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E9840B" w14:textId="77777777" w:rsidR="00304415" w:rsidRPr="00B27225" w:rsidRDefault="00304415" w:rsidP="005A71F5">
      <w:pPr>
        <w:pStyle w:val="Estilo1"/>
        <w:jc w:val="center"/>
        <w:rPr>
          <w:sz w:val="56"/>
        </w:rPr>
      </w:pPr>
      <w:r w:rsidRPr="00B27225">
        <w:rPr>
          <w:sz w:val="56"/>
        </w:rPr>
        <w:t>Descritivo da Solução</w:t>
      </w:r>
    </w:p>
    <w:p w14:paraId="5B7B6E84" w14:textId="77777777" w:rsidR="00304415" w:rsidRPr="00B27225" w:rsidRDefault="00304415" w:rsidP="005A71F5">
      <w:pPr>
        <w:pStyle w:val="Estilo1"/>
        <w:jc w:val="center"/>
        <w:rPr>
          <w:sz w:val="40"/>
        </w:rPr>
      </w:pPr>
      <w:r w:rsidRPr="00B27225">
        <w:rPr>
          <w:sz w:val="40"/>
        </w:rPr>
        <w:t>PRJ21293 – Minha OI – RAID PI</w:t>
      </w:r>
    </w:p>
    <w:p w14:paraId="294B9399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536A1FA9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294D7063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1ADD3F36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  <w:r w:rsidRPr="00B27225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5510768" wp14:editId="40961B24">
            <wp:simplePos x="0" y="0"/>
            <wp:positionH relativeFrom="column">
              <wp:posOffset>1939925</wp:posOffset>
            </wp:positionH>
            <wp:positionV relativeFrom="paragraph">
              <wp:posOffset>39370</wp:posOffset>
            </wp:positionV>
            <wp:extent cx="2670810" cy="2670810"/>
            <wp:effectExtent l="0" t="0" r="0" b="0"/>
            <wp:wrapNone/>
            <wp:docPr id="13" name="Imagem 2" descr="Oi_mass_logo_3_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Oi_mass_logo_3_1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CECBC4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7C6BED2D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5376C26B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0E0D7271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34EC1E49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6152AA10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3B5315F5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7D7E324A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</w:p>
    <w:p w14:paraId="6D5C3C5D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</w:p>
    <w:p w14:paraId="0684A2D1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</w:p>
    <w:p w14:paraId="2966D61D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</w:p>
    <w:p w14:paraId="6930D420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</w:p>
    <w:p w14:paraId="253EEDE6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7A3967D8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0751BAC4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657696E4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118790AF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18C6339D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06B6BDB2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2B97F6DC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7FE61B4D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39B260D2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0B3917E8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39BE204D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4DEA0768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262B0E07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5CC5F5F0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3178D866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1146B54E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  <w:r w:rsidRPr="00B2722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9BFF61" wp14:editId="50A11B22">
                <wp:simplePos x="0" y="0"/>
                <wp:positionH relativeFrom="column">
                  <wp:posOffset>51435</wp:posOffset>
                </wp:positionH>
                <wp:positionV relativeFrom="paragraph">
                  <wp:posOffset>254000</wp:posOffset>
                </wp:positionV>
                <wp:extent cx="6017895" cy="533400"/>
                <wp:effectExtent l="0" t="0" r="20955" b="19050"/>
                <wp:wrapNone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89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D63AC" w14:textId="77777777" w:rsidR="00321107" w:rsidRDefault="00321107" w:rsidP="00304415">
                            <w:r>
                              <w:t xml:space="preserve">- </w:t>
                            </w:r>
                            <w:r w:rsidRPr="005A71F5">
                              <w:rPr>
                                <w:rFonts w:ascii="Arial" w:hAnsi="Arial" w:cs="Arial"/>
                                <w:sz w:val="22"/>
                              </w:rPr>
                              <w:t>Utilizar a ferramenta RAID para permitir o batimento dos dados dos clientes do Portal Minha Oi com os CRMs (CDI, SAC, STC, SBL, SINN) e Faturamentos (Arbor, SFA e SISRAF).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BFF6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.05pt;margin-top:20pt;width:473.85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">
                <v:textbox>
                  <w:txbxContent>
                    <w:p w14:paraId="35FD63AC" w14:textId="77777777" w:rsidR="00321107" w:rsidRDefault="00321107" w:rsidP="00304415">
                      <w:r>
                        <w:t xml:space="preserve">- </w:t>
                      </w:r>
                      <w:r w:rsidRPr="005A71F5">
                        <w:rPr>
                          <w:rFonts w:ascii="Arial" w:hAnsi="Arial" w:cs="Arial"/>
                          <w:sz w:val="22"/>
                        </w:rPr>
                        <w:t xml:space="preserve">Utilizar a ferramenta RAID para permitir o batimento dos dados dos clientes do Portal Minha Oi com os </w:t>
                      </w:r>
                      <w:proofErr w:type="spellStart"/>
                      <w:r w:rsidRPr="005A71F5">
                        <w:rPr>
                          <w:rFonts w:ascii="Arial" w:hAnsi="Arial" w:cs="Arial"/>
                          <w:sz w:val="22"/>
                        </w:rPr>
                        <w:t>CRMs</w:t>
                      </w:r>
                      <w:proofErr w:type="spellEnd"/>
                      <w:r w:rsidRPr="005A71F5">
                        <w:rPr>
                          <w:rFonts w:ascii="Arial" w:hAnsi="Arial" w:cs="Arial"/>
                          <w:sz w:val="22"/>
                        </w:rPr>
                        <w:t xml:space="preserve"> (CDI, SAC, STC, SBL, SINN) e Faturamentos (Arbor, SFA e SISRAF).</w:t>
                      </w:r>
                    </w:p>
                  </w:txbxContent>
                </v:textbox>
              </v:shape>
            </w:pict>
          </mc:Fallback>
        </mc:AlternateContent>
      </w:r>
      <w:r w:rsidRPr="00B27225">
        <w:rPr>
          <w:rFonts w:ascii="Arial" w:hAnsi="Arial" w:cs="Arial"/>
          <w:b/>
          <w:noProof/>
          <w:szCs w:val="20"/>
        </w:rPr>
        <w:t>Necessidade*</w:t>
      </w:r>
    </w:p>
    <w:p w14:paraId="60A63778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63AAD108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2B2202F7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</w:p>
    <w:p w14:paraId="2856DAED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2719800E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18525747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29EB0F7E" w14:textId="77777777" w:rsidR="005A71F5" w:rsidRPr="00B27225" w:rsidRDefault="005A71F5" w:rsidP="00304415">
      <w:pPr>
        <w:rPr>
          <w:rFonts w:ascii="Arial" w:hAnsi="Arial" w:cs="Arial"/>
          <w:b/>
          <w:noProof/>
          <w:szCs w:val="20"/>
        </w:rPr>
      </w:pPr>
    </w:p>
    <w:p w14:paraId="52D87627" w14:textId="77777777" w:rsidR="00304415" w:rsidRPr="00B27225" w:rsidRDefault="00304415" w:rsidP="00304415">
      <w:pPr>
        <w:rPr>
          <w:rFonts w:ascii="Arial" w:hAnsi="Arial" w:cs="Arial"/>
          <w:b/>
          <w:noProof/>
          <w:szCs w:val="20"/>
        </w:rPr>
      </w:pPr>
      <w:r w:rsidRPr="00B2722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ABA99" wp14:editId="7DF551DA">
                <wp:simplePos x="0" y="0"/>
                <wp:positionH relativeFrom="column">
                  <wp:posOffset>41910</wp:posOffset>
                </wp:positionH>
                <wp:positionV relativeFrom="paragraph">
                  <wp:posOffset>314960</wp:posOffset>
                </wp:positionV>
                <wp:extent cx="6017895" cy="390525"/>
                <wp:effectExtent l="0" t="0" r="20955" b="2857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89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1CAED" w14:textId="77777777" w:rsidR="00321107" w:rsidRPr="005A71F5" w:rsidRDefault="00321107" w:rsidP="00304415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5A71F5">
                              <w:rPr>
                                <w:rFonts w:ascii="Arial" w:hAnsi="Arial" w:cs="Arial"/>
                                <w:sz w:val="22"/>
                              </w:rPr>
                              <w:t>Atualmente existem casos em que os dados entre esses sistemas estão divergentes.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ABA99" id="_x0000_s1027" type="#_x0000_t202" style="position:absolute;margin-left:3.3pt;margin-top:24.8pt;width:473.8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">
                <v:textbox>
                  <w:txbxContent>
                    <w:p w14:paraId="05B1CAED" w14:textId="77777777" w:rsidR="00321107" w:rsidRPr="005A71F5" w:rsidRDefault="00321107" w:rsidP="00304415">
                      <w:pPr>
                        <w:jc w:val="both"/>
                        <w:rPr>
                          <w:rFonts w:ascii="Arial" w:hAnsi="Arial" w:cs="Arial"/>
                          <w:sz w:val="22"/>
                        </w:rPr>
                      </w:pPr>
                      <w:r w:rsidRPr="005A71F5">
                        <w:rPr>
                          <w:rFonts w:ascii="Arial" w:hAnsi="Arial" w:cs="Arial"/>
                          <w:sz w:val="22"/>
                        </w:rPr>
                        <w:t>Atualmente existem casos em que os dados entre esses sistemas estão divergentes.</w:t>
                      </w:r>
                    </w:p>
                  </w:txbxContent>
                </v:textbox>
              </v:shape>
            </w:pict>
          </mc:Fallback>
        </mc:AlternateContent>
      </w:r>
      <w:r w:rsidRPr="00B27225">
        <w:rPr>
          <w:rFonts w:ascii="Arial" w:hAnsi="Arial" w:cs="Arial"/>
          <w:b/>
          <w:noProof/>
          <w:szCs w:val="20"/>
        </w:rPr>
        <w:t>Cenário Atual*</w:t>
      </w:r>
    </w:p>
    <w:p w14:paraId="55398764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1B0BDD46" w14:textId="77777777" w:rsidR="00304415" w:rsidRPr="00B27225" w:rsidRDefault="00304415" w:rsidP="00304415">
      <w:pPr>
        <w:rPr>
          <w:rFonts w:ascii="Arial" w:hAnsi="Arial" w:cs="Arial"/>
          <w:noProof/>
          <w:sz w:val="20"/>
          <w:szCs w:val="20"/>
        </w:rPr>
      </w:pPr>
    </w:p>
    <w:p w14:paraId="31348705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472C9452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1442EEE6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66D3B09D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  <w:r w:rsidRPr="00B27225">
        <w:rPr>
          <w:rFonts w:ascii="Arial" w:hAnsi="Arial" w:cs="Arial"/>
          <w:b/>
          <w:sz w:val="32"/>
        </w:rPr>
        <w:lastRenderedPageBreak/>
        <w:t>Índice</w:t>
      </w:r>
    </w:p>
    <w:p w14:paraId="622B66AD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t-BR" w:eastAsia="pt-BR"/>
        </w:rPr>
        <w:id w:val="-6398088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0BA36C" w14:textId="22EC04BD" w:rsidR="00206331" w:rsidRPr="00B27225" w:rsidRDefault="00206331" w:rsidP="006709D6">
          <w:pPr>
            <w:pStyle w:val="TOCHeading"/>
            <w:rPr>
              <w:lang w:val="pt-BR"/>
            </w:rPr>
          </w:pPr>
        </w:p>
        <w:p w14:paraId="6E516BC0" w14:textId="77777777" w:rsidR="00ED1A39" w:rsidRDefault="00206331">
          <w:pPr>
            <w:pStyle w:val="TOC1"/>
            <w:tabs>
              <w:tab w:val="left" w:pos="51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27225">
            <w:fldChar w:fldCharType="begin"/>
          </w:r>
          <w:r w:rsidRPr="00B27225">
            <w:instrText xml:space="preserve"> TOC \o "1-3" \h \z \u </w:instrText>
          </w:r>
          <w:r w:rsidRPr="00B27225">
            <w:fldChar w:fldCharType="separate"/>
          </w:r>
          <w:hyperlink w:anchor="_Toc493138756" w:history="1">
            <w:r w:rsidR="00ED1A39" w:rsidRPr="00600DB4">
              <w:rPr>
                <w:rStyle w:val="Hyperlink"/>
                <w:noProof/>
              </w:rPr>
              <w:t>1</w:t>
            </w:r>
            <w:r w:rsidR="00ED1A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D1A39" w:rsidRPr="00600DB4">
              <w:rPr>
                <w:rStyle w:val="Hyperlink"/>
                <w:noProof/>
              </w:rPr>
              <w:t>Detalhamento da Solução</w:t>
            </w:r>
            <w:r w:rsidR="00ED1A39">
              <w:rPr>
                <w:noProof/>
                <w:webHidden/>
              </w:rPr>
              <w:tab/>
            </w:r>
            <w:r w:rsidR="00ED1A39">
              <w:rPr>
                <w:noProof/>
                <w:webHidden/>
              </w:rPr>
              <w:fldChar w:fldCharType="begin"/>
            </w:r>
            <w:r w:rsidR="00ED1A39">
              <w:rPr>
                <w:noProof/>
                <w:webHidden/>
              </w:rPr>
              <w:instrText xml:space="preserve"> PAGEREF _Toc493138756 \h </w:instrText>
            </w:r>
            <w:r w:rsidR="00ED1A39">
              <w:rPr>
                <w:noProof/>
                <w:webHidden/>
              </w:rPr>
            </w:r>
            <w:r w:rsidR="00ED1A39">
              <w:rPr>
                <w:noProof/>
                <w:webHidden/>
              </w:rPr>
              <w:fldChar w:fldCharType="separate"/>
            </w:r>
            <w:r w:rsidR="00081479">
              <w:rPr>
                <w:noProof/>
                <w:webHidden/>
              </w:rPr>
              <w:t>0</w:t>
            </w:r>
            <w:r w:rsidR="00ED1A39">
              <w:rPr>
                <w:noProof/>
                <w:webHidden/>
              </w:rPr>
              <w:fldChar w:fldCharType="end"/>
            </w:r>
          </w:hyperlink>
        </w:p>
        <w:p w14:paraId="449FA5ED" w14:textId="77777777" w:rsidR="00ED1A39" w:rsidRDefault="0083339F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93138757" w:history="1">
            <w:r w:rsidR="00ED1A39" w:rsidRPr="00600DB4">
              <w:rPr>
                <w:rStyle w:val="Hyperlink"/>
              </w:rPr>
              <w:t>1.1</w:t>
            </w:r>
            <w:r w:rsidR="00ED1A3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D1A39" w:rsidRPr="00600DB4">
              <w:rPr>
                <w:rStyle w:val="Hyperlink"/>
              </w:rPr>
              <w:t>Descrição/Layout*</w:t>
            </w:r>
            <w:r w:rsidR="00ED1A39">
              <w:rPr>
                <w:webHidden/>
              </w:rPr>
              <w:tab/>
            </w:r>
            <w:r w:rsidR="00ED1A39">
              <w:rPr>
                <w:webHidden/>
              </w:rPr>
              <w:fldChar w:fldCharType="begin"/>
            </w:r>
            <w:r w:rsidR="00ED1A39">
              <w:rPr>
                <w:webHidden/>
              </w:rPr>
              <w:instrText xml:space="preserve"> PAGEREF _Toc493138757 \h </w:instrText>
            </w:r>
            <w:r w:rsidR="00ED1A39">
              <w:rPr>
                <w:webHidden/>
              </w:rPr>
            </w:r>
            <w:r w:rsidR="00ED1A39">
              <w:rPr>
                <w:webHidden/>
              </w:rPr>
              <w:fldChar w:fldCharType="separate"/>
            </w:r>
            <w:r w:rsidR="00081479">
              <w:rPr>
                <w:webHidden/>
              </w:rPr>
              <w:t>0</w:t>
            </w:r>
            <w:r w:rsidR="00ED1A39">
              <w:rPr>
                <w:webHidden/>
              </w:rPr>
              <w:fldChar w:fldCharType="end"/>
            </w:r>
          </w:hyperlink>
        </w:p>
        <w:p w14:paraId="3BAD54A2" w14:textId="77777777" w:rsidR="00ED1A39" w:rsidRDefault="0083339F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93138758" w:history="1">
            <w:r w:rsidR="00ED1A39" w:rsidRPr="00600DB4">
              <w:rPr>
                <w:rStyle w:val="Hyperlink"/>
              </w:rPr>
              <w:t>1.2</w:t>
            </w:r>
            <w:r w:rsidR="00ED1A3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D1A39" w:rsidRPr="00600DB4">
              <w:rPr>
                <w:rStyle w:val="Hyperlink"/>
              </w:rPr>
              <w:t>Requisitos de Negócio</w:t>
            </w:r>
            <w:r w:rsidR="00ED1A39">
              <w:rPr>
                <w:webHidden/>
              </w:rPr>
              <w:tab/>
            </w:r>
            <w:r w:rsidR="00ED1A39">
              <w:rPr>
                <w:webHidden/>
              </w:rPr>
              <w:fldChar w:fldCharType="begin"/>
            </w:r>
            <w:r w:rsidR="00ED1A39">
              <w:rPr>
                <w:webHidden/>
              </w:rPr>
              <w:instrText xml:space="preserve"> PAGEREF _Toc493138758 \h </w:instrText>
            </w:r>
            <w:r w:rsidR="00ED1A39">
              <w:rPr>
                <w:webHidden/>
              </w:rPr>
            </w:r>
            <w:r w:rsidR="00ED1A39">
              <w:rPr>
                <w:webHidden/>
              </w:rPr>
              <w:fldChar w:fldCharType="separate"/>
            </w:r>
            <w:r w:rsidR="00081479">
              <w:rPr>
                <w:webHidden/>
              </w:rPr>
              <w:t>1</w:t>
            </w:r>
            <w:r w:rsidR="00ED1A39">
              <w:rPr>
                <w:webHidden/>
              </w:rPr>
              <w:fldChar w:fldCharType="end"/>
            </w:r>
          </w:hyperlink>
        </w:p>
        <w:p w14:paraId="03949509" w14:textId="77777777" w:rsidR="00ED1A39" w:rsidRDefault="0083339F">
          <w:pPr>
            <w:pStyle w:val="TOC3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  <w:lang w:val="pt-BR" w:eastAsia="pt-BR"/>
            </w:rPr>
          </w:pPr>
          <w:hyperlink w:anchor="_Toc493138759" w:history="1">
            <w:r w:rsidR="00ED1A39" w:rsidRPr="00600DB4">
              <w:rPr>
                <w:rStyle w:val="Hyperlink"/>
                <w:noProof/>
                <w:lang w:val="pt-B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ED1A39">
              <w:rPr>
                <w:rFonts w:asciiTheme="minorHAnsi" w:eastAsiaTheme="minorEastAsia" w:hAnsiTheme="minorHAnsi" w:cstheme="minorBidi"/>
                <w:b w:val="0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ED1A39" w:rsidRPr="00600DB4">
              <w:rPr>
                <w:rStyle w:val="Hyperlink"/>
                <w:noProof/>
                <w:lang w:val="pt-BR"/>
              </w:rPr>
              <w:t>RQN01 - Realizar extração de dados do Portal Minha Oi, dos CRM's de origem RI e RII e do Faturamentos de origem RI e RII</w:t>
            </w:r>
            <w:r w:rsidR="00ED1A39">
              <w:rPr>
                <w:noProof/>
                <w:webHidden/>
              </w:rPr>
              <w:tab/>
            </w:r>
            <w:r w:rsidR="00ED1A39">
              <w:rPr>
                <w:noProof/>
                <w:webHidden/>
              </w:rPr>
              <w:fldChar w:fldCharType="begin"/>
            </w:r>
            <w:r w:rsidR="00ED1A39">
              <w:rPr>
                <w:noProof/>
                <w:webHidden/>
              </w:rPr>
              <w:instrText xml:space="preserve"> PAGEREF _Toc493138759 \h </w:instrText>
            </w:r>
            <w:r w:rsidR="00ED1A39">
              <w:rPr>
                <w:noProof/>
                <w:webHidden/>
              </w:rPr>
            </w:r>
            <w:r w:rsidR="00ED1A39">
              <w:rPr>
                <w:noProof/>
                <w:webHidden/>
              </w:rPr>
              <w:fldChar w:fldCharType="separate"/>
            </w:r>
            <w:r w:rsidR="00081479">
              <w:rPr>
                <w:noProof/>
                <w:webHidden/>
              </w:rPr>
              <w:t>1</w:t>
            </w:r>
            <w:r w:rsidR="00ED1A39">
              <w:rPr>
                <w:noProof/>
                <w:webHidden/>
              </w:rPr>
              <w:fldChar w:fldCharType="end"/>
            </w:r>
          </w:hyperlink>
        </w:p>
        <w:p w14:paraId="76262700" w14:textId="4A395C41" w:rsidR="00ED1A39" w:rsidRDefault="002701BF">
          <w:pPr>
            <w:pStyle w:val="TOC3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  <w:lang w:val="pt-BR" w:eastAsia="pt-BR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=  \* MERGEFORMAT </w:instrText>
          </w:r>
          <w:r>
            <w:rPr>
              <w:noProof/>
            </w:rPr>
            <w:fldChar w:fldCharType="separate"/>
          </w:r>
          <w:r w:rsidR="00081479">
            <w:rPr>
              <w:b w:val="0"/>
              <w:noProof/>
            </w:rPr>
            <w:t>!Unexpected End of Formula</w:t>
          </w:r>
          <w:r>
            <w:rPr>
              <w:noProof/>
            </w:rPr>
            <w:fldChar w:fldCharType="end"/>
          </w:r>
        </w:p>
        <w:p w14:paraId="30B315B3" w14:textId="77777777" w:rsidR="00ED1A39" w:rsidRDefault="0083339F">
          <w:pPr>
            <w:pStyle w:val="TOC3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  <w:lang w:val="pt-BR" w:eastAsia="pt-BR"/>
            </w:rPr>
          </w:pPr>
          <w:hyperlink w:anchor="_Toc493138761" w:history="1">
            <w:r w:rsidR="00ED1A39" w:rsidRPr="00600DB4">
              <w:rPr>
                <w:rStyle w:val="Hyperlink"/>
                <w:noProof/>
                <w:lang w:val="pt-B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ED1A39">
              <w:rPr>
                <w:rFonts w:asciiTheme="minorHAnsi" w:eastAsiaTheme="minorEastAsia" w:hAnsiTheme="minorHAnsi" w:cstheme="minorBidi"/>
                <w:b w:val="0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ED1A39" w:rsidRPr="00600DB4">
              <w:rPr>
                <w:rStyle w:val="Hyperlink"/>
                <w:noProof/>
                <w:lang w:val="pt-BR"/>
              </w:rPr>
              <w:t>RQN03 - Realizar batimento das informações do Portal Minha Oi X Sistemas (Faturamento)</w:t>
            </w:r>
            <w:r w:rsidR="00ED1A39">
              <w:rPr>
                <w:noProof/>
                <w:webHidden/>
              </w:rPr>
              <w:tab/>
            </w:r>
            <w:r w:rsidR="00ED1A39">
              <w:rPr>
                <w:noProof/>
                <w:webHidden/>
              </w:rPr>
              <w:fldChar w:fldCharType="begin"/>
            </w:r>
            <w:r w:rsidR="00ED1A39">
              <w:rPr>
                <w:noProof/>
                <w:webHidden/>
              </w:rPr>
              <w:instrText xml:space="preserve"> PAGEREF _Toc493138761 \h </w:instrText>
            </w:r>
            <w:r w:rsidR="00ED1A39">
              <w:rPr>
                <w:noProof/>
                <w:webHidden/>
              </w:rPr>
            </w:r>
            <w:r w:rsidR="00ED1A39">
              <w:rPr>
                <w:noProof/>
                <w:webHidden/>
              </w:rPr>
              <w:fldChar w:fldCharType="separate"/>
            </w:r>
            <w:r w:rsidR="00081479">
              <w:rPr>
                <w:noProof/>
                <w:webHidden/>
              </w:rPr>
              <w:t>55</w:t>
            </w:r>
            <w:r w:rsidR="00ED1A39">
              <w:rPr>
                <w:noProof/>
                <w:webHidden/>
              </w:rPr>
              <w:fldChar w:fldCharType="end"/>
            </w:r>
          </w:hyperlink>
        </w:p>
        <w:p w14:paraId="615440AD" w14:textId="77777777" w:rsidR="00ED1A39" w:rsidRDefault="0083339F">
          <w:pPr>
            <w:pStyle w:val="TOC3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  <w:lang w:val="pt-BR" w:eastAsia="pt-BR"/>
            </w:rPr>
          </w:pPr>
          <w:hyperlink w:anchor="_Toc493138762" w:history="1">
            <w:r w:rsidR="00ED1A39" w:rsidRPr="00600DB4">
              <w:rPr>
                <w:rStyle w:val="Hyperlink"/>
                <w:rFonts w:cs="Arial"/>
                <w:noProof/>
                <w:lang w:val="pt-B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</w:t>
            </w:r>
            <w:r w:rsidR="00ED1A39">
              <w:rPr>
                <w:rFonts w:asciiTheme="minorHAnsi" w:eastAsiaTheme="minorEastAsia" w:hAnsiTheme="minorHAnsi" w:cstheme="minorBidi"/>
                <w:b w:val="0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ED1A39" w:rsidRPr="00600DB4">
              <w:rPr>
                <w:rStyle w:val="Hyperlink"/>
                <w:noProof/>
                <w:lang w:val="pt-BR"/>
              </w:rPr>
              <w:t>RQN04 - Apresentar resultado executivo e analítico do batimento realizado</w:t>
            </w:r>
            <w:r w:rsidR="00ED1A39">
              <w:rPr>
                <w:noProof/>
                <w:webHidden/>
              </w:rPr>
              <w:tab/>
            </w:r>
            <w:r w:rsidR="00ED1A39">
              <w:rPr>
                <w:noProof/>
                <w:webHidden/>
              </w:rPr>
              <w:fldChar w:fldCharType="begin"/>
            </w:r>
            <w:r w:rsidR="00ED1A39">
              <w:rPr>
                <w:noProof/>
                <w:webHidden/>
              </w:rPr>
              <w:instrText xml:space="preserve"> PAGEREF _Toc493138762 \h </w:instrText>
            </w:r>
            <w:r w:rsidR="00ED1A39">
              <w:rPr>
                <w:noProof/>
                <w:webHidden/>
              </w:rPr>
            </w:r>
            <w:r w:rsidR="00ED1A39">
              <w:rPr>
                <w:noProof/>
                <w:webHidden/>
              </w:rPr>
              <w:fldChar w:fldCharType="separate"/>
            </w:r>
            <w:r w:rsidR="00081479">
              <w:rPr>
                <w:noProof/>
                <w:webHidden/>
              </w:rPr>
              <w:t>55</w:t>
            </w:r>
            <w:r w:rsidR="00ED1A39">
              <w:rPr>
                <w:noProof/>
                <w:webHidden/>
              </w:rPr>
              <w:fldChar w:fldCharType="end"/>
            </w:r>
          </w:hyperlink>
        </w:p>
        <w:p w14:paraId="78422614" w14:textId="77777777" w:rsidR="00ED1A39" w:rsidRDefault="0083339F">
          <w:pPr>
            <w:pStyle w:val="TOC3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  <w:lang w:val="pt-BR" w:eastAsia="pt-BR"/>
            </w:rPr>
          </w:pPr>
          <w:hyperlink w:anchor="_Toc493138763" w:history="1">
            <w:r w:rsidR="00ED1A39" w:rsidRPr="00600DB4">
              <w:rPr>
                <w:rStyle w:val="Hyperlink"/>
                <w:noProof/>
                <w:lang w:val="pt-B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1.2.5</w:t>
            </w:r>
            <w:r w:rsidR="00ED1A39">
              <w:rPr>
                <w:rFonts w:asciiTheme="minorHAnsi" w:eastAsiaTheme="minorEastAsia" w:hAnsiTheme="minorHAnsi" w:cstheme="minorBidi"/>
                <w:b w:val="0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ED1A39" w:rsidRPr="00600DB4">
              <w:rPr>
                <w:rStyle w:val="Hyperlink"/>
                <w:noProof/>
                <w:lang w:val="pt-BR"/>
              </w:rPr>
              <w:t>RQN005 - Apresentar resultado executivo e analítico do tratamento das inconformidades apresentadas após batimento</w:t>
            </w:r>
            <w:r w:rsidR="00ED1A39">
              <w:rPr>
                <w:noProof/>
                <w:webHidden/>
              </w:rPr>
              <w:tab/>
            </w:r>
            <w:r w:rsidR="00ED1A39">
              <w:rPr>
                <w:noProof/>
                <w:webHidden/>
              </w:rPr>
              <w:fldChar w:fldCharType="begin"/>
            </w:r>
            <w:r w:rsidR="00ED1A39">
              <w:rPr>
                <w:noProof/>
                <w:webHidden/>
              </w:rPr>
              <w:instrText xml:space="preserve"> PAGEREF _Toc493138763 \h </w:instrText>
            </w:r>
            <w:r w:rsidR="00ED1A39">
              <w:rPr>
                <w:noProof/>
                <w:webHidden/>
              </w:rPr>
            </w:r>
            <w:r w:rsidR="00ED1A39">
              <w:rPr>
                <w:noProof/>
                <w:webHidden/>
              </w:rPr>
              <w:fldChar w:fldCharType="separate"/>
            </w:r>
            <w:r w:rsidR="00081479">
              <w:rPr>
                <w:noProof/>
                <w:webHidden/>
              </w:rPr>
              <w:t>58</w:t>
            </w:r>
            <w:r w:rsidR="00ED1A39">
              <w:rPr>
                <w:noProof/>
                <w:webHidden/>
              </w:rPr>
              <w:fldChar w:fldCharType="end"/>
            </w:r>
          </w:hyperlink>
        </w:p>
        <w:p w14:paraId="1CBBC96D" w14:textId="77777777" w:rsidR="00ED1A39" w:rsidRDefault="0083339F">
          <w:pPr>
            <w:pStyle w:val="TOC3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  <w:lang w:val="pt-BR" w:eastAsia="pt-BR"/>
            </w:rPr>
          </w:pPr>
          <w:hyperlink w:anchor="_Toc493138764" w:history="1">
            <w:r w:rsidR="00ED1A39" w:rsidRPr="00600DB4">
              <w:rPr>
                <w:rStyle w:val="Hyperlink"/>
                <w:noProof/>
                <w:lang w:val="pt-B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1.2.6</w:t>
            </w:r>
            <w:r w:rsidR="00ED1A39">
              <w:rPr>
                <w:rFonts w:asciiTheme="minorHAnsi" w:eastAsiaTheme="minorEastAsia" w:hAnsiTheme="minorHAnsi" w:cstheme="minorBidi"/>
                <w:b w:val="0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ED1A39" w:rsidRPr="00600DB4">
              <w:rPr>
                <w:rStyle w:val="Hyperlink"/>
                <w:noProof/>
                <w:lang w:val="pt-BR"/>
              </w:rPr>
              <w:t>RQN006 - Formato de extração</w:t>
            </w:r>
            <w:r w:rsidR="00ED1A39">
              <w:rPr>
                <w:noProof/>
                <w:webHidden/>
              </w:rPr>
              <w:tab/>
            </w:r>
            <w:r w:rsidR="00ED1A39">
              <w:rPr>
                <w:noProof/>
                <w:webHidden/>
              </w:rPr>
              <w:fldChar w:fldCharType="begin"/>
            </w:r>
            <w:r w:rsidR="00ED1A39">
              <w:rPr>
                <w:noProof/>
                <w:webHidden/>
              </w:rPr>
              <w:instrText xml:space="preserve"> PAGEREF _Toc493138764 \h </w:instrText>
            </w:r>
            <w:r w:rsidR="00ED1A39">
              <w:rPr>
                <w:noProof/>
                <w:webHidden/>
              </w:rPr>
            </w:r>
            <w:r w:rsidR="00ED1A39">
              <w:rPr>
                <w:noProof/>
                <w:webHidden/>
              </w:rPr>
              <w:fldChar w:fldCharType="separate"/>
            </w:r>
            <w:r w:rsidR="00081479">
              <w:rPr>
                <w:noProof/>
                <w:webHidden/>
              </w:rPr>
              <w:t>58</w:t>
            </w:r>
            <w:r w:rsidR="00ED1A39">
              <w:rPr>
                <w:noProof/>
                <w:webHidden/>
              </w:rPr>
              <w:fldChar w:fldCharType="end"/>
            </w:r>
          </w:hyperlink>
        </w:p>
        <w:p w14:paraId="5B8954D4" w14:textId="140BC047" w:rsidR="00206331" w:rsidRPr="00B27225" w:rsidRDefault="00206331">
          <w:r w:rsidRPr="00B27225">
            <w:rPr>
              <w:b/>
              <w:bCs/>
              <w:noProof/>
            </w:rPr>
            <w:fldChar w:fldCharType="end"/>
          </w:r>
        </w:p>
      </w:sdtContent>
    </w:sdt>
    <w:p w14:paraId="3786F7DA" w14:textId="77777777" w:rsidR="00304415" w:rsidRPr="00B27225" w:rsidRDefault="00304415" w:rsidP="00304415">
      <w:pPr>
        <w:tabs>
          <w:tab w:val="left" w:pos="4485"/>
        </w:tabs>
        <w:jc w:val="both"/>
        <w:rPr>
          <w:rFonts w:ascii="Arial" w:hAnsi="Arial" w:cs="Arial"/>
          <w:b/>
          <w:sz w:val="32"/>
        </w:rPr>
      </w:pPr>
      <w:r w:rsidRPr="00B27225">
        <w:rPr>
          <w:rFonts w:ascii="Arial" w:hAnsi="Arial" w:cs="Arial"/>
          <w:b/>
          <w:sz w:val="32"/>
        </w:rPr>
        <w:tab/>
      </w:r>
    </w:p>
    <w:p w14:paraId="4FDF3911" w14:textId="77777777" w:rsidR="00304415" w:rsidRPr="00B27225" w:rsidRDefault="00304415" w:rsidP="00304415">
      <w:pPr>
        <w:jc w:val="both"/>
        <w:rPr>
          <w:rFonts w:ascii="Arial" w:hAnsi="Arial" w:cs="Arial"/>
          <w:b/>
          <w:sz w:val="32"/>
        </w:rPr>
      </w:pPr>
    </w:p>
    <w:p w14:paraId="419D16F8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4287011C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504260EB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1D8CF7BB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44088B0A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16CACAC3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7CD1634B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07DB26E4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  <w:sectPr w:rsidR="00304415" w:rsidRPr="00B27225" w:rsidSect="00DA5820">
          <w:headerReference w:type="default" r:id="rId12"/>
          <w:footerReference w:type="default" r:id="rId13"/>
          <w:pgSz w:w="11906" w:h="16838"/>
          <w:pgMar w:top="1417" w:right="1133" w:bottom="1417" w:left="1134" w:header="708" w:footer="708" w:gutter="0"/>
          <w:cols w:space="708"/>
          <w:titlePg/>
          <w:docGrid w:linePitch="360"/>
        </w:sectPr>
      </w:pPr>
    </w:p>
    <w:tbl>
      <w:tblPr>
        <w:tblW w:w="14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95"/>
        <w:gridCol w:w="1695"/>
        <w:gridCol w:w="3937"/>
        <w:gridCol w:w="2402"/>
        <w:gridCol w:w="2500"/>
      </w:tblGrid>
      <w:tr w:rsidR="00304415" w:rsidRPr="00B27225" w14:paraId="3FB383B3" w14:textId="77777777" w:rsidTr="00DA5820">
        <w:tc>
          <w:tcPr>
            <w:tcW w:w="145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6FA901" w14:textId="77777777" w:rsidR="00304415" w:rsidRPr="00B27225" w:rsidRDefault="00304415" w:rsidP="00DA5820">
            <w:pPr>
              <w:keepNext/>
              <w:spacing w:before="120"/>
              <w:ind w:left="112"/>
              <w:jc w:val="center"/>
              <w:outlineLvl w:val="5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lastRenderedPageBreak/>
              <w:t>Envolvidos*</w:t>
            </w:r>
          </w:p>
        </w:tc>
      </w:tr>
      <w:tr w:rsidR="00304415" w:rsidRPr="00B27225" w14:paraId="39F0E3CE" w14:textId="77777777" w:rsidTr="00DA5820">
        <w:trPr>
          <w:trHeight w:val="255"/>
        </w:trPr>
        <w:tc>
          <w:tcPr>
            <w:tcW w:w="39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4D03913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Envolvido (Nome completo)</w:t>
            </w:r>
          </w:p>
        </w:tc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32A7FF2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Papel**</w:t>
            </w:r>
          </w:p>
        </w:tc>
        <w:tc>
          <w:tcPr>
            <w:tcW w:w="3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07B2BED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Frente/Empresa-Área</w:t>
            </w:r>
          </w:p>
        </w:tc>
        <w:tc>
          <w:tcPr>
            <w:tcW w:w="49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050E1BE" w14:textId="77777777" w:rsidR="00304415" w:rsidRPr="00B27225" w:rsidRDefault="00304415" w:rsidP="00DA5820">
            <w:pPr>
              <w:ind w:left="12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Contato</w:t>
            </w:r>
          </w:p>
        </w:tc>
      </w:tr>
      <w:tr w:rsidR="00304415" w:rsidRPr="00B27225" w14:paraId="500A50DA" w14:textId="77777777" w:rsidTr="00DA5820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02F00" w14:textId="77777777" w:rsidR="00304415" w:rsidRPr="00B27225" w:rsidRDefault="00304415" w:rsidP="00DA5820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80112" w14:textId="77777777" w:rsidR="00304415" w:rsidRPr="00B27225" w:rsidRDefault="00304415" w:rsidP="00DA5820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DE2DC" w14:textId="77777777" w:rsidR="00304415" w:rsidRPr="00B27225" w:rsidRDefault="00304415" w:rsidP="00DA5820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904EB2A" w14:textId="77777777" w:rsidR="00304415" w:rsidRPr="00B27225" w:rsidRDefault="00304415" w:rsidP="00DA5820">
            <w:pPr>
              <w:ind w:left="12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E-mail(s)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CBE6A8C" w14:textId="77777777" w:rsidR="00304415" w:rsidRPr="00B27225" w:rsidRDefault="00304415" w:rsidP="00DA5820">
            <w:pPr>
              <w:ind w:left="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Telefone(s)</w:t>
            </w:r>
          </w:p>
        </w:tc>
      </w:tr>
      <w:tr w:rsidR="00304415" w:rsidRPr="00B27225" w14:paraId="11F363AE" w14:textId="77777777" w:rsidTr="00DA5820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ACCA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D82F1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55548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57D0E" w14:textId="77777777" w:rsidR="00304415" w:rsidRPr="00B27225" w:rsidRDefault="00304415" w:rsidP="00DA5820">
            <w:pPr>
              <w:ind w:left="12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B4A04" w14:textId="77777777" w:rsidR="00304415" w:rsidRPr="00B27225" w:rsidRDefault="00304415" w:rsidP="00DA5820">
            <w:pPr>
              <w:ind w:left="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4415" w:rsidRPr="00B27225" w14:paraId="056A6A61" w14:textId="77777777" w:rsidTr="00DA5820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D716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F4EC4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DA500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FA4C6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12D79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4415" w:rsidRPr="00B27225" w14:paraId="75D57FA1" w14:textId="77777777" w:rsidTr="00DA5820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FC29C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9BD6D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4E7E0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037B7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66249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4415" w:rsidRPr="00B27225" w14:paraId="11C37C32" w14:textId="77777777" w:rsidTr="00DA5820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E4006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D575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DAF3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4FE7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3087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38032C7" w14:textId="77777777" w:rsidR="00304415" w:rsidRPr="00B27225" w:rsidRDefault="00304415" w:rsidP="00304415">
      <w:pPr>
        <w:rPr>
          <w:rFonts w:ascii="Arial" w:hAnsi="Arial" w:cs="Arial"/>
          <w:sz w:val="20"/>
          <w:szCs w:val="20"/>
        </w:rPr>
      </w:pPr>
      <w:r w:rsidRPr="00B27225">
        <w:rPr>
          <w:rFonts w:ascii="Arial" w:hAnsi="Arial" w:cs="Arial"/>
          <w:sz w:val="20"/>
          <w:szCs w:val="20"/>
        </w:rPr>
        <w:t>**Tipos de Papeis do Modelo de Gestão: Cliente Solicitante, Analista de Negócio, Líder Técnico, Responsável Técnico, Arquiteto, Líder de Operação, Líder de Testes, Líder de Mudança, Fornecedor etc.</w:t>
      </w:r>
    </w:p>
    <w:tbl>
      <w:tblPr>
        <w:tblW w:w="14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234"/>
        <w:gridCol w:w="3459"/>
        <w:gridCol w:w="1701"/>
        <w:gridCol w:w="957"/>
        <w:gridCol w:w="1169"/>
        <w:gridCol w:w="4872"/>
      </w:tblGrid>
      <w:tr w:rsidR="00304415" w:rsidRPr="00B27225" w14:paraId="0E810C7F" w14:textId="77777777" w:rsidTr="00DA5820">
        <w:tc>
          <w:tcPr>
            <w:tcW w:w="14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28C101" w14:textId="77777777" w:rsidR="00304415" w:rsidRPr="00B27225" w:rsidRDefault="00304415" w:rsidP="00DA5820">
            <w:pPr>
              <w:keepNext/>
              <w:spacing w:before="120"/>
              <w:ind w:left="112"/>
              <w:jc w:val="center"/>
              <w:outlineLvl w:val="5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Histórico da Elaboração do Documento*</w:t>
            </w:r>
          </w:p>
        </w:tc>
      </w:tr>
      <w:tr w:rsidR="00304415" w:rsidRPr="00B27225" w14:paraId="3809D536" w14:textId="77777777" w:rsidTr="00DA5820">
        <w:trPr>
          <w:trHeight w:val="52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7C92268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Data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A39A115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Versão</w:t>
            </w:r>
          </w:p>
        </w:tc>
        <w:tc>
          <w:tcPr>
            <w:tcW w:w="3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FE59067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Motivo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4E176DD" w14:textId="77777777" w:rsidR="00304415" w:rsidRPr="00B27225" w:rsidRDefault="00304415" w:rsidP="00DA5820">
            <w:pPr>
              <w:ind w:left="47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899E603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Revisor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319BFE1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Aprovador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DE2FCD1" w14:textId="77777777" w:rsidR="00304415" w:rsidRPr="00B27225" w:rsidRDefault="00304415" w:rsidP="00DA582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27225">
              <w:rPr>
                <w:rFonts w:ascii="Arial" w:hAnsi="Arial" w:cs="Arial"/>
                <w:b/>
                <w:sz w:val="20"/>
                <w:szCs w:val="20"/>
              </w:rPr>
              <w:t>Descrição Modificações Realizadas</w:t>
            </w:r>
          </w:p>
        </w:tc>
      </w:tr>
      <w:tr w:rsidR="00304415" w:rsidRPr="00B27225" w14:paraId="75C2030C" w14:textId="77777777" w:rsidTr="00DA5820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5590C" w14:textId="09B82BFA" w:rsidR="00304415" w:rsidRPr="00B27225" w:rsidRDefault="00565EBB" w:rsidP="00DA58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11/09</w:t>
            </w:r>
            <w:r w:rsidR="00304415" w:rsidRPr="00B27225">
              <w:rPr>
                <w:rFonts w:ascii="Arial" w:hAnsi="Arial" w:cs="Arial"/>
                <w:sz w:val="20"/>
                <w:szCs w:val="20"/>
              </w:rPr>
              <w:t>/2017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618CC" w14:textId="669F2C5B" w:rsidR="00304415" w:rsidRPr="00B27225" w:rsidRDefault="00B24A98" w:rsidP="00DA58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304415" w:rsidRPr="00B27225">
              <w:rPr>
                <w:rFonts w:ascii="Arial" w:hAnsi="Arial" w:cs="Arial"/>
                <w:sz w:val="20"/>
                <w:szCs w:val="20"/>
              </w:rPr>
              <w:t>.0</w:t>
            </w:r>
          </w:p>
        </w:tc>
        <w:tc>
          <w:tcPr>
            <w:tcW w:w="3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21244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  <w:r w:rsidRPr="00B27225">
              <w:rPr>
                <w:rFonts w:ascii="Arial" w:hAnsi="Arial" w:cs="Arial"/>
                <w:sz w:val="20"/>
                <w:szCs w:val="20"/>
              </w:rPr>
              <w:t>Versão Inicial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39179" w14:textId="77777777" w:rsidR="00304415" w:rsidRPr="00B27225" w:rsidRDefault="00304415" w:rsidP="00DA5820">
            <w:pPr>
              <w:ind w:left="47"/>
              <w:rPr>
                <w:rFonts w:ascii="Arial" w:hAnsi="Arial" w:cs="Arial"/>
                <w:sz w:val="20"/>
                <w:szCs w:val="20"/>
              </w:rPr>
            </w:pPr>
            <w:r w:rsidRPr="00B27225">
              <w:rPr>
                <w:rFonts w:ascii="Arial" w:hAnsi="Arial" w:cs="Arial"/>
                <w:sz w:val="20"/>
                <w:szCs w:val="20"/>
              </w:rPr>
              <w:t>Mariá Sumienski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08F79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  <w:r w:rsidRPr="00B27225">
              <w:rPr>
                <w:rFonts w:ascii="Arial" w:hAnsi="Arial" w:cs="Arial"/>
                <w:sz w:val="20"/>
                <w:szCs w:val="20"/>
              </w:rPr>
              <w:t>WeDo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CD77F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3E201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4415" w:rsidRPr="00B27225" w14:paraId="48BC178A" w14:textId="77777777" w:rsidTr="00DA5820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D687" w14:textId="4B41DE5D" w:rsidR="00304415" w:rsidRPr="00B27225" w:rsidRDefault="00753D5C" w:rsidP="000814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  <w:bookmarkStart w:id="0" w:name="_GoBack"/>
            <w:bookmarkEnd w:id="0"/>
            <w:r w:rsidR="005F278F">
              <w:rPr>
                <w:rFonts w:ascii="Arial" w:hAnsi="Arial" w:cs="Arial"/>
                <w:sz w:val="20"/>
                <w:szCs w:val="20"/>
              </w:rPr>
              <w:t>/10</w:t>
            </w:r>
            <w:r w:rsidR="00B24A98">
              <w:rPr>
                <w:rFonts w:ascii="Arial" w:hAnsi="Arial" w:cs="Arial"/>
                <w:sz w:val="20"/>
                <w:szCs w:val="20"/>
              </w:rPr>
              <w:t>/2017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1BF1B" w14:textId="41D51995" w:rsidR="00304415" w:rsidRPr="00B27225" w:rsidRDefault="00B24A98" w:rsidP="00DA58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2.0</w:t>
            </w:r>
          </w:p>
        </w:tc>
        <w:tc>
          <w:tcPr>
            <w:tcW w:w="3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D1BEA" w14:textId="13537A76" w:rsidR="00304415" w:rsidRPr="00B27225" w:rsidRDefault="00B24A98" w:rsidP="00B24A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Versão de Ajustes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C72F" w14:textId="4C211C12" w:rsidR="00304415" w:rsidRPr="00B27225" w:rsidRDefault="00B24A98" w:rsidP="00DA5820">
            <w:pPr>
              <w:ind w:left="4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Mariá Sumienski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A347D" w14:textId="7E5BE18C" w:rsidR="00304415" w:rsidRPr="00B27225" w:rsidRDefault="00B24A98" w:rsidP="00DA5820">
            <w:pPr>
              <w:rPr>
                <w:rFonts w:ascii="Arial" w:hAnsi="Arial" w:cs="Arial"/>
                <w:sz w:val="20"/>
                <w:szCs w:val="20"/>
              </w:rPr>
            </w:pPr>
            <w:r w:rsidRPr="00B27225">
              <w:rPr>
                <w:rFonts w:ascii="Arial" w:hAnsi="Arial" w:cs="Arial"/>
                <w:sz w:val="20"/>
                <w:szCs w:val="20"/>
              </w:rPr>
              <w:t>WeDo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C4DCA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128EF" w14:textId="6984CEDD" w:rsidR="00B24A98" w:rsidRPr="00B27225" w:rsidRDefault="002D0987" w:rsidP="00DA58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Correções feitas baseadas nos artefatos de DSOL recebidos</w:t>
            </w:r>
          </w:p>
        </w:tc>
      </w:tr>
      <w:tr w:rsidR="00304415" w:rsidRPr="00B27225" w14:paraId="6D8FCB52" w14:textId="77777777" w:rsidTr="00DA5820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FE43E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419EF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39F98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E65C7" w14:textId="77777777" w:rsidR="00304415" w:rsidRPr="00B27225" w:rsidRDefault="00304415" w:rsidP="00DA5820">
            <w:pPr>
              <w:ind w:left="47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38226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4B335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FC6D" w14:textId="77777777" w:rsidR="00304415" w:rsidRPr="00B27225" w:rsidRDefault="00304415" w:rsidP="00DA582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077EDF1" w14:textId="77777777" w:rsidR="00304415" w:rsidRPr="00B27225" w:rsidRDefault="00304415" w:rsidP="00304415">
      <w:pPr>
        <w:rPr>
          <w:rFonts w:ascii="Arial" w:hAnsi="Arial" w:cs="Arial"/>
          <w:b/>
          <w:sz w:val="32"/>
        </w:rPr>
      </w:pPr>
    </w:p>
    <w:p w14:paraId="1E9667F3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0B1E92B9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2EEF7496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33586CDE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62555A56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7F777F56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265D0E3D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5AF807B6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784CAAE1" w14:textId="77777777" w:rsidR="005A71F5" w:rsidRPr="00B27225" w:rsidRDefault="005A71F5" w:rsidP="00304415">
      <w:pPr>
        <w:rPr>
          <w:rFonts w:ascii="Arial" w:hAnsi="Arial" w:cs="Arial"/>
          <w:b/>
          <w:sz w:val="32"/>
        </w:rPr>
      </w:pPr>
    </w:p>
    <w:p w14:paraId="42C825AB" w14:textId="77777777" w:rsidR="00304415" w:rsidRPr="00B27225" w:rsidRDefault="00304415" w:rsidP="00304415">
      <w:pPr>
        <w:rPr>
          <w:rFonts w:ascii="Arial" w:hAnsi="Arial" w:cs="Arial"/>
          <w:b/>
          <w:sz w:val="32"/>
        </w:rPr>
      </w:pPr>
      <w:r w:rsidRPr="00B2722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5202F8" wp14:editId="3048B7CA">
                <wp:simplePos x="0" y="0"/>
                <wp:positionH relativeFrom="column">
                  <wp:posOffset>5400675</wp:posOffset>
                </wp:positionH>
                <wp:positionV relativeFrom="paragraph">
                  <wp:posOffset>318135</wp:posOffset>
                </wp:positionV>
                <wp:extent cx="114300" cy="114300"/>
                <wp:effectExtent l="0" t="0" r="0" b="0"/>
                <wp:wrapNone/>
                <wp:docPr id="16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41AD1C" id="Elipse 15" o:spid="_x0000_s1026" style="position:absolute;margin-left:425.25pt;margin-top:25.0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" fillcolor="red" stroked="f" strokeweight="2pt">
                <v:path arrowok="t"/>
              </v:oval>
            </w:pict>
          </mc:Fallback>
        </mc:AlternateContent>
      </w:r>
      <w:r w:rsidRPr="00B27225">
        <w:rPr>
          <w:rFonts w:ascii="Arial" w:hAnsi="Arial" w:cs="Arial"/>
          <w:noProof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 wp14:anchorId="70BF9619" wp14:editId="00EE357F">
                <wp:simplePos x="0" y="0"/>
                <wp:positionH relativeFrom="column">
                  <wp:posOffset>5457824</wp:posOffset>
                </wp:positionH>
                <wp:positionV relativeFrom="paragraph">
                  <wp:posOffset>365760</wp:posOffset>
                </wp:positionV>
                <wp:extent cx="0" cy="1628775"/>
                <wp:effectExtent l="133350" t="0" r="114300" b="47625"/>
                <wp:wrapNone/>
                <wp:docPr id="17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28775"/>
                        </a:xfrm>
                        <a:prstGeom prst="straightConnector1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7884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429.75pt;margin-top:28.8pt;width:0;height:128.25pt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" strokecolor="red" strokeweight="2.25pt">
                <v:stroke endarrow="open"/>
                <o:lock v:ext="edit" shapetype="f"/>
              </v:shape>
            </w:pict>
          </mc:Fallback>
        </mc:AlternateContent>
      </w:r>
      <w:r w:rsidRPr="00B27225">
        <w:rPr>
          <w:rFonts w:ascii="Arial" w:hAnsi="Arial" w:cs="Arial"/>
          <w:b/>
          <w:noProof/>
          <w:sz w:val="32"/>
        </w:rPr>
        <w:drawing>
          <wp:inline distT="0" distB="0" distL="0" distR="0" wp14:anchorId="4D86F8B7" wp14:editId="4E006B6F">
            <wp:extent cx="9113715" cy="361950"/>
            <wp:effectExtent l="0" t="0" r="0" b="0"/>
            <wp:docPr id="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214" cy="3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71B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789DF34F" w14:textId="77777777" w:rsidR="00304415" w:rsidRPr="00B27225" w:rsidRDefault="00304415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5E8C08FF" w14:textId="77777777" w:rsidR="00304415" w:rsidRPr="00B27225" w:rsidRDefault="00304415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3D41FCAC" w14:textId="77777777" w:rsidR="00304415" w:rsidRPr="00B27225" w:rsidRDefault="00304415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27872AC0" w14:textId="77777777" w:rsidR="00304415" w:rsidRPr="00B27225" w:rsidRDefault="00304415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4FD11540" w14:textId="77777777" w:rsidR="00E1688E" w:rsidRPr="00B27225" w:rsidRDefault="00E1688E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2329123E" w14:textId="77777777" w:rsidR="00E1688E" w:rsidRPr="00B27225" w:rsidRDefault="00E1688E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79AD8DC4" w14:textId="77777777" w:rsidR="00E1688E" w:rsidRPr="00B27225" w:rsidRDefault="00E1688E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12248FB8" w14:textId="77777777" w:rsidR="00E1688E" w:rsidRPr="00B27225" w:rsidRDefault="00E1688E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1FAA2E88" w14:textId="77777777" w:rsidR="00E1688E" w:rsidRPr="00B27225" w:rsidRDefault="00E1688E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5EC7E315" w14:textId="77777777" w:rsidR="00E1688E" w:rsidRPr="00B27225" w:rsidRDefault="00E1688E" w:rsidP="00304415">
      <w:pPr>
        <w:ind w:left="4674" w:firstLine="282"/>
        <w:jc w:val="both"/>
        <w:rPr>
          <w:rFonts w:ascii="Arial" w:hAnsi="Arial" w:cs="Arial"/>
          <w:b/>
          <w:sz w:val="20"/>
          <w:szCs w:val="20"/>
        </w:rPr>
      </w:pPr>
    </w:p>
    <w:p w14:paraId="077FE08B" w14:textId="77777777" w:rsidR="00304415" w:rsidRPr="00B27225" w:rsidRDefault="00304415" w:rsidP="00304415">
      <w:pPr>
        <w:ind w:left="7506" w:firstLine="282"/>
        <w:jc w:val="both"/>
        <w:rPr>
          <w:rFonts w:ascii="Arial" w:hAnsi="Arial" w:cs="Arial"/>
          <w:b/>
          <w:sz w:val="20"/>
          <w:szCs w:val="20"/>
        </w:rPr>
      </w:pPr>
      <w:r w:rsidRPr="00B27225">
        <w:rPr>
          <w:rFonts w:ascii="Arial" w:hAnsi="Arial" w:cs="Arial"/>
          <w:b/>
          <w:sz w:val="20"/>
          <w:szCs w:val="20"/>
        </w:rPr>
        <w:t>Descritivo da Solução</w:t>
      </w:r>
    </w:p>
    <w:p w14:paraId="4FD5F156" w14:textId="77777777" w:rsidR="00304415" w:rsidRPr="00B27225" w:rsidRDefault="00304415" w:rsidP="00304415">
      <w:pPr>
        <w:jc w:val="both"/>
        <w:rPr>
          <w:rFonts w:ascii="Arial" w:hAnsi="Arial" w:cs="Arial"/>
          <w:sz w:val="20"/>
          <w:szCs w:val="20"/>
        </w:rPr>
      </w:pPr>
      <w:r w:rsidRPr="00B27225">
        <w:rPr>
          <w:rFonts w:ascii="Arial" w:hAnsi="Arial" w:cs="Arial"/>
          <w:b/>
          <w:sz w:val="20"/>
          <w:szCs w:val="20"/>
        </w:rPr>
        <w:t xml:space="preserve">Objetivo: </w:t>
      </w:r>
      <w:r w:rsidRPr="00B27225">
        <w:rPr>
          <w:rFonts w:ascii="Arial" w:hAnsi="Arial" w:cs="Arial"/>
          <w:sz w:val="20"/>
          <w:szCs w:val="20"/>
        </w:rPr>
        <w:t>Este documento tem a finalidade de descrever detalhadamente os requisitos funcionais e não funcionais do sistema a fim de atender a SD - Solicitação da Demanda.</w:t>
      </w:r>
    </w:p>
    <w:p w14:paraId="5D985CF6" w14:textId="77777777" w:rsidR="00304415" w:rsidRPr="00B27225" w:rsidRDefault="00304415" w:rsidP="00304415">
      <w:pPr>
        <w:jc w:val="both"/>
        <w:rPr>
          <w:rFonts w:ascii="Arial" w:hAnsi="Arial" w:cs="Arial"/>
          <w:b/>
          <w:sz w:val="20"/>
          <w:szCs w:val="20"/>
        </w:rPr>
      </w:pPr>
      <w:r w:rsidRPr="00B27225">
        <w:rPr>
          <w:rFonts w:ascii="Arial" w:hAnsi="Arial" w:cs="Arial"/>
          <w:b/>
          <w:sz w:val="20"/>
          <w:szCs w:val="20"/>
        </w:rPr>
        <w:t xml:space="preserve">Responsável: </w:t>
      </w:r>
      <w:r w:rsidRPr="00B27225">
        <w:rPr>
          <w:rFonts w:ascii="Arial" w:hAnsi="Arial" w:cs="Arial"/>
          <w:sz w:val="20"/>
          <w:szCs w:val="20"/>
        </w:rPr>
        <w:t>Líder/Responsável Técnico.</w:t>
      </w:r>
    </w:p>
    <w:p w14:paraId="393338B6" w14:textId="77777777" w:rsidR="00304415" w:rsidRPr="00B27225" w:rsidRDefault="00304415" w:rsidP="00304415">
      <w:pPr>
        <w:jc w:val="both"/>
        <w:rPr>
          <w:rFonts w:ascii="Arial" w:hAnsi="Arial" w:cs="Arial"/>
          <w:i/>
          <w:color w:val="FF0000"/>
          <w:sz w:val="20"/>
          <w:szCs w:val="20"/>
        </w:rPr>
      </w:pPr>
      <w:r w:rsidRPr="00B27225">
        <w:rPr>
          <w:rFonts w:ascii="Arial" w:hAnsi="Arial" w:cs="Arial"/>
          <w:i/>
          <w:color w:val="FF0000"/>
          <w:sz w:val="20"/>
          <w:szCs w:val="20"/>
        </w:rPr>
        <w:tab/>
      </w:r>
      <w:r w:rsidRPr="00B27225">
        <w:rPr>
          <w:rFonts w:ascii="Arial" w:hAnsi="Arial" w:cs="Arial"/>
          <w:i/>
          <w:color w:val="FF0000"/>
          <w:sz w:val="20"/>
          <w:szCs w:val="20"/>
        </w:rPr>
        <w:tab/>
      </w:r>
      <w:r w:rsidRPr="00B27225">
        <w:rPr>
          <w:rFonts w:ascii="Arial" w:hAnsi="Arial" w:cs="Arial"/>
          <w:i/>
          <w:color w:val="FF0000"/>
          <w:sz w:val="20"/>
          <w:szCs w:val="20"/>
        </w:rPr>
        <w:tab/>
      </w:r>
      <w:r w:rsidRPr="00B27225">
        <w:rPr>
          <w:rFonts w:ascii="Arial" w:hAnsi="Arial" w:cs="Arial"/>
          <w:i/>
          <w:color w:val="FF0000"/>
          <w:sz w:val="20"/>
          <w:szCs w:val="20"/>
        </w:rPr>
        <w:tab/>
      </w:r>
      <w:r w:rsidRPr="00B27225">
        <w:rPr>
          <w:rFonts w:ascii="Arial" w:hAnsi="Arial" w:cs="Arial"/>
          <w:i/>
          <w:color w:val="FF0000"/>
          <w:sz w:val="20"/>
          <w:szCs w:val="20"/>
        </w:rPr>
        <w:tab/>
      </w:r>
    </w:p>
    <w:p w14:paraId="7D1374CE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  <w:r w:rsidRPr="00B2722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564C" wp14:editId="72097895">
                <wp:simplePos x="0" y="0"/>
                <wp:positionH relativeFrom="column">
                  <wp:posOffset>4324713</wp:posOffset>
                </wp:positionH>
                <wp:positionV relativeFrom="paragraph">
                  <wp:posOffset>112807</wp:posOffset>
                </wp:positionV>
                <wp:extent cx="2284268" cy="381000"/>
                <wp:effectExtent l="0" t="0" r="0" b="0"/>
                <wp:wrapNone/>
                <wp:docPr id="307" name="Caixa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4268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CE21F" w14:textId="77777777" w:rsidR="00321107" w:rsidRPr="00C26B04" w:rsidRDefault="00321107" w:rsidP="00304415">
                            <w:pP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 w:rsidRPr="00C26B04"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Guia de Preenchimento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564C" id="Caixa de texto 307" o:spid="_x0000_s1028" type="#_x0000_t202" style="position:absolute;left:0;text-align:left;margin-left:340.55pt;margin-top:8.9pt;width:179.8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" filled="f" stroked="f">
                <v:textbox>
                  <w:txbxContent>
                    <w:p w14:paraId="12CCE21F" w14:textId="77777777" w:rsidR="00321107" w:rsidRPr="00C26B04" w:rsidRDefault="00321107" w:rsidP="00304415">
                      <w:pP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 w:rsidRPr="00C26B04"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Guia de Preenchimento</w:t>
                      </w:r>
                    </w:p>
                  </w:txbxContent>
                </v:textbox>
              </v:shape>
            </w:pict>
          </mc:Fallback>
        </mc:AlternateContent>
      </w:r>
      <w:r w:rsidRPr="00B2722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B53FF5" wp14:editId="186381B5">
                <wp:simplePos x="0" y="0"/>
                <wp:positionH relativeFrom="column">
                  <wp:posOffset>4300220</wp:posOffset>
                </wp:positionH>
                <wp:positionV relativeFrom="paragraph">
                  <wp:posOffset>97155</wp:posOffset>
                </wp:positionV>
                <wp:extent cx="2286000" cy="390525"/>
                <wp:effectExtent l="57150" t="19050" r="57150" b="104775"/>
                <wp:wrapNone/>
                <wp:docPr id="12" name="Pentágon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3905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15CF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338.6pt;margin-top:7.65pt;width:180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" adj="19755" fillcolor="#cb6c1d" strokecolor="#f69240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path arrowok="t"/>
              </v:shape>
            </w:pict>
          </mc:Fallback>
        </mc:AlternateContent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r w:rsidRPr="00B27225">
        <w:rPr>
          <w:rFonts w:ascii="Arial" w:hAnsi="Arial" w:cs="Arial"/>
          <w:b/>
          <w:sz w:val="32"/>
        </w:rPr>
        <w:tab/>
      </w:r>
      <w:bookmarkStart w:id="1" w:name="_MON_1479307711"/>
      <w:bookmarkEnd w:id="1"/>
      <w:r w:rsidRPr="00B27225">
        <w:rPr>
          <w:rFonts w:ascii="Arial" w:hAnsi="Arial" w:cs="Arial"/>
          <w:b/>
          <w:sz w:val="32"/>
        </w:rPr>
        <w:object w:dxaOrig="1551" w:dyaOrig="1004" w14:anchorId="2265C9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15" o:title=""/>
          </v:shape>
          <o:OLEObject Type="Embed" ProgID="Word.Document.8" ShapeID="_x0000_i1025" DrawAspect="Icon" ObjectID="_1570880187" r:id="rId16">
            <o:FieldCodes>\s</o:FieldCodes>
          </o:OLEObject>
        </w:object>
      </w:r>
    </w:p>
    <w:p w14:paraId="6E75091B" w14:textId="77777777" w:rsidR="00304415" w:rsidRPr="00B27225" w:rsidRDefault="00304415" w:rsidP="00304415">
      <w:pPr>
        <w:jc w:val="center"/>
        <w:rPr>
          <w:rFonts w:ascii="Arial" w:hAnsi="Arial" w:cs="Arial"/>
          <w:b/>
          <w:sz w:val="32"/>
        </w:rPr>
      </w:pPr>
    </w:p>
    <w:p w14:paraId="1AEB3DD5" w14:textId="77777777" w:rsidR="00304415" w:rsidRPr="00B27225" w:rsidRDefault="00304415" w:rsidP="00276997">
      <w:pPr>
        <w:pStyle w:val="Estilo1"/>
        <w:numPr>
          <w:ilvl w:val="0"/>
          <w:numId w:val="5"/>
        </w:numPr>
        <w:sectPr w:rsidR="00304415" w:rsidRPr="00B27225" w:rsidSect="00DA5820">
          <w:headerReference w:type="default" r:id="rId17"/>
          <w:headerReference w:type="first" r:id="rId18"/>
          <w:footerReference w:type="first" r:id="rId19"/>
          <w:pgSz w:w="16838" w:h="11906" w:orient="landscape"/>
          <w:pgMar w:top="1134" w:right="1418" w:bottom="1134" w:left="1418" w:header="709" w:footer="709" w:gutter="0"/>
          <w:cols w:space="708"/>
          <w:titlePg/>
          <w:docGrid w:linePitch="360"/>
        </w:sectPr>
      </w:pPr>
    </w:p>
    <w:p w14:paraId="4DAFD2F2" w14:textId="7992D766" w:rsidR="00304415" w:rsidRPr="00B27225" w:rsidRDefault="00304415" w:rsidP="000B04A4">
      <w:pPr>
        <w:pStyle w:val="Heading1"/>
        <w:numPr>
          <w:ilvl w:val="0"/>
          <w:numId w:val="20"/>
        </w:numPr>
        <w:rPr>
          <w:lang w:val="pt-BR"/>
        </w:rPr>
      </w:pPr>
      <w:bookmarkStart w:id="2" w:name="_Toc493138756"/>
      <w:r w:rsidRPr="00B27225">
        <w:rPr>
          <w:lang w:val="pt-BR"/>
        </w:rPr>
        <w:lastRenderedPageBreak/>
        <w:t>Detalhamento da Solução</w:t>
      </w:r>
      <w:bookmarkEnd w:id="2"/>
    </w:p>
    <w:p w14:paraId="6D3C5B16" w14:textId="327F6D2D" w:rsidR="00304415" w:rsidRPr="00B27225" w:rsidRDefault="00304415" w:rsidP="006709D6">
      <w:pPr>
        <w:pStyle w:val="Heading2"/>
        <w:rPr>
          <w:lang w:val="pt-BR"/>
        </w:rPr>
      </w:pPr>
      <w:bookmarkStart w:id="3" w:name="_Toc493138757"/>
      <w:r w:rsidRPr="00B27225">
        <w:rPr>
          <w:lang w:val="pt-BR"/>
        </w:rPr>
        <w:t>Descrição/Layout*</w:t>
      </w:r>
      <w:bookmarkEnd w:id="3"/>
    </w:p>
    <w:p w14:paraId="3F7F5EA4" w14:textId="77777777" w:rsidR="00304415" w:rsidRPr="00B27225" w:rsidRDefault="00304415" w:rsidP="00304415">
      <w:pPr>
        <w:ind w:left="708"/>
        <w:rPr>
          <w:rFonts w:ascii="Arial" w:hAnsi="Arial" w:cs="Arial"/>
        </w:rPr>
      </w:pPr>
    </w:p>
    <w:p w14:paraId="145E98F7" w14:textId="5FFF34AF" w:rsidR="00304415" w:rsidRPr="00B27225" w:rsidRDefault="00BB579A" w:rsidP="00304415">
      <w:p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304415" w:rsidRPr="00B27225">
        <w:rPr>
          <w:rFonts w:ascii="Arial" w:hAnsi="Arial" w:cs="Arial"/>
        </w:rPr>
        <w:t xml:space="preserve">RAID </w:t>
      </w:r>
      <w:r>
        <w:rPr>
          <w:rFonts w:ascii="Arial" w:hAnsi="Arial" w:cs="Arial"/>
        </w:rPr>
        <w:t xml:space="preserve">deverá ser customizado </w:t>
      </w:r>
      <w:r w:rsidR="00304415" w:rsidRPr="00B27225">
        <w:rPr>
          <w:rFonts w:ascii="Arial" w:hAnsi="Arial" w:cs="Arial"/>
        </w:rPr>
        <w:t xml:space="preserve">para permitir o batimento dos dados dos clientes do Portal Minha Oi com os </w:t>
      </w:r>
      <w:r w:rsidR="00F665FE">
        <w:rPr>
          <w:rFonts w:ascii="Arial" w:hAnsi="Arial" w:cs="Arial"/>
        </w:rPr>
        <w:t xml:space="preserve">sistemas de </w:t>
      </w:r>
      <w:r w:rsidR="00304415" w:rsidRPr="00B27225">
        <w:rPr>
          <w:rFonts w:ascii="Arial" w:hAnsi="Arial" w:cs="Arial"/>
        </w:rPr>
        <w:t>CRM</w:t>
      </w:r>
      <w:r w:rsidR="00F665FE">
        <w:rPr>
          <w:rFonts w:ascii="Arial" w:hAnsi="Arial" w:cs="Arial"/>
        </w:rPr>
        <w:t xml:space="preserve"> (CDI, SAC, STC, SBL, SINN) e faturamento (Arbor, SFA, </w:t>
      </w:r>
      <w:r w:rsidR="00304415" w:rsidRPr="00B27225">
        <w:rPr>
          <w:rFonts w:ascii="Arial" w:hAnsi="Arial" w:cs="Arial"/>
        </w:rPr>
        <w:t>SISRAF</w:t>
      </w:r>
      <w:r w:rsidR="00F665FE">
        <w:rPr>
          <w:rFonts w:ascii="Arial" w:hAnsi="Arial" w:cs="Arial"/>
        </w:rPr>
        <w:t xml:space="preserve"> e SINN</w:t>
      </w:r>
      <w:r w:rsidR="00304415" w:rsidRPr="00B27225">
        <w:rPr>
          <w:rFonts w:ascii="Arial" w:hAnsi="Arial" w:cs="Arial"/>
        </w:rPr>
        <w:t>).</w:t>
      </w:r>
    </w:p>
    <w:p w14:paraId="0C1EF7FA" w14:textId="01F4D931" w:rsidR="00304415" w:rsidRPr="00B27225" w:rsidRDefault="00304415" w:rsidP="00304415">
      <w:pPr>
        <w:ind w:left="432"/>
        <w:jc w:val="both"/>
        <w:rPr>
          <w:rFonts w:ascii="Arial" w:hAnsi="Arial" w:cs="Arial"/>
          <w:color w:val="FF0000"/>
        </w:rPr>
      </w:pPr>
      <w:r w:rsidRPr="00B27225">
        <w:rPr>
          <w:rFonts w:ascii="Arial" w:hAnsi="Arial" w:cs="Arial"/>
        </w:rPr>
        <w:t xml:space="preserve">O RAID deve receber a extração dos dados do Portal Minha Oi, dos CRMs </w:t>
      </w:r>
      <w:r w:rsidR="003746EB">
        <w:rPr>
          <w:rFonts w:ascii="Arial" w:hAnsi="Arial" w:cs="Arial"/>
        </w:rPr>
        <w:t>e dos sistemas de Faturamento, para r</w:t>
      </w:r>
      <w:r w:rsidRPr="00B27225">
        <w:rPr>
          <w:rFonts w:ascii="Arial" w:hAnsi="Arial" w:cs="Arial"/>
        </w:rPr>
        <w:t>ealizar</w:t>
      </w:r>
      <w:r w:rsidR="003746EB">
        <w:rPr>
          <w:rFonts w:ascii="Arial" w:hAnsi="Arial" w:cs="Arial"/>
        </w:rPr>
        <w:t xml:space="preserve"> o</w:t>
      </w:r>
      <w:r w:rsidRPr="00B27225">
        <w:rPr>
          <w:rFonts w:ascii="Arial" w:hAnsi="Arial" w:cs="Arial"/>
        </w:rPr>
        <w:t xml:space="preserve"> batimento das informações do Portal Minha Oi X CRMs e o batimento das informações do Portal Minha Oi X Sistemas (Faturamento). </w:t>
      </w:r>
      <w:r w:rsidR="00A337AE">
        <w:rPr>
          <w:rFonts w:ascii="Arial" w:hAnsi="Arial" w:cs="Arial"/>
        </w:rPr>
        <w:t xml:space="preserve"> A recepção das extrações e os</w:t>
      </w:r>
      <w:r w:rsidR="003746EB">
        <w:rPr>
          <w:rFonts w:ascii="Arial" w:hAnsi="Arial" w:cs="Arial"/>
        </w:rPr>
        <w:t xml:space="preserve"> batimentos serão se</w:t>
      </w:r>
      <w:r w:rsidR="00F665FE">
        <w:rPr>
          <w:rFonts w:ascii="Arial" w:hAnsi="Arial" w:cs="Arial"/>
        </w:rPr>
        <w:t>manais</w:t>
      </w:r>
      <w:r w:rsidR="003746EB">
        <w:rPr>
          <w:rFonts w:ascii="Arial" w:hAnsi="Arial" w:cs="Arial"/>
        </w:rPr>
        <w:t xml:space="preserve">. </w:t>
      </w:r>
    </w:p>
    <w:p w14:paraId="1B1BE6CC" w14:textId="4522D7CB" w:rsidR="00304415" w:rsidRPr="00B27225" w:rsidRDefault="00304415" w:rsidP="00304415">
      <w:pPr>
        <w:ind w:left="432"/>
        <w:jc w:val="both"/>
        <w:rPr>
          <w:rFonts w:ascii="Arial" w:hAnsi="Arial" w:cs="Arial"/>
        </w:rPr>
      </w:pPr>
      <w:r w:rsidRPr="00B27225">
        <w:rPr>
          <w:rFonts w:ascii="Arial" w:hAnsi="Arial" w:cs="Arial"/>
        </w:rPr>
        <w:t xml:space="preserve">Apresentar resultado executivo e analítico do tratamento das inconformidades apresentadas após batimento. Os requerimentos devem ser extraídos na ferramenta RAID </w:t>
      </w:r>
      <w:r w:rsidR="00F665FE">
        <w:rPr>
          <w:rFonts w:ascii="Arial" w:hAnsi="Arial" w:cs="Arial"/>
        </w:rPr>
        <w:t>tanto na interface web quanto</w:t>
      </w:r>
      <w:r w:rsidRPr="00B27225">
        <w:rPr>
          <w:rFonts w:ascii="Arial" w:hAnsi="Arial" w:cs="Arial"/>
        </w:rPr>
        <w:t xml:space="preserve"> </w:t>
      </w:r>
      <w:r w:rsidR="00F665FE">
        <w:rPr>
          <w:rFonts w:ascii="Arial" w:hAnsi="Arial" w:cs="Arial"/>
        </w:rPr>
        <w:t>em</w:t>
      </w:r>
      <w:r w:rsidRPr="00B27225">
        <w:rPr>
          <w:rFonts w:ascii="Arial" w:hAnsi="Arial" w:cs="Arial"/>
        </w:rPr>
        <w:t xml:space="preserve"> formato de relatórios.</w:t>
      </w:r>
    </w:p>
    <w:p w14:paraId="1871E3B3" w14:textId="77777777" w:rsidR="00304415" w:rsidRPr="00B27225" w:rsidRDefault="00304415" w:rsidP="00304415">
      <w:pPr>
        <w:ind w:left="420"/>
        <w:jc w:val="both"/>
        <w:rPr>
          <w:rFonts w:ascii="Arial" w:hAnsi="Arial" w:cs="Arial"/>
        </w:rPr>
      </w:pPr>
    </w:p>
    <w:p w14:paraId="6438F75B" w14:textId="77777777" w:rsidR="00304415" w:rsidRPr="00B27225" w:rsidRDefault="00304415" w:rsidP="00304415">
      <w:pPr>
        <w:ind w:left="420"/>
        <w:jc w:val="both"/>
        <w:rPr>
          <w:rFonts w:ascii="Arial" w:hAnsi="Arial" w:cs="Arial"/>
          <w:sz w:val="20"/>
          <w:szCs w:val="20"/>
        </w:rPr>
      </w:pPr>
    </w:p>
    <w:p w14:paraId="78765A23" w14:textId="77777777" w:rsidR="00304415" w:rsidRPr="00B27225" w:rsidRDefault="00304415" w:rsidP="00304415">
      <w:pPr>
        <w:ind w:left="720"/>
        <w:rPr>
          <w:rFonts w:ascii="Arial" w:hAnsi="Arial" w:cs="Arial"/>
          <w:sz w:val="20"/>
          <w:szCs w:val="20"/>
        </w:rPr>
      </w:pPr>
    </w:p>
    <w:p w14:paraId="6F6CE91F" w14:textId="77777777" w:rsidR="00304415" w:rsidRPr="00B27225" w:rsidRDefault="00304415" w:rsidP="00304415">
      <w:pPr>
        <w:ind w:left="720"/>
        <w:rPr>
          <w:rFonts w:ascii="Arial" w:hAnsi="Arial" w:cs="Arial"/>
          <w:sz w:val="20"/>
          <w:szCs w:val="20"/>
        </w:rPr>
      </w:pPr>
    </w:p>
    <w:p w14:paraId="40384691" w14:textId="77777777" w:rsidR="00304415" w:rsidRPr="00B27225" w:rsidRDefault="00304415" w:rsidP="00304415">
      <w:pPr>
        <w:ind w:left="720"/>
        <w:rPr>
          <w:rFonts w:ascii="Arial" w:hAnsi="Arial" w:cs="Arial"/>
          <w:sz w:val="20"/>
          <w:szCs w:val="20"/>
        </w:rPr>
      </w:pPr>
    </w:p>
    <w:p w14:paraId="49F80FB4" w14:textId="77777777" w:rsidR="00304415" w:rsidRPr="00B27225" w:rsidRDefault="00304415" w:rsidP="00304415">
      <w:pPr>
        <w:ind w:left="720"/>
        <w:rPr>
          <w:rFonts w:ascii="Arial" w:hAnsi="Arial" w:cs="Arial"/>
          <w:sz w:val="20"/>
          <w:szCs w:val="20"/>
        </w:rPr>
      </w:pPr>
    </w:p>
    <w:p w14:paraId="4C7F3CDD" w14:textId="77777777" w:rsidR="00304415" w:rsidRPr="00B27225" w:rsidRDefault="00304415" w:rsidP="00304415">
      <w:pPr>
        <w:ind w:left="720"/>
        <w:rPr>
          <w:rFonts w:ascii="Arial" w:hAnsi="Arial" w:cs="Arial"/>
          <w:sz w:val="20"/>
          <w:szCs w:val="20"/>
        </w:rPr>
      </w:pPr>
    </w:p>
    <w:p w14:paraId="484EC745" w14:textId="77777777" w:rsidR="00304415" w:rsidRPr="00B27225" w:rsidRDefault="00304415" w:rsidP="00304415">
      <w:pPr>
        <w:ind w:left="720"/>
        <w:rPr>
          <w:rFonts w:ascii="Arial" w:hAnsi="Arial" w:cs="Arial"/>
          <w:sz w:val="20"/>
          <w:szCs w:val="20"/>
        </w:rPr>
      </w:pPr>
    </w:p>
    <w:p w14:paraId="113F8BDE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  <w:r w:rsidRPr="00B27225">
        <w:rPr>
          <w:rFonts w:ascii="Arial" w:hAnsi="Arial" w:cs="Arial"/>
        </w:rPr>
        <w:tab/>
      </w:r>
    </w:p>
    <w:p w14:paraId="4DE58968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79D538BD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03EEA253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74D600C6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50E895BA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05C4ECB2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6EB92042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4F177BA3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52EEF933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34DB0354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511B7346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25222264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298E27A1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4D930209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1BC1F61A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7B0B0D52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720B06BC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2C0E558E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3CF4FAC8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1D45AE77" w14:textId="77777777" w:rsidR="00304415" w:rsidRPr="00B27225" w:rsidRDefault="00304415" w:rsidP="00304415">
      <w:pPr>
        <w:tabs>
          <w:tab w:val="left" w:pos="3840"/>
        </w:tabs>
        <w:ind w:left="720"/>
        <w:rPr>
          <w:rFonts w:ascii="Arial" w:hAnsi="Arial" w:cs="Arial"/>
        </w:rPr>
      </w:pPr>
    </w:p>
    <w:p w14:paraId="1542BC9C" w14:textId="46C2E634" w:rsidR="00304415" w:rsidRPr="00B27225" w:rsidRDefault="00304415" w:rsidP="006709D6">
      <w:pPr>
        <w:pStyle w:val="Heading2"/>
        <w:rPr>
          <w:lang w:val="pt-BR"/>
        </w:rPr>
      </w:pPr>
      <w:bookmarkStart w:id="4" w:name="_Toc493138758"/>
      <w:r w:rsidRPr="00B27225">
        <w:rPr>
          <w:lang w:val="pt-BR"/>
        </w:rPr>
        <w:lastRenderedPageBreak/>
        <w:t>Requisitos de Negócio</w:t>
      </w:r>
      <w:bookmarkEnd w:id="4"/>
    </w:p>
    <w:p w14:paraId="3C4A7B0C" w14:textId="77777777" w:rsidR="00304415" w:rsidRPr="00B27225" w:rsidRDefault="00304415" w:rsidP="00304415">
      <w:pPr>
        <w:rPr>
          <w:rFonts w:ascii="Arial" w:hAnsi="Arial" w:cs="Arial"/>
        </w:rPr>
      </w:pPr>
    </w:p>
    <w:p w14:paraId="105F550D" w14:textId="50068F93" w:rsidR="00304415" w:rsidRPr="00B27225" w:rsidRDefault="00304415" w:rsidP="00AF7A77">
      <w:pPr>
        <w:pStyle w:val="Heading3"/>
        <w:tabs>
          <w:tab w:val="clear" w:pos="4547"/>
        </w:tabs>
        <w:ind w:left="851" w:hanging="11"/>
        <w:rPr>
          <w:lang w:val="pt-BR"/>
        </w:rPr>
      </w:pPr>
      <w:r w:rsidRPr="00B27225">
        <w:rPr>
          <w:lang w:val="pt-BR"/>
        </w:rPr>
        <w:t xml:space="preserve"> </w:t>
      </w:r>
      <w:bookmarkStart w:id="5" w:name="_Toc493138759"/>
      <w:r w:rsidRPr="00B27225">
        <w:rPr>
          <w:lang w:val="pt-BR"/>
        </w:rPr>
        <w:t>RQN01 - Realizar extração de dados do Portal Minha Oi, dos CRM's de origem RI e RII e do Faturamentos de origem RI e RII</w:t>
      </w:r>
      <w:bookmarkEnd w:id="5"/>
    </w:p>
    <w:p w14:paraId="344E9775" w14:textId="77777777" w:rsidR="00304415" w:rsidRPr="00B27225" w:rsidRDefault="00304415" w:rsidP="00304415">
      <w:pPr>
        <w:rPr>
          <w:rFonts w:ascii="Arial" w:hAnsi="Arial" w:cs="Arial"/>
        </w:rPr>
      </w:pPr>
    </w:p>
    <w:p w14:paraId="46154523" w14:textId="77777777" w:rsidR="00304415" w:rsidRPr="00B27225" w:rsidRDefault="00304415" w:rsidP="000366E8">
      <w:pPr>
        <w:pStyle w:val="Heading4"/>
        <w:rPr>
          <w:lang w:val="pt-BR"/>
        </w:rPr>
      </w:pPr>
      <w:r w:rsidRPr="00B27225">
        <w:rPr>
          <w:lang w:val="pt-BR"/>
        </w:rPr>
        <w:t>RGN01 – Permitir extração das informações de todos os CRM's</w:t>
      </w:r>
    </w:p>
    <w:p w14:paraId="390A1D31" w14:textId="77777777" w:rsidR="00304415" w:rsidRPr="00B27225" w:rsidRDefault="00304415" w:rsidP="00304415">
      <w:pPr>
        <w:rPr>
          <w:rFonts w:ascii="Arial" w:hAnsi="Arial" w:cs="Arial"/>
        </w:rPr>
      </w:pPr>
    </w:p>
    <w:p w14:paraId="540EB398" w14:textId="2D1D48BD" w:rsidR="00304415" w:rsidRDefault="00A662C1" w:rsidP="00304415">
      <w:pPr>
        <w:rPr>
          <w:rFonts w:ascii="Arial" w:hAnsi="Arial" w:cs="Arial"/>
        </w:rPr>
      </w:pPr>
      <w:r>
        <w:rPr>
          <w:rFonts w:ascii="Arial" w:hAnsi="Arial" w:cs="Arial"/>
        </w:rPr>
        <w:t>As frentes deverão enviar para o RAID semanalmente a extração dos dados,</w:t>
      </w:r>
      <w:r w:rsidR="0060666F">
        <w:rPr>
          <w:rFonts w:ascii="Arial" w:hAnsi="Arial" w:cs="Arial"/>
        </w:rPr>
        <w:t xml:space="preserve"> de contas</w:t>
      </w:r>
      <w:r w:rsidR="003C5DFD">
        <w:rPr>
          <w:rFonts w:ascii="Arial" w:hAnsi="Arial" w:cs="Arial"/>
        </w:rPr>
        <w:t xml:space="preserve"> de pessoa f</w:t>
      </w:r>
      <w:r w:rsidR="00E2120C">
        <w:rPr>
          <w:rFonts w:ascii="Arial" w:hAnsi="Arial" w:cs="Arial"/>
        </w:rPr>
        <w:t>ísica</w:t>
      </w:r>
      <w:r w:rsidR="003E364C">
        <w:rPr>
          <w:rFonts w:ascii="Arial" w:hAnsi="Arial" w:cs="Arial"/>
        </w:rPr>
        <w:t>. Todos os campos deverão estar previstos nas extrações, podendo estar em branco (N/A ou NULL) caso o sistema não tenha as informações para o campo</w:t>
      </w:r>
      <w:r>
        <w:rPr>
          <w:rFonts w:ascii="Arial" w:hAnsi="Arial" w:cs="Arial"/>
        </w:rPr>
        <w:t>. O RAID deverá r</w:t>
      </w:r>
      <w:r w:rsidR="00304415" w:rsidRPr="00B27225">
        <w:rPr>
          <w:rFonts w:ascii="Arial" w:hAnsi="Arial" w:cs="Arial"/>
        </w:rPr>
        <w:t>ealizar</w:t>
      </w:r>
      <w:r>
        <w:rPr>
          <w:rFonts w:ascii="Arial" w:hAnsi="Arial" w:cs="Arial"/>
        </w:rPr>
        <w:t>, semanalmente,</w:t>
      </w:r>
      <w:r w:rsidR="00304415" w:rsidRPr="00B27225">
        <w:rPr>
          <w:rFonts w:ascii="Arial" w:hAnsi="Arial" w:cs="Arial"/>
        </w:rPr>
        <w:t xml:space="preserve"> a car</w:t>
      </w:r>
      <w:r w:rsidR="001B53E6">
        <w:rPr>
          <w:rFonts w:ascii="Arial" w:hAnsi="Arial" w:cs="Arial"/>
        </w:rPr>
        <w:t>ga dos seguintes dados dos CRMs</w:t>
      </w:r>
      <w:r w:rsidR="00304415" w:rsidRPr="00B27225">
        <w:rPr>
          <w:rFonts w:ascii="Arial" w:hAnsi="Arial" w:cs="Arial"/>
        </w:rPr>
        <w:t xml:space="preserve"> de origem RI e RII</w:t>
      </w:r>
      <w:r w:rsidR="00A66215" w:rsidRPr="00B27225">
        <w:rPr>
          <w:rFonts w:ascii="Arial" w:hAnsi="Arial" w:cs="Arial"/>
        </w:rPr>
        <w:t>:</w:t>
      </w:r>
    </w:p>
    <w:p w14:paraId="2B7DF011" w14:textId="77777777" w:rsidR="00C24051" w:rsidRPr="00B27225" w:rsidRDefault="00C24051" w:rsidP="00304415">
      <w:pPr>
        <w:rPr>
          <w:rFonts w:ascii="Arial" w:hAnsi="Arial" w:cs="Arial"/>
        </w:rPr>
      </w:pPr>
    </w:p>
    <w:tbl>
      <w:tblPr>
        <w:tblW w:w="100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6613"/>
      </w:tblGrid>
      <w:tr w:rsidR="007F22BB" w:rsidRPr="00B27225" w14:paraId="2BB149EB" w14:textId="7F8BB64B" w:rsidTr="005154DF">
        <w:trPr>
          <w:trHeight w:val="277"/>
        </w:trPr>
        <w:tc>
          <w:tcPr>
            <w:tcW w:w="3402" w:type="dxa"/>
            <w:shd w:val="clear" w:color="FFFFFF" w:fill="C0C0C0"/>
            <w:noWrap/>
            <w:vAlign w:val="center"/>
            <w:hideMark/>
          </w:tcPr>
          <w:p w14:paraId="530CC368" w14:textId="77777777" w:rsidR="007F22BB" w:rsidRPr="006213AB" w:rsidRDefault="007F22BB" w:rsidP="007F22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6613" w:type="dxa"/>
            <w:shd w:val="clear" w:color="FFFFFF" w:fill="C0C0C0"/>
            <w:vAlign w:val="center"/>
          </w:tcPr>
          <w:p w14:paraId="2DDD6770" w14:textId="65D5319D" w:rsidR="007F22BB" w:rsidRPr="006213AB" w:rsidRDefault="007F22BB" w:rsidP="007F22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DESCRIÇÃO</w:t>
            </w:r>
          </w:p>
        </w:tc>
      </w:tr>
      <w:tr w:rsidR="007F22BB" w:rsidRPr="00B27225" w14:paraId="44E395E7" w14:textId="21D607D6" w:rsidTr="005154DF">
        <w:trPr>
          <w:trHeight w:val="306"/>
        </w:trPr>
        <w:tc>
          <w:tcPr>
            <w:tcW w:w="3402" w:type="dxa"/>
            <w:shd w:val="clear" w:color="auto" w:fill="auto"/>
            <w:noWrap/>
            <w:vAlign w:val="center"/>
          </w:tcPr>
          <w:p w14:paraId="4B6D8DBE" w14:textId="77777777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</w:p>
        </w:tc>
        <w:tc>
          <w:tcPr>
            <w:tcW w:w="6613" w:type="dxa"/>
            <w:vAlign w:val="center"/>
          </w:tcPr>
          <w:p w14:paraId="2AF74F8C" w14:textId="3551A3B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CPF do cliente.</w:t>
            </w:r>
          </w:p>
        </w:tc>
      </w:tr>
      <w:tr w:rsidR="007F22BB" w:rsidRPr="00B27225" w14:paraId="4E7DF3BE" w14:textId="6CB3672D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69FA9DA0" w14:textId="540D45D7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6613" w:type="dxa"/>
            <w:vAlign w:val="center"/>
          </w:tcPr>
          <w:p w14:paraId="398A27D4" w14:textId="0D555C25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</w:t>
            </w:r>
            <w:r w:rsidR="009B1CF9">
              <w:rPr>
                <w:rFonts w:ascii="Arial" w:hAnsi="Arial" w:cs="Arial"/>
                <w:sz w:val="16"/>
              </w:rPr>
              <w:t>TERMINAL (</w:t>
            </w:r>
            <w:r w:rsidRPr="006213AB">
              <w:rPr>
                <w:rFonts w:ascii="Arial" w:hAnsi="Arial" w:cs="Arial"/>
                <w:sz w:val="16"/>
              </w:rPr>
              <w:t>MSISDN</w:t>
            </w:r>
            <w:r w:rsidR="009B1CF9">
              <w:rPr>
                <w:rFonts w:ascii="Arial" w:hAnsi="Arial" w:cs="Arial"/>
                <w:sz w:val="16"/>
              </w:rPr>
              <w:t>)</w:t>
            </w:r>
            <w:r w:rsidRPr="006213AB">
              <w:rPr>
                <w:rFonts w:ascii="Arial" w:hAnsi="Arial" w:cs="Arial"/>
                <w:sz w:val="16"/>
              </w:rPr>
              <w:t xml:space="preserve"> do titular cadastrado.</w:t>
            </w:r>
          </w:p>
        </w:tc>
      </w:tr>
      <w:tr w:rsidR="007F22BB" w:rsidRPr="00B27225" w14:paraId="05B02493" w14:textId="0426BADF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50FC9A16" w14:textId="521D95EB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6613" w:type="dxa"/>
            <w:vAlign w:val="center"/>
          </w:tcPr>
          <w:p w14:paraId="5CDBC218" w14:textId="592C6051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número do contrato.</w:t>
            </w:r>
          </w:p>
        </w:tc>
      </w:tr>
      <w:tr w:rsidR="007F22BB" w:rsidRPr="00B27225" w14:paraId="7A5CD586" w14:textId="75B1FEB0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5177C211" w14:textId="77777777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6613" w:type="dxa"/>
            <w:vAlign w:val="center"/>
          </w:tcPr>
          <w:p w14:paraId="48849C53" w14:textId="2D591365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</w:t>
            </w:r>
            <w:r w:rsidR="0060666F">
              <w:rPr>
                <w:rFonts w:ascii="Arial" w:hAnsi="Arial" w:cs="Arial"/>
                <w:sz w:val="16"/>
              </w:rPr>
              <w:t xml:space="preserve"> apresentar o tipo do produto</w:t>
            </w:r>
            <w:r w:rsidRPr="006213AB">
              <w:rPr>
                <w:rFonts w:ascii="Arial" w:hAnsi="Arial" w:cs="Arial"/>
                <w:sz w:val="16"/>
              </w:rPr>
              <w:t>.</w:t>
            </w:r>
          </w:p>
        </w:tc>
      </w:tr>
      <w:tr w:rsidR="007F22BB" w:rsidRPr="00B27225" w14:paraId="629D7B78" w14:textId="226DF5B2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56785D3B" w14:textId="0760C90D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STATUS_TERMINAL</w:t>
            </w:r>
            <w:r w:rsidR="00E22361" w:rsidRPr="006213AB">
              <w:rPr>
                <w:rFonts w:ascii="Arial" w:hAnsi="Arial" w:cs="Arial"/>
                <w:sz w:val="16"/>
              </w:rPr>
              <w:t>/STATUS_CONTRATO</w:t>
            </w:r>
          </w:p>
        </w:tc>
        <w:tc>
          <w:tcPr>
            <w:tcW w:w="6613" w:type="dxa"/>
            <w:vAlign w:val="center"/>
          </w:tcPr>
          <w:p w14:paraId="6F776376" w14:textId="1ECFA5DF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a descrição do status do contrato. </w:t>
            </w:r>
          </w:p>
        </w:tc>
      </w:tr>
      <w:tr w:rsidR="007F22BB" w:rsidRPr="00B27225" w14:paraId="035FDA17" w14:textId="522F8FBD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4E969F08" w14:textId="09BF579A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</w:t>
            </w:r>
            <w:r w:rsidR="00940856" w:rsidRPr="006213AB">
              <w:rPr>
                <w:rFonts w:ascii="Arial" w:hAnsi="Arial" w:cs="Arial"/>
                <w:sz w:val="16"/>
              </w:rPr>
              <w:t>*</w:t>
            </w:r>
          </w:p>
        </w:tc>
        <w:tc>
          <w:tcPr>
            <w:tcW w:w="6613" w:type="dxa"/>
            <w:vAlign w:val="center"/>
          </w:tcPr>
          <w:p w14:paraId="05AA38D4" w14:textId="7B518A46" w:rsidR="007F22BB" w:rsidRPr="006213AB" w:rsidRDefault="004F0305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nome do Plano</w:t>
            </w:r>
            <w:r w:rsidR="00F430E5" w:rsidRPr="006213AB">
              <w:rPr>
                <w:rFonts w:ascii="Arial" w:hAnsi="Arial" w:cs="Arial"/>
                <w:sz w:val="16"/>
              </w:rPr>
              <w:t xml:space="preserve"> </w:t>
            </w:r>
          </w:p>
        </w:tc>
      </w:tr>
      <w:tr w:rsidR="007F22BB" w:rsidRPr="00B27225" w14:paraId="64E4C1C0" w14:textId="6E52D775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0F3E5237" w14:textId="77777777" w:rsidR="007F22BB" w:rsidRPr="006213AB" w:rsidRDefault="007F22BB" w:rsidP="0048639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VELOCIDADE_BL</w:t>
            </w:r>
          </w:p>
        </w:tc>
        <w:tc>
          <w:tcPr>
            <w:tcW w:w="6613" w:type="dxa"/>
            <w:vAlign w:val="center"/>
          </w:tcPr>
          <w:p w14:paraId="7B20976A" w14:textId="26E2F53A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velocidade de banda larga</w:t>
            </w:r>
          </w:p>
        </w:tc>
      </w:tr>
      <w:tr w:rsidR="007F22BB" w:rsidRPr="00B27225" w14:paraId="4036DB8E" w14:textId="2C5DBDB6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36E9BE50" w14:textId="7777777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6613" w:type="dxa"/>
            <w:vAlign w:val="center"/>
          </w:tcPr>
          <w:p w14:paraId="2343C0DE" w14:textId="125A0313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a descrição do status da conta sem papel. </w:t>
            </w:r>
          </w:p>
        </w:tc>
      </w:tr>
      <w:tr w:rsidR="007F22BB" w:rsidRPr="00B27225" w14:paraId="54641736" w14:textId="794ABEA4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13919DEC" w14:textId="7777777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6613" w:type="dxa"/>
            <w:vAlign w:val="center"/>
          </w:tcPr>
          <w:p w14:paraId="43808A0C" w14:textId="744E053A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e-mail informado no cadastro da conta sem papel.</w:t>
            </w:r>
          </w:p>
        </w:tc>
      </w:tr>
      <w:tr w:rsidR="007F22BB" w:rsidRPr="00B27225" w14:paraId="611073A5" w14:textId="353CBA90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1EDB6077" w14:textId="5D35EF58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DATA_CAD_CONTA_ONLINE</w:t>
            </w:r>
          </w:p>
        </w:tc>
        <w:tc>
          <w:tcPr>
            <w:tcW w:w="6613" w:type="dxa"/>
            <w:vAlign w:val="center"/>
          </w:tcPr>
          <w:p w14:paraId="75CDF5BC" w14:textId="4547BE8B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de criação do cadastro da conta sem papel.</w:t>
            </w:r>
          </w:p>
        </w:tc>
      </w:tr>
      <w:tr w:rsidR="007F22BB" w:rsidRPr="00B27225" w14:paraId="3537C806" w14:textId="79591BD0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4F31668B" w14:textId="6F8DFC25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DATA_ULT_STATUS_CONTA_ONLINE</w:t>
            </w:r>
          </w:p>
        </w:tc>
        <w:tc>
          <w:tcPr>
            <w:tcW w:w="6613" w:type="dxa"/>
            <w:vAlign w:val="center"/>
          </w:tcPr>
          <w:p w14:paraId="6A8CF7C4" w14:textId="782F06C0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do último status da conta sem papel.</w:t>
            </w:r>
          </w:p>
        </w:tc>
      </w:tr>
      <w:tr w:rsidR="007F22BB" w:rsidRPr="00B27225" w14:paraId="41507D90" w14:textId="3D0A0820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1E83CCB2" w14:textId="0BC27511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TERMINAL_CONTA_ONLINE</w:t>
            </w:r>
          </w:p>
        </w:tc>
        <w:tc>
          <w:tcPr>
            <w:tcW w:w="6613" w:type="dxa"/>
            <w:vAlign w:val="center"/>
          </w:tcPr>
          <w:p w14:paraId="44E67902" w14:textId="223C9D4E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terminal (DDD + Número) cadastrado na conta sem papel para recebimento de SMS.</w:t>
            </w:r>
          </w:p>
        </w:tc>
      </w:tr>
      <w:tr w:rsidR="007F22BB" w:rsidRPr="00B27225" w14:paraId="29B57158" w14:textId="58BD2335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38016CBD" w14:textId="7777777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MAT_RESP_CAD_CONTA_ONLINE</w:t>
            </w:r>
          </w:p>
        </w:tc>
        <w:tc>
          <w:tcPr>
            <w:tcW w:w="6613" w:type="dxa"/>
            <w:vAlign w:val="center"/>
          </w:tcPr>
          <w:p w14:paraId="6AFC8E27" w14:textId="2560EA5F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Deverá apresentar o login do responsável pela inclusão da conta sem papel, exibido na tela principal e/ou no histórico da conta sem papel.</w:t>
            </w:r>
          </w:p>
        </w:tc>
      </w:tr>
      <w:tr w:rsidR="007F22BB" w:rsidRPr="00B27225" w14:paraId="4F5EE879" w14:textId="75E66F91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30C9F8EA" w14:textId="7777777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6613" w:type="dxa"/>
            <w:vAlign w:val="center"/>
          </w:tcPr>
          <w:p w14:paraId="24530231" w14:textId="6065C5E4" w:rsidR="007F22BB" w:rsidRPr="006213AB" w:rsidRDefault="00F95006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</w:t>
            </w:r>
            <w:r w:rsidR="00486395">
              <w:rPr>
                <w:rFonts w:ascii="Arial" w:hAnsi="Arial" w:cs="Arial"/>
                <w:sz w:val="16"/>
              </w:rPr>
              <w:t xml:space="preserve"> o status do DACC.</w:t>
            </w:r>
          </w:p>
        </w:tc>
      </w:tr>
      <w:tr w:rsidR="007F22BB" w:rsidRPr="00B27225" w14:paraId="089D64BE" w14:textId="1F87D6AA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07093E08" w14:textId="7777777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6613" w:type="dxa"/>
            <w:vAlign w:val="center"/>
          </w:tcPr>
          <w:p w14:paraId="3942E876" w14:textId="57214744" w:rsidR="007F22BB" w:rsidRPr="006213AB" w:rsidRDefault="00B4358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sistema impactado.</w:t>
            </w:r>
          </w:p>
        </w:tc>
      </w:tr>
      <w:tr w:rsidR="007F22BB" w:rsidRPr="00B27225" w14:paraId="2982CEF9" w14:textId="56DCD341" w:rsidTr="005154DF">
        <w:trPr>
          <w:trHeight w:val="277"/>
        </w:trPr>
        <w:tc>
          <w:tcPr>
            <w:tcW w:w="3402" w:type="dxa"/>
            <w:shd w:val="clear" w:color="auto" w:fill="auto"/>
            <w:noWrap/>
            <w:vAlign w:val="center"/>
          </w:tcPr>
          <w:p w14:paraId="192E8A78" w14:textId="77777777" w:rsidR="007F22BB" w:rsidRPr="006213AB" w:rsidRDefault="007F22B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6613" w:type="dxa"/>
            <w:vAlign w:val="center"/>
          </w:tcPr>
          <w:p w14:paraId="70A13D07" w14:textId="32B7F23E" w:rsidR="007F22BB" w:rsidRPr="006213AB" w:rsidRDefault="00B4358B" w:rsidP="0048639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da extração.</w:t>
            </w:r>
          </w:p>
        </w:tc>
      </w:tr>
    </w:tbl>
    <w:p w14:paraId="1A4AF4D6" w14:textId="77777777" w:rsidR="00304415" w:rsidRDefault="00304415" w:rsidP="00304415">
      <w:pPr>
        <w:rPr>
          <w:rFonts w:ascii="Arial" w:hAnsi="Arial" w:cs="Arial"/>
        </w:rPr>
      </w:pPr>
    </w:p>
    <w:p w14:paraId="1FBDEB27" w14:textId="4A2332A2" w:rsidR="004F0305" w:rsidRDefault="00940856" w:rsidP="00304415">
      <w:pPr>
        <w:rPr>
          <w:rFonts w:ascii="Arial" w:hAnsi="Arial" w:cs="Arial"/>
          <w:sz w:val="20"/>
        </w:rPr>
      </w:pPr>
      <w:r w:rsidRPr="00DF411F">
        <w:rPr>
          <w:rFonts w:ascii="Arial" w:hAnsi="Arial" w:cs="Arial"/>
          <w:sz w:val="20"/>
        </w:rPr>
        <w:t>*</w:t>
      </w:r>
      <w:r w:rsidR="004F0305" w:rsidRPr="00DF411F">
        <w:rPr>
          <w:rFonts w:ascii="Arial" w:hAnsi="Arial" w:cs="Arial"/>
          <w:sz w:val="20"/>
        </w:rPr>
        <w:t>Para as frentes que possuírem o nome do pacote e não o do plano será utilizada tabela de DE &gt; PARA para possibilitar o batimento</w:t>
      </w:r>
      <w:r w:rsidR="00497071" w:rsidRPr="00DF411F">
        <w:rPr>
          <w:rFonts w:ascii="Arial" w:hAnsi="Arial" w:cs="Arial"/>
          <w:sz w:val="20"/>
        </w:rPr>
        <w:t xml:space="preserve"> (Item 1.2.2.4, deste documento)</w:t>
      </w:r>
      <w:r w:rsidR="004F0305" w:rsidRPr="00DF411F">
        <w:rPr>
          <w:rFonts w:ascii="Arial" w:hAnsi="Arial" w:cs="Arial"/>
          <w:sz w:val="20"/>
        </w:rPr>
        <w:t>.</w:t>
      </w:r>
    </w:p>
    <w:p w14:paraId="2091C09A" w14:textId="610A2E3E" w:rsidR="00DF411F" w:rsidRDefault="00DF411F" w:rsidP="00304415">
      <w:pPr>
        <w:rPr>
          <w:rFonts w:ascii="Arial" w:hAnsi="Arial" w:cs="Arial"/>
          <w:sz w:val="20"/>
        </w:rPr>
      </w:pPr>
    </w:p>
    <w:p w14:paraId="4127F01B" w14:textId="56D66D0D" w:rsidR="000B04A4" w:rsidRPr="00B27225" w:rsidRDefault="000B04A4" w:rsidP="000B04A4">
      <w:pPr>
        <w:pStyle w:val="Heading5"/>
        <w:rPr>
          <w:lang w:val="pt-BR"/>
        </w:rPr>
      </w:pPr>
      <w:r w:rsidRPr="00B27225">
        <w:rPr>
          <w:lang w:val="pt-BR"/>
        </w:rPr>
        <w:t>Carregamento CDI</w:t>
      </w:r>
    </w:p>
    <w:p w14:paraId="6865ADE4" w14:textId="388D05A5" w:rsidR="00DB1268" w:rsidRPr="00B27225" w:rsidRDefault="00DB1268" w:rsidP="00DB126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Os </w:t>
      </w:r>
      <w:r w:rsidR="00E51CD5">
        <w:rPr>
          <w:rFonts w:ascii="Arial" w:hAnsi="Arial" w:cs="Arial"/>
          <w:lang w:eastAsia="en-US"/>
        </w:rPr>
        <w:t xml:space="preserve">dados para </w:t>
      </w:r>
      <w:r>
        <w:rPr>
          <w:rFonts w:ascii="Arial" w:hAnsi="Arial" w:cs="Arial"/>
          <w:lang w:eastAsia="en-US"/>
        </w:rPr>
        <w:t xml:space="preserve">carregamento do CDI devem ser separados por Ativos e Inativos </w:t>
      </w:r>
      <w:r w:rsidRPr="00B27225">
        <w:rPr>
          <w:rFonts w:ascii="Arial" w:hAnsi="Arial" w:cs="Arial"/>
          <w:lang w:eastAsia="en-US"/>
        </w:rPr>
        <w:t>seguir o seguinte padrão:</w:t>
      </w:r>
    </w:p>
    <w:tbl>
      <w:tblPr>
        <w:tblW w:w="48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835"/>
      </w:tblGrid>
      <w:tr w:rsidR="00BE66B5" w:rsidRPr="00B27225" w14:paraId="6B42F956" w14:textId="77777777" w:rsidTr="00AE5150">
        <w:trPr>
          <w:trHeight w:val="282"/>
          <w:jc w:val="center"/>
        </w:trPr>
        <w:tc>
          <w:tcPr>
            <w:tcW w:w="1980" w:type="dxa"/>
          </w:tcPr>
          <w:p w14:paraId="15EFF999" w14:textId="77777777" w:rsidR="00BE66B5" w:rsidRPr="004C1DD3" w:rsidRDefault="00BE66B5" w:rsidP="00AE5150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Tabela stage</w:t>
            </w:r>
          </w:p>
        </w:tc>
        <w:tc>
          <w:tcPr>
            <w:tcW w:w="2835" w:type="dxa"/>
          </w:tcPr>
          <w:p w14:paraId="32471024" w14:textId="0364444B" w:rsidR="00BE66B5" w:rsidRPr="004C1DD3" w:rsidRDefault="00BE66B5" w:rsidP="00AE5150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VISAO_CRM_CDI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_ATIVO</w:t>
            </w:r>
          </w:p>
        </w:tc>
      </w:tr>
      <w:tr w:rsidR="00BE66B5" w:rsidRPr="00B27225" w14:paraId="3B81CF65" w14:textId="77777777" w:rsidTr="00AE5150">
        <w:trPr>
          <w:trHeight w:val="282"/>
          <w:jc w:val="center"/>
        </w:trPr>
        <w:tc>
          <w:tcPr>
            <w:tcW w:w="1980" w:type="dxa"/>
          </w:tcPr>
          <w:p w14:paraId="6F8E9310" w14:textId="7D709A0D" w:rsidR="00BE66B5" w:rsidRPr="004C1DD3" w:rsidRDefault="00BE66B5" w:rsidP="00BE66B5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lastRenderedPageBreak/>
              <w:t>Tabela stage</w:t>
            </w:r>
          </w:p>
        </w:tc>
        <w:tc>
          <w:tcPr>
            <w:tcW w:w="2835" w:type="dxa"/>
          </w:tcPr>
          <w:p w14:paraId="4BACB3FD" w14:textId="374C7343" w:rsidR="00BE66B5" w:rsidRPr="004C1DD3" w:rsidRDefault="00BE66B5" w:rsidP="00BE66B5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VISAO_CRM_CDI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_INATIVO</w:t>
            </w:r>
          </w:p>
        </w:tc>
      </w:tr>
    </w:tbl>
    <w:p w14:paraId="1D584031" w14:textId="77777777" w:rsidR="004323DA" w:rsidRPr="00DB1268" w:rsidRDefault="004323DA" w:rsidP="004323DA">
      <w:pPr>
        <w:rPr>
          <w:rFonts w:ascii="Arial" w:hAnsi="Arial" w:cs="Arial"/>
          <w:lang w:eastAsia="en-US"/>
        </w:rPr>
      </w:pPr>
    </w:p>
    <w:p w14:paraId="48E5CF56" w14:textId="2002CDD6" w:rsidR="004323DA" w:rsidRDefault="004323DA" w:rsidP="004323DA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 frente </w:t>
      </w:r>
      <w:r w:rsidR="00402275">
        <w:rPr>
          <w:rFonts w:ascii="Arial" w:hAnsi="Arial" w:cs="Arial"/>
          <w:lang w:eastAsia="en-US"/>
        </w:rPr>
        <w:t>CDI</w:t>
      </w:r>
      <w:r w:rsidR="00D8386C">
        <w:rPr>
          <w:rFonts w:ascii="Arial" w:hAnsi="Arial" w:cs="Arial"/>
          <w:lang w:eastAsia="en-US"/>
        </w:rPr>
        <w:t xml:space="preserve"> deverá enviar os</w:t>
      </w:r>
      <w:r w:rsidR="00D8386C">
        <w:rPr>
          <w:rFonts w:ascii="Arial" w:hAnsi="Arial" w:cs="Arial"/>
        </w:rPr>
        <w:t xml:space="preserve"> terminais ativos e terminais inativos, </w:t>
      </w:r>
      <w:r w:rsidR="00D8386C" w:rsidRPr="00D8386C">
        <w:rPr>
          <w:rFonts w:ascii="Arial" w:hAnsi="Arial" w:cs="Arial"/>
        </w:rPr>
        <w:t xml:space="preserve">cancelados no intervalo de até 13 meses da data </w:t>
      </w:r>
      <w:r w:rsidR="00D8386C">
        <w:rPr>
          <w:rFonts w:ascii="Arial" w:hAnsi="Arial" w:cs="Arial"/>
        </w:rPr>
        <w:t>da extração</w:t>
      </w:r>
      <w:r w:rsidR="00923C39">
        <w:rPr>
          <w:rFonts w:ascii="Arial" w:hAnsi="Arial" w:cs="Arial"/>
        </w:rPr>
        <w:t xml:space="preserve"> (com exceção de pré-pagos)</w:t>
      </w:r>
      <w:r w:rsidR="00D8386C">
        <w:rPr>
          <w:rFonts w:ascii="Arial" w:hAnsi="Arial" w:cs="Arial"/>
        </w:rPr>
        <w:t>,</w:t>
      </w:r>
      <w:r>
        <w:rPr>
          <w:rFonts w:ascii="Arial" w:hAnsi="Arial" w:cs="Arial"/>
          <w:lang w:eastAsia="en-US"/>
        </w:rPr>
        <w:t xml:space="preserve"> de todos os clientes (CPF) ativos</w:t>
      </w:r>
      <w:r w:rsidRPr="00B019B7">
        <w:rPr>
          <w:rFonts w:ascii="Arial" w:hAnsi="Arial" w:cs="Arial"/>
          <w:lang w:eastAsia="en-US"/>
        </w:rPr>
        <w:t>.</w:t>
      </w:r>
    </w:p>
    <w:p w14:paraId="2F527E10" w14:textId="77777777" w:rsidR="00DF411F" w:rsidRPr="00B019B7" w:rsidRDefault="00DF411F" w:rsidP="004323DA">
      <w:pPr>
        <w:rPr>
          <w:rFonts w:ascii="Arial" w:hAnsi="Arial" w:cs="Arial"/>
          <w:lang w:eastAsia="en-US"/>
        </w:rPr>
      </w:pPr>
    </w:p>
    <w:p w14:paraId="61B9FA9C" w14:textId="2BD8C979" w:rsidR="005B13E9" w:rsidRDefault="005B13E9" w:rsidP="009372D4">
      <w:pPr>
        <w:pStyle w:val="Heading6"/>
      </w:pPr>
      <w:r>
        <w:t>Alarme Chave Zerada</w:t>
      </w:r>
    </w:p>
    <w:p w14:paraId="61E51162" w14:textId="1B9048C5" w:rsidR="005B13E9" w:rsidRDefault="005B13E9" w:rsidP="005B13E9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425B6A">
        <w:rPr>
          <w:rFonts w:ascii="Arial" w:hAnsi="Arial" w:cs="Arial"/>
          <w:lang w:eastAsia="en-US"/>
        </w:rPr>
        <w:t>. O registro que vier com o campo chave zerado será gravado na tabela de alarme e não será gravado na tabela de dados. Os alarmes devem ser criados</w:t>
      </w:r>
      <w:r>
        <w:rPr>
          <w:rFonts w:ascii="Arial" w:hAnsi="Arial" w:cs="Arial"/>
          <w:lang w:eastAsia="en-US"/>
        </w:rPr>
        <w:t xml:space="preserve"> conforme a definição</w:t>
      </w:r>
      <w:r w:rsidR="001D5300">
        <w:rPr>
          <w:rFonts w:ascii="Arial" w:hAnsi="Arial" w:cs="Arial"/>
          <w:lang w:eastAsia="en-US"/>
        </w:rPr>
        <w:t>:</w:t>
      </w:r>
    </w:p>
    <w:p w14:paraId="728929E4" w14:textId="77777777" w:rsidR="005B13E9" w:rsidRDefault="005B13E9" w:rsidP="005B13E9">
      <w:pPr>
        <w:rPr>
          <w:rFonts w:ascii="Arial" w:hAnsi="Arial" w:cs="Arial"/>
          <w:lang w:eastAsia="en-US"/>
        </w:rPr>
      </w:pPr>
    </w:p>
    <w:p w14:paraId="40862479" w14:textId="32DFE6B8" w:rsidR="001D5300" w:rsidRPr="00672EF5" w:rsidRDefault="001D5300" w:rsidP="005B13E9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>TIPO_PRODUTO: FIXO, BANDA_LARGA, MÓVEL_PÓS, MÓVEL_3G</w:t>
      </w:r>
      <w:r w:rsidR="00672EF5" w:rsidRPr="00672EF5">
        <w:rPr>
          <w:rFonts w:ascii="Arial" w:hAnsi="Arial" w:cs="Arial"/>
          <w:sz w:val="20"/>
          <w:lang w:eastAsia="en-US"/>
        </w:rPr>
        <w:t>, OI_TOTAL, OCT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DD2ECD" w:rsidRPr="00B27225" w14:paraId="1030387A" w14:textId="33BF5775" w:rsidTr="00DD2ECD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3F26AEB4" w14:textId="77777777" w:rsidR="001D5300" w:rsidRPr="006213AB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4A08FB4C" w14:textId="77777777" w:rsidR="001D5300" w:rsidRPr="006213AB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559D5D29" w14:textId="77777777" w:rsidR="001D5300" w:rsidRPr="006213AB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1520FFCF" w14:textId="4AE8C62C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110BE3D6" w14:textId="31368F37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4E8B018A" w14:textId="0643C23D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DD2ECD" w:rsidRPr="00B27225" w14:paraId="4853C39A" w14:textId="45C6E366" w:rsidTr="00DD2ECD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24F3487C" w14:textId="58EBA9DB" w:rsidR="001D5300" w:rsidRPr="006213AB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24307E50" w14:textId="0341E533" w:rsidR="001D5300" w:rsidRPr="00BD1AF4" w:rsidRDefault="001D5300" w:rsidP="001D5300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276" w:type="dxa"/>
            <w:vAlign w:val="center"/>
          </w:tcPr>
          <w:p w14:paraId="736A7E8E" w14:textId="77777777" w:rsidR="001D5300" w:rsidRPr="006213AB" w:rsidRDefault="001D5300" w:rsidP="001D530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2C0247D5" w14:textId="5F07600C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5785EFF7" w14:textId="2E025EF9" w:rsidR="001D5300" w:rsidRDefault="001D5300" w:rsidP="001D530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CDI_CHAVE_ZERADA</w:t>
            </w:r>
          </w:p>
        </w:tc>
        <w:tc>
          <w:tcPr>
            <w:tcW w:w="1559" w:type="dxa"/>
            <w:vAlign w:val="center"/>
          </w:tcPr>
          <w:p w14:paraId="7A0E98D7" w14:textId="707F4E7C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</w:t>
            </w:r>
          </w:p>
        </w:tc>
      </w:tr>
      <w:tr w:rsidR="00DD2ECD" w:rsidRPr="00B27225" w14:paraId="33340668" w14:textId="1D0A79AD" w:rsidTr="00DD2ECD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5083C1DD" w14:textId="12027BBE" w:rsidR="001D5300" w:rsidRPr="006213AB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69B109BC" w14:textId="5071A449" w:rsidR="001D5300" w:rsidRPr="001D5300" w:rsidRDefault="001D5300" w:rsidP="001D5300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47CF51F4" w14:textId="77777777" w:rsidR="001D5300" w:rsidRPr="006213AB" w:rsidRDefault="001D5300" w:rsidP="001D530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508CF6E6" w14:textId="38FC92F0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7787E39D" w14:textId="6E8A73E4" w:rsidR="001D5300" w:rsidRDefault="001D5300" w:rsidP="001D530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CDI_CHAVE_ZERADA</w:t>
            </w:r>
          </w:p>
        </w:tc>
        <w:tc>
          <w:tcPr>
            <w:tcW w:w="1559" w:type="dxa"/>
            <w:vAlign w:val="center"/>
          </w:tcPr>
          <w:p w14:paraId="35EAA835" w14:textId="5EF2F151" w:rsidR="001D5300" w:rsidRDefault="001D5300" w:rsidP="001D530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</w:t>
            </w:r>
          </w:p>
        </w:tc>
      </w:tr>
    </w:tbl>
    <w:p w14:paraId="56688FA5" w14:textId="77777777" w:rsidR="005B13E9" w:rsidRDefault="005B13E9" w:rsidP="005B13E9">
      <w:pPr>
        <w:rPr>
          <w:rFonts w:ascii="Arial" w:hAnsi="Arial" w:cs="Arial"/>
          <w:lang w:eastAsia="en-US"/>
        </w:rPr>
      </w:pPr>
    </w:p>
    <w:p w14:paraId="24CF18D2" w14:textId="276761B3" w:rsidR="00672EF5" w:rsidRPr="00672EF5" w:rsidRDefault="00672EF5" w:rsidP="00672EF5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 xml:space="preserve">TIPO_PRODUTO: </w:t>
      </w:r>
      <w:r>
        <w:rPr>
          <w:rFonts w:ascii="Arial" w:hAnsi="Arial" w:cs="Arial"/>
          <w:sz w:val="20"/>
          <w:lang w:eastAsia="en-US"/>
        </w:rPr>
        <w:t>TV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2552"/>
        <w:gridCol w:w="1134"/>
        <w:gridCol w:w="2551"/>
        <w:gridCol w:w="1843"/>
        <w:gridCol w:w="1559"/>
      </w:tblGrid>
      <w:tr w:rsidR="00672EF5" w:rsidRPr="00B27225" w14:paraId="255921E2" w14:textId="77777777" w:rsidTr="00425B6A">
        <w:trPr>
          <w:trHeight w:val="387"/>
          <w:jc w:val="center"/>
        </w:trPr>
        <w:tc>
          <w:tcPr>
            <w:tcW w:w="1129" w:type="dxa"/>
            <w:shd w:val="clear" w:color="FFFFFF" w:fill="C0C0C0"/>
            <w:noWrap/>
            <w:vAlign w:val="center"/>
            <w:hideMark/>
          </w:tcPr>
          <w:p w14:paraId="37F7F11A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3DE950DB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3ACFB64E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4D919285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64AEDD65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37046CE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672EF5" w:rsidRPr="00B27225" w14:paraId="34C48185" w14:textId="77777777" w:rsidTr="00425B6A">
        <w:trPr>
          <w:trHeight w:val="512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677594CB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552" w:type="dxa"/>
            <w:vAlign w:val="center"/>
          </w:tcPr>
          <w:p w14:paraId="24DA2AB5" w14:textId="77777777" w:rsidR="00672EF5" w:rsidRPr="00BD1AF4" w:rsidRDefault="00672EF5" w:rsidP="00D20666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60A51800" w14:textId="77777777" w:rsidR="00672EF5" w:rsidRPr="006213AB" w:rsidRDefault="00672EF5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1" w:type="dxa"/>
            <w:vAlign w:val="center"/>
          </w:tcPr>
          <w:p w14:paraId="3896A552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843" w:type="dxa"/>
            <w:vAlign w:val="center"/>
          </w:tcPr>
          <w:p w14:paraId="06511528" w14:textId="77777777" w:rsidR="00672EF5" w:rsidRDefault="00672EF5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CDI_CHAVE_ZERADA</w:t>
            </w:r>
          </w:p>
        </w:tc>
        <w:tc>
          <w:tcPr>
            <w:tcW w:w="1559" w:type="dxa"/>
            <w:vAlign w:val="center"/>
          </w:tcPr>
          <w:p w14:paraId="6FA55541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</w:t>
            </w:r>
          </w:p>
        </w:tc>
      </w:tr>
      <w:tr w:rsidR="00672EF5" w:rsidRPr="00B27225" w14:paraId="24E4455B" w14:textId="77777777" w:rsidTr="00425B6A">
        <w:trPr>
          <w:trHeight w:val="486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71A99C29" w14:textId="49DF8256" w:rsidR="00672EF5" w:rsidRPr="006213AB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CONTRATO</w:t>
            </w:r>
          </w:p>
        </w:tc>
        <w:tc>
          <w:tcPr>
            <w:tcW w:w="2552" w:type="dxa"/>
            <w:vAlign w:val="center"/>
          </w:tcPr>
          <w:p w14:paraId="12D8D0BA" w14:textId="309E7356" w:rsidR="00672EF5" w:rsidRPr="001D5300" w:rsidRDefault="00672EF5" w:rsidP="00630E6D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</w:t>
            </w:r>
            <w:r w:rsidR="00630E6D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134" w:type="dxa"/>
            <w:vAlign w:val="center"/>
          </w:tcPr>
          <w:p w14:paraId="22CC1E8D" w14:textId="77777777" w:rsidR="00672EF5" w:rsidRPr="006213AB" w:rsidRDefault="00672EF5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1" w:type="dxa"/>
            <w:vAlign w:val="center"/>
          </w:tcPr>
          <w:p w14:paraId="0BBCDCCB" w14:textId="56ECFA4A" w:rsidR="00672EF5" w:rsidRDefault="00672EF5" w:rsidP="00630E6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Campo chave </w:t>
            </w:r>
            <w:r w:rsidR="00630E6D">
              <w:rPr>
                <w:rFonts w:ascii="Arial" w:hAnsi="Arial" w:cs="Arial"/>
                <w:color w:val="000000"/>
                <w:sz w:val="16"/>
                <w:szCs w:val="20"/>
              </w:rPr>
              <w:t>CONTRATO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vazio</w:t>
            </w:r>
          </w:p>
        </w:tc>
        <w:tc>
          <w:tcPr>
            <w:tcW w:w="1843" w:type="dxa"/>
            <w:vAlign w:val="center"/>
          </w:tcPr>
          <w:p w14:paraId="676F1BDB" w14:textId="77777777" w:rsidR="00672EF5" w:rsidRDefault="00672EF5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CDI_CHAVE_ZERADA</w:t>
            </w:r>
          </w:p>
        </w:tc>
        <w:tc>
          <w:tcPr>
            <w:tcW w:w="1559" w:type="dxa"/>
            <w:vAlign w:val="center"/>
          </w:tcPr>
          <w:p w14:paraId="2C8C7EAC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</w:t>
            </w:r>
          </w:p>
        </w:tc>
      </w:tr>
    </w:tbl>
    <w:p w14:paraId="644588BA" w14:textId="77777777" w:rsidR="00672EF5" w:rsidRDefault="00672EF5" w:rsidP="00672EF5">
      <w:pPr>
        <w:rPr>
          <w:rFonts w:ascii="Arial" w:hAnsi="Arial" w:cs="Arial"/>
          <w:lang w:eastAsia="en-US"/>
        </w:rPr>
      </w:pPr>
    </w:p>
    <w:p w14:paraId="5A9B2B26" w14:textId="3974C46A" w:rsidR="00672EF5" w:rsidRPr="00672EF5" w:rsidRDefault="00672EF5" w:rsidP="00672EF5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>TIPO_PRODUTO: MÓVEL_</w:t>
      </w:r>
      <w:r>
        <w:rPr>
          <w:rFonts w:ascii="Arial" w:hAnsi="Arial" w:cs="Arial"/>
          <w:sz w:val="20"/>
          <w:lang w:eastAsia="en-US"/>
        </w:rPr>
        <w:t>PRÉ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672EF5" w:rsidRPr="00B27225" w14:paraId="404E2C52" w14:textId="77777777" w:rsidTr="00425B6A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0DD33A02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7B651319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6F9AA502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1AB9328B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4DD4B8DD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74C4E33A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672EF5" w:rsidRPr="00B27225" w14:paraId="76C596F2" w14:textId="77777777" w:rsidTr="00425B6A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3A2B4E74" w14:textId="77777777" w:rsidR="00672EF5" w:rsidRPr="006213AB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2A6D9654" w14:textId="77777777" w:rsidR="00672EF5" w:rsidRPr="001D5300" w:rsidRDefault="00672EF5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492CD45B" w14:textId="77777777" w:rsidR="00672EF5" w:rsidRPr="006213AB" w:rsidRDefault="00672EF5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57DB779B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19885944" w14:textId="77777777" w:rsidR="00672EF5" w:rsidRDefault="00672EF5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CDI_CHAVE_ZERADA</w:t>
            </w:r>
          </w:p>
        </w:tc>
        <w:tc>
          <w:tcPr>
            <w:tcW w:w="1559" w:type="dxa"/>
            <w:vAlign w:val="center"/>
          </w:tcPr>
          <w:p w14:paraId="1ED54505" w14:textId="77777777" w:rsidR="00672EF5" w:rsidRDefault="00672EF5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</w:t>
            </w:r>
          </w:p>
        </w:tc>
      </w:tr>
    </w:tbl>
    <w:p w14:paraId="153CC2B8" w14:textId="77777777" w:rsidR="00672EF5" w:rsidRDefault="00672EF5" w:rsidP="00672EF5">
      <w:pPr>
        <w:rPr>
          <w:rFonts w:ascii="Arial" w:hAnsi="Arial" w:cs="Arial"/>
          <w:lang w:eastAsia="en-US"/>
        </w:rPr>
      </w:pPr>
    </w:p>
    <w:p w14:paraId="4094D697" w14:textId="77777777" w:rsidR="005B13E9" w:rsidRPr="005B13E9" w:rsidRDefault="005B13E9" w:rsidP="005B13E9">
      <w:pPr>
        <w:rPr>
          <w:rFonts w:ascii="Arial" w:hAnsi="Arial" w:cs="Arial"/>
          <w:lang w:eastAsia="en-US"/>
        </w:rPr>
      </w:pPr>
    </w:p>
    <w:p w14:paraId="7313800C" w14:textId="0B991BAF" w:rsidR="000B04A4" w:rsidRPr="001D5300" w:rsidRDefault="00BE66B5" w:rsidP="009372D4">
      <w:pPr>
        <w:pStyle w:val="Heading6"/>
        <w:rPr>
          <w:lang w:val="pt-BR"/>
        </w:rPr>
      </w:pPr>
      <w:r>
        <w:rPr>
          <w:lang w:val="pt-BR"/>
        </w:rPr>
        <w:t>Tabela Stage</w:t>
      </w:r>
      <w:r w:rsidR="00402275" w:rsidRPr="001D5300">
        <w:rPr>
          <w:lang w:val="pt-BR"/>
        </w:rPr>
        <w:t xml:space="preserve"> Ativos</w:t>
      </w:r>
    </w:p>
    <w:p w14:paraId="785BA54D" w14:textId="77777777" w:rsidR="00290AA7" w:rsidRPr="001D5300" w:rsidRDefault="00290AA7" w:rsidP="00290AA7">
      <w:pPr>
        <w:rPr>
          <w:lang w:eastAsia="en-US"/>
        </w:rPr>
      </w:pPr>
    </w:p>
    <w:tbl>
      <w:tblPr>
        <w:tblW w:w="76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993"/>
        <w:gridCol w:w="1270"/>
        <w:gridCol w:w="993"/>
        <w:gridCol w:w="993"/>
      </w:tblGrid>
      <w:tr w:rsidR="00E51CD5" w:rsidRPr="006213AB" w14:paraId="62792EC1" w14:textId="5FB126D9" w:rsidTr="00E51CD5">
        <w:trPr>
          <w:trHeight w:val="270"/>
          <w:jc w:val="center"/>
        </w:trPr>
        <w:tc>
          <w:tcPr>
            <w:tcW w:w="3402" w:type="dxa"/>
            <w:shd w:val="clear" w:color="FFFFFF" w:fill="C0C0C0"/>
            <w:noWrap/>
            <w:vAlign w:val="center"/>
            <w:hideMark/>
          </w:tcPr>
          <w:p w14:paraId="215C06AF" w14:textId="01031929" w:rsidR="00E51CD5" w:rsidRPr="00701CDB" w:rsidRDefault="00E51CD5" w:rsidP="00F612C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color w:val="000000"/>
                <w:sz w:val="16"/>
                <w:szCs w:val="16"/>
              </w:rPr>
              <w:t>COLUNA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6813CAC0" w14:textId="29108689" w:rsidR="00E51CD5" w:rsidRPr="00701CDB" w:rsidRDefault="00E51CD5" w:rsidP="00F612C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color w:val="000000"/>
                <w:sz w:val="16"/>
                <w:szCs w:val="16"/>
              </w:rPr>
              <w:t>POSIÇÃO</w:t>
            </w:r>
          </w:p>
        </w:tc>
        <w:tc>
          <w:tcPr>
            <w:tcW w:w="1270" w:type="dxa"/>
            <w:shd w:val="clear" w:color="FFFFFF" w:fill="C0C0C0"/>
            <w:vAlign w:val="center"/>
          </w:tcPr>
          <w:p w14:paraId="142E7F69" w14:textId="07B8A596" w:rsidR="00E51CD5" w:rsidRPr="00701CDB" w:rsidRDefault="00E51CD5" w:rsidP="00F612C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063B7A28" w14:textId="639B4298" w:rsidR="00E51CD5" w:rsidRPr="00701CDB" w:rsidRDefault="00E51CD5" w:rsidP="00F612C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color w:val="000000"/>
                <w:sz w:val="16"/>
                <w:szCs w:val="16"/>
              </w:rPr>
              <w:t>TAMANHO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2A2C3750" w14:textId="08BC3968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NULO</w:t>
            </w:r>
          </w:p>
        </w:tc>
      </w:tr>
      <w:tr w:rsidR="00E51CD5" w:rsidRPr="006213AB" w14:paraId="49ED2C53" w14:textId="7D52C1CA" w:rsidTr="00E51CD5">
        <w:trPr>
          <w:trHeight w:val="298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5E039161" w14:textId="7471629C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CPF</w:t>
            </w:r>
            <w:r w:rsidR="00321107">
              <w:rPr>
                <w:rFonts w:ascii="Arial" w:hAnsi="Arial" w:cs="Arial"/>
                <w:sz w:val="16"/>
                <w:szCs w:val="16"/>
              </w:rPr>
              <w:t>_CLIENTE</w:t>
            </w:r>
          </w:p>
        </w:tc>
        <w:tc>
          <w:tcPr>
            <w:tcW w:w="993" w:type="dxa"/>
            <w:vAlign w:val="center"/>
          </w:tcPr>
          <w:p w14:paraId="34AC7FCF" w14:textId="7A05F83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70" w:type="dxa"/>
            <w:vAlign w:val="center"/>
          </w:tcPr>
          <w:p w14:paraId="19D1760A" w14:textId="4C3FB62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0B113204" w14:textId="433BF38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14</w:t>
            </w:r>
          </w:p>
        </w:tc>
        <w:tc>
          <w:tcPr>
            <w:tcW w:w="993" w:type="dxa"/>
            <w:vAlign w:val="center"/>
          </w:tcPr>
          <w:p w14:paraId="6AE15865" w14:textId="02B75D22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2E72E15C" w14:textId="6208F7D3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2ACA502F" w14:textId="77777777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TERMINAL</w:t>
            </w:r>
          </w:p>
        </w:tc>
        <w:tc>
          <w:tcPr>
            <w:tcW w:w="993" w:type="dxa"/>
            <w:vAlign w:val="center"/>
          </w:tcPr>
          <w:p w14:paraId="6F8DD65E" w14:textId="5210CDB1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270" w:type="dxa"/>
            <w:vAlign w:val="center"/>
          </w:tcPr>
          <w:p w14:paraId="01A68B16" w14:textId="6DFA311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16CBD040" w14:textId="323A689F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0D185177" w14:textId="774FB2B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0BB3A524" w14:textId="78FA06B6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83C4870" w14:textId="107B51D5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TIPO_PORDUTO</w:t>
            </w:r>
          </w:p>
        </w:tc>
        <w:tc>
          <w:tcPr>
            <w:tcW w:w="993" w:type="dxa"/>
            <w:vAlign w:val="center"/>
          </w:tcPr>
          <w:p w14:paraId="6F2EC246" w14:textId="69AFEC9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270" w:type="dxa"/>
            <w:vAlign w:val="center"/>
          </w:tcPr>
          <w:p w14:paraId="42FCEC5B" w14:textId="05CC5BD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51E1EB93" w14:textId="0BEB931C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2AE07512" w14:textId="7005B1CC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0CFCD46F" w14:textId="7FF7FE3D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5D30F41" w14:textId="3F734F47" w:rsidR="00E51CD5" w:rsidRPr="00701CDB" w:rsidRDefault="00321107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STATUS_TERMINAL</w:t>
            </w:r>
          </w:p>
        </w:tc>
        <w:tc>
          <w:tcPr>
            <w:tcW w:w="993" w:type="dxa"/>
            <w:vAlign w:val="center"/>
          </w:tcPr>
          <w:p w14:paraId="79942890" w14:textId="1D156A21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270" w:type="dxa"/>
            <w:vAlign w:val="center"/>
          </w:tcPr>
          <w:p w14:paraId="49C558B1" w14:textId="67774A6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0FEE2658" w14:textId="666E11DB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67E16E08" w14:textId="18D6A4BF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5752AC8" w14:textId="4E471D1F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5A6E530E" w14:textId="06C107DA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NOME_PLANO</w:t>
            </w:r>
          </w:p>
        </w:tc>
        <w:tc>
          <w:tcPr>
            <w:tcW w:w="993" w:type="dxa"/>
            <w:vAlign w:val="center"/>
          </w:tcPr>
          <w:p w14:paraId="492D328F" w14:textId="599529B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70" w:type="dxa"/>
            <w:vAlign w:val="center"/>
          </w:tcPr>
          <w:p w14:paraId="15F4B57A" w14:textId="27AFE07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784CDF13" w14:textId="214404C3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1934FD8A" w14:textId="515E87E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479FF25B" w14:textId="20EF515B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AF72DAD" w14:textId="3656EC85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lastRenderedPageBreak/>
              <w:t>VELOCIDADE_BL</w:t>
            </w:r>
          </w:p>
        </w:tc>
        <w:tc>
          <w:tcPr>
            <w:tcW w:w="993" w:type="dxa"/>
            <w:vAlign w:val="center"/>
          </w:tcPr>
          <w:p w14:paraId="2F1EB214" w14:textId="4A6E0E0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270" w:type="dxa"/>
            <w:vAlign w:val="center"/>
          </w:tcPr>
          <w:p w14:paraId="03BEC9C3" w14:textId="49776F2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60B62197" w14:textId="05EFFB7F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50</w:t>
            </w:r>
          </w:p>
        </w:tc>
        <w:tc>
          <w:tcPr>
            <w:tcW w:w="993" w:type="dxa"/>
            <w:vAlign w:val="center"/>
          </w:tcPr>
          <w:p w14:paraId="1810C8B5" w14:textId="1B5A41D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41DA1E36" w14:textId="56F08784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5E2162DA" w14:textId="3FBC783E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STATUS_CONTA_ONLINE</w:t>
            </w:r>
          </w:p>
        </w:tc>
        <w:tc>
          <w:tcPr>
            <w:tcW w:w="993" w:type="dxa"/>
            <w:vAlign w:val="center"/>
          </w:tcPr>
          <w:p w14:paraId="40DFD0BB" w14:textId="7B1CCD0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270" w:type="dxa"/>
            <w:vAlign w:val="center"/>
          </w:tcPr>
          <w:p w14:paraId="76E26732" w14:textId="531D1C0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204BC7F" w14:textId="507EB08B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648BC2E5" w14:textId="41436B82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2AB10325" w14:textId="60C0B344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67C5CF5D" w14:textId="3C5DB8C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EMAIL_CONTA_ONLINE</w:t>
            </w:r>
          </w:p>
        </w:tc>
        <w:tc>
          <w:tcPr>
            <w:tcW w:w="993" w:type="dxa"/>
            <w:vAlign w:val="center"/>
          </w:tcPr>
          <w:p w14:paraId="65ACF901" w14:textId="1AF25F03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1270" w:type="dxa"/>
            <w:vAlign w:val="center"/>
          </w:tcPr>
          <w:p w14:paraId="5103646F" w14:textId="15EF1FB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9E17F4B" w14:textId="2FB962B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5BAA1D01" w14:textId="6CA7C9D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1A9B02FD" w14:textId="28279F62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63D26C8B" w14:textId="05F22818" w:rsidR="00E51CD5" w:rsidRPr="00701CDB" w:rsidRDefault="00321107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DT</w:t>
            </w:r>
            <w:r w:rsidR="00E51CD5" w:rsidRPr="00701CDB">
              <w:rPr>
                <w:rFonts w:ascii="Arial" w:hAnsi="Arial" w:cs="Arial"/>
                <w:sz w:val="16"/>
                <w:szCs w:val="16"/>
              </w:rPr>
              <w:t>_CAD_CONTA_ONLINE</w:t>
            </w:r>
          </w:p>
        </w:tc>
        <w:tc>
          <w:tcPr>
            <w:tcW w:w="993" w:type="dxa"/>
            <w:vAlign w:val="center"/>
          </w:tcPr>
          <w:p w14:paraId="3206BD4A" w14:textId="5F33A511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9</w:t>
            </w:r>
          </w:p>
        </w:tc>
        <w:tc>
          <w:tcPr>
            <w:tcW w:w="1270" w:type="dxa"/>
            <w:vAlign w:val="center"/>
          </w:tcPr>
          <w:p w14:paraId="0C139F6D" w14:textId="3A2312C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  <w:r w:rsidRPr="00701CDB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14:paraId="44F8C4EE" w14:textId="760DDD93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131A3B49" w14:textId="78A6011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5201E6D" w14:textId="70611A56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47CE6C5E" w14:textId="1C035F2F" w:rsidR="00E51CD5" w:rsidRPr="000A606B" w:rsidRDefault="00321107" w:rsidP="000A606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0A606B">
              <w:rPr>
                <w:rFonts w:ascii="Arial" w:hAnsi="Arial" w:cs="Arial"/>
                <w:sz w:val="16"/>
                <w:szCs w:val="16"/>
                <w:lang w:val="en-US"/>
              </w:rPr>
              <w:t>DT</w:t>
            </w:r>
            <w:r w:rsidR="000A606B" w:rsidRPr="000A606B">
              <w:rPr>
                <w:rFonts w:ascii="Arial" w:hAnsi="Arial" w:cs="Arial"/>
                <w:sz w:val="16"/>
                <w:szCs w:val="16"/>
                <w:lang w:val="en-US"/>
              </w:rPr>
              <w:t>_A</w:t>
            </w:r>
            <w:r w:rsidR="00E51CD5" w:rsidRPr="000A606B">
              <w:rPr>
                <w:rFonts w:ascii="Arial" w:hAnsi="Arial" w:cs="Arial"/>
                <w:sz w:val="16"/>
                <w:szCs w:val="16"/>
                <w:lang w:val="en-US"/>
              </w:rPr>
              <w:t>LT_CONTA_ONLINE</w:t>
            </w:r>
          </w:p>
        </w:tc>
        <w:tc>
          <w:tcPr>
            <w:tcW w:w="993" w:type="dxa"/>
            <w:vAlign w:val="center"/>
          </w:tcPr>
          <w:p w14:paraId="4200DA64" w14:textId="5B50791B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70" w:type="dxa"/>
            <w:vAlign w:val="center"/>
          </w:tcPr>
          <w:p w14:paraId="5EBF4F6C" w14:textId="2100C5A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3" w:type="dxa"/>
            <w:vAlign w:val="center"/>
          </w:tcPr>
          <w:p w14:paraId="3BC36EBB" w14:textId="7ADC5A4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583C45A2" w14:textId="1035B81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378B014F" w14:textId="1B484360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4C3C11FD" w14:textId="3D8287C2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TERMINAL_CONTA_ONLINE</w:t>
            </w:r>
          </w:p>
        </w:tc>
        <w:tc>
          <w:tcPr>
            <w:tcW w:w="993" w:type="dxa"/>
            <w:vAlign w:val="center"/>
          </w:tcPr>
          <w:p w14:paraId="2F9F8AA6" w14:textId="3942EB4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11</w:t>
            </w:r>
          </w:p>
        </w:tc>
        <w:tc>
          <w:tcPr>
            <w:tcW w:w="1270" w:type="dxa"/>
            <w:vAlign w:val="center"/>
          </w:tcPr>
          <w:p w14:paraId="5AD82444" w14:textId="2415E39D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503AE4CF" w14:textId="5DDD7233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3E4D8674" w14:textId="3BC0D5F6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17B2BD77" w14:textId="3F2BDC0B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6ABE0AD7" w14:textId="3C83555C" w:rsidR="00E51CD5" w:rsidRPr="00701CDB" w:rsidRDefault="000A606B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MATRICULA</w:t>
            </w:r>
            <w:r w:rsidR="00E51CD5" w:rsidRPr="00701CDB">
              <w:rPr>
                <w:rFonts w:ascii="Arial" w:hAnsi="Arial" w:cs="Arial"/>
                <w:sz w:val="16"/>
                <w:szCs w:val="16"/>
              </w:rPr>
              <w:t>_CONTA_ONLINE</w:t>
            </w:r>
          </w:p>
        </w:tc>
        <w:tc>
          <w:tcPr>
            <w:tcW w:w="993" w:type="dxa"/>
            <w:vAlign w:val="center"/>
          </w:tcPr>
          <w:p w14:paraId="31608D74" w14:textId="5749074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12</w:t>
            </w:r>
          </w:p>
        </w:tc>
        <w:tc>
          <w:tcPr>
            <w:tcW w:w="1270" w:type="dxa"/>
            <w:vAlign w:val="center"/>
          </w:tcPr>
          <w:p w14:paraId="216F7EB8" w14:textId="37E46420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127E0EBD" w14:textId="3D7F4AD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10A56BEA" w14:textId="631FA22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107A0800" w14:textId="3529A249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3F1B2C29" w14:textId="15C7817D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993" w:type="dxa"/>
            <w:vAlign w:val="center"/>
          </w:tcPr>
          <w:p w14:paraId="32D76759" w14:textId="27A89AF0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13</w:t>
            </w:r>
          </w:p>
        </w:tc>
        <w:tc>
          <w:tcPr>
            <w:tcW w:w="1270" w:type="dxa"/>
            <w:vAlign w:val="center"/>
          </w:tcPr>
          <w:p w14:paraId="0A600168" w14:textId="2B659951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1765B9CE" w14:textId="5807B199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19439FCA" w14:textId="2B43EE2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0AA6D21" w14:textId="5255D6FB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34919914" w14:textId="21BF461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993" w:type="dxa"/>
            <w:vAlign w:val="center"/>
          </w:tcPr>
          <w:p w14:paraId="1E977E8D" w14:textId="0A4CBDDC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14</w:t>
            </w:r>
          </w:p>
        </w:tc>
        <w:tc>
          <w:tcPr>
            <w:tcW w:w="1270" w:type="dxa"/>
            <w:vAlign w:val="center"/>
          </w:tcPr>
          <w:p w14:paraId="6CCF7DF5" w14:textId="200717F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70206456" w14:textId="74E460C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422549C7" w14:textId="23D9D2DB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12808E7F" w14:textId="2B8C3508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3529752A" w14:textId="41F1BF1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DATA_EXTRACAO</w:t>
            </w:r>
          </w:p>
        </w:tc>
        <w:tc>
          <w:tcPr>
            <w:tcW w:w="993" w:type="dxa"/>
            <w:vAlign w:val="center"/>
          </w:tcPr>
          <w:p w14:paraId="5D8AD80C" w14:textId="3D1C5E2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15</w:t>
            </w:r>
          </w:p>
        </w:tc>
        <w:tc>
          <w:tcPr>
            <w:tcW w:w="1270" w:type="dxa"/>
            <w:vAlign w:val="center"/>
          </w:tcPr>
          <w:p w14:paraId="3A41D3E3" w14:textId="7D7E6EA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3" w:type="dxa"/>
            <w:vAlign w:val="center"/>
          </w:tcPr>
          <w:p w14:paraId="594EEF9C" w14:textId="7861985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3CDB304D" w14:textId="709DF67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107A1FF2" w14:textId="3FD8BCE2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68E7677D" w14:textId="723CDF8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993" w:type="dxa"/>
            <w:vAlign w:val="center"/>
          </w:tcPr>
          <w:p w14:paraId="3A915927" w14:textId="04544DEB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16</w:t>
            </w:r>
          </w:p>
        </w:tc>
        <w:tc>
          <w:tcPr>
            <w:tcW w:w="1270" w:type="dxa"/>
            <w:vAlign w:val="center"/>
          </w:tcPr>
          <w:p w14:paraId="324121C1" w14:textId="7E57636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104935A2" w14:textId="73BC4CF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78D30BCE" w14:textId="6225C9C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</w:tbl>
    <w:p w14:paraId="1A64A008" w14:textId="77777777" w:rsidR="009372D4" w:rsidRDefault="009372D4" w:rsidP="000B04A4">
      <w:pPr>
        <w:rPr>
          <w:lang w:val="en-US" w:eastAsia="en-US"/>
        </w:rPr>
      </w:pPr>
    </w:p>
    <w:p w14:paraId="4060D025" w14:textId="089D0F5D" w:rsidR="00647612" w:rsidRPr="001D5300" w:rsidRDefault="00BE66B5" w:rsidP="00647612">
      <w:pPr>
        <w:pStyle w:val="Heading6"/>
        <w:rPr>
          <w:lang w:val="pt-BR"/>
        </w:rPr>
      </w:pPr>
      <w:r>
        <w:rPr>
          <w:lang w:val="pt-BR"/>
        </w:rPr>
        <w:t xml:space="preserve">Tabela Stage </w:t>
      </w:r>
      <w:r w:rsidR="001C7DEF">
        <w:rPr>
          <w:lang w:val="pt-BR"/>
        </w:rPr>
        <w:t>I</w:t>
      </w:r>
      <w:r w:rsidR="00647612">
        <w:rPr>
          <w:lang w:val="pt-BR"/>
        </w:rPr>
        <w:t>na</w:t>
      </w:r>
      <w:r w:rsidR="00647612" w:rsidRPr="001D5300">
        <w:rPr>
          <w:lang w:val="pt-BR"/>
        </w:rPr>
        <w:t>tivos</w:t>
      </w:r>
    </w:p>
    <w:tbl>
      <w:tblPr>
        <w:tblW w:w="76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993"/>
        <w:gridCol w:w="1270"/>
        <w:gridCol w:w="993"/>
        <w:gridCol w:w="993"/>
      </w:tblGrid>
      <w:tr w:rsidR="00E51CD5" w:rsidRPr="006213AB" w14:paraId="18235015" w14:textId="3E895FF7" w:rsidTr="00E51CD5">
        <w:trPr>
          <w:trHeight w:val="270"/>
          <w:jc w:val="center"/>
        </w:trPr>
        <w:tc>
          <w:tcPr>
            <w:tcW w:w="3402" w:type="dxa"/>
            <w:shd w:val="clear" w:color="FFFFFF" w:fill="C0C0C0"/>
            <w:noWrap/>
            <w:vAlign w:val="center"/>
            <w:hideMark/>
          </w:tcPr>
          <w:p w14:paraId="4F5136A3" w14:textId="77777777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79A9E354" w14:textId="77777777" w:rsidR="00E51CD5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270" w:type="dxa"/>
            <w:shd w:val="clear" w:color="FFFFFF" w:fill="C0C0C0"/>
            <w:vAlign w:val="center"/>
          </w:tcPr>
          <w:p w14:paraId="0582FEBC" w14:textId="77777777" w:rsidR="00E51CD5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0D733776" w14:textId="77777777" w:rsidR="00E51CD5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15A35DC2" w14:textId="0E63CC85" w:rsidR="00E51CD5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NULO</w:t>
            </w:r>
          </w:p>
        </w:tc>
      </w:tr>
      <w:tr w:rsidR="00E51CD5" w:rsidRPr="006213AB" w14:paraId="69C1BD08" w14:textId="4729A870" w:rsidTr="00E51CD5">
        <w:trPr>
          <w:trHeight w:val="298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1DC40189" w14:textId="156E80E4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CPF</w:t>
            </w:r>
            <w:r w:rsidR="000A606B">
              <w:rPr>
                <w:rFonts w:ascii="Arial" w:hAnsi="Arial" w:cs="Arial"/>
                <w:sz w:val="16"/>
                <w:szCs w:val="16"/>
              </w:rPr>
              <w:t>_CLIENTE</w:t>
            </w:r>
          </w:p>
        </w:tc>
        <w:tc>
          <w:tcPr>
            <w:tcW w:w="993" w:type="dxa"/>
            <w:vAlign w:val="center"/>
          </w:tcPr>
          <w:p w14:paraId="037B9853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70" w:type="dxa"/>
            <w:vAlign w:val="center"/>
          </w:tcPr>
          <w:p w14:paraId="378F5A6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118D033C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14</w:t>
            </w:r>
          </w:p>
        </w:tc>
        <w:tc>
          <w:tcPr>
            <w:tcW w:w="993" w:type="dxa"/>
            <w:vAlign w:val="center"/>
          </w:tcPr>
          <w:p w14:paraId="2804BE43" w14:textId="25A9C330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0E7E91D9" w14:textId="53E18C63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487DCA80" w14:textId="77777777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TERMINAL</w:t>
            </w:r>
          </w:p>
        </w:tc>
        <w:tc>
          <w:tcPr>
            <w:tcW w:w="993" w:type="dxa"/>
            <w:vAlign w:val="center"/>
          </w:tcPr>
          <w:p w14:paraId="1CCE6E3D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270" w:type="dxa"/>
            <w:vAlign w:val="center"/>
          </w:tcPr>
          <w:p w14:paraId="3667D68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89EC87F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05D43D0B" w14:textId="7CB1DD1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29B2BAA1" w14:textId="64F7ABE2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28ADDFEA" w14:textId="77777777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TIPO_PORDUTO</w:t>
            </w:r>
          </w:p>
        </w:tc>
        <w:tc>
          <w:tcPr>
            <w:tcW w:w="993" w:type="dxa"/>
            <w:vAlign w:val="center"/>
          </w:tcPr>
          <w:p w14:paraId="3173E2AF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270" w:type="dxa"/>
            <w:vAlign w:val="center"/>
          </w:tcPr>
          <w:p w14:paraId="45CC22C6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35EDF8B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57637733" w14:textId="4E7C3863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2201B206" w14:textId="24AAAC4E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48AE71E1" w14:textId="2B790FC9" w:rsidR="00E51CD5" w:rsidRPr="00701CDB" w:rsidRDefault="000A606B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STATUS_TERMINAL</w:t>
            </w:r>
          </w:p>
        </w:tc>
        <w:tc>
          <w:tcPr>
            <w:tcW w:w="993" w:type="dxa"/>
            <w:vAlign w:val="center"/>
          </w:tcPr>
          <w:p w14:paraId="675391D6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270" w:type="dxa"/>
            <w:vAlign w:val="center"/>
          </w:tcPr>
          <w:p w14:paraId="0C0EBB6D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2C3901AA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50D820F5" w14:textId="0E8C173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731C5DF" w14:textId="3112FC19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36174CCC" w14:textId="77777777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NOME_PLANO</w:t>
            </w:r>
          </w:p>
        </w:tc>
        <w:tc>
          <w:tcPr>
            <w:tcW w:w="993" w:type="dxa"/>
            <w:vAlign w:val="center"/>
          </w:tcPr>
          <w:p w14:paraId="36EA05ED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70" w:type="dxa"/>
            <w:vAlign w:val="center"/>
          </w:tcPr>
          <w:p w14:paraId="4AF22A71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753069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435243F3" w14:textId="2F6460DE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0C9D8FC9" w14:textId="74262126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2B80DA20" w14:textId="77777777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VELOCIDADE_BL</w:t>
            </w:r>
          </w:p>
        </w:tc>
        <w:tc>
          <w:tcPr>
            <w:tcW w:w="993" w:type="dxa"/>
            <w:vAlign w:val="center"/>
          </w:tcPr>
          <w:p w14:paraId="093CB680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270" w:type="dxa"/>
            <w:vAlign w:val="center"/>
          </w:tcPr>
          <w:p w14:paraId="7931FACD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0D6F946B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50</w:t>
            </w:r>
          </w:p>
        </w:tc>
        <w:tc>
          <w:tcPr>
            <w:tcW w:w="993" w:type="dxa"/>
            <w:vAlign w:val="center"/>
          </w:tcPr>
          <w:p w14:paraId="5DA43C05" w14:textId="38E4F91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4D34FA20" w14:textId="2CD045A6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13A1CD5E" w14:textId="77777777" w:rsidR="00E51CD5" w:rsidRPr="00701CDB" w:rsidRDefault="00E51CD5" w:rsidP="00E51CD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STATUS_CONTA_ONLINE</w:t>
            </w:r>
          </w:p>
        </w:tc>
        <w:tc>
          <w:tcPr>
            <w:tcW w:w="993" w:type="dxa"/>
            <w:vAlign w:val="center"/>
          </w:tcPr>
          <w:p w14:paraId="41503D3B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270" w:type="dxa"/>
            <w:vAlign w:val="center"/>
          </w:tcPr>
          <w:p w14:paraId="3E49CF1C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309B345F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019DC695" w14:textId="4334DC65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693B099A" w14:textId="7E72A0C4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46C80C2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EMAIL_CONTA_ONLINE</w:t>
            </w:r>
          </w:p>
        </w:tc>
        <w:tc>
          <w:tcPr>
            <w:tcW w:w="993" w:type="dxa"/>
            <w:vAlign w:val="center"/>
          </w:tcPr>
          <w:p w14:paraId="519451DD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1270" w:type="dxa"/>
            <w:vAlign w:val="center"/>
          </w:tcPr>
          <w:p w14:paraId="42157EC0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DAC6211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22F923DD" w14:textId="5DF7DDE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6D75CBB" w14:textId="0AE5D41A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18EC5A93" w14:textId="61904E5C" w:rsidR="00E51CD5" w:rsidRPr="00701CDB" w:rsidRDefault="000A606B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DT</w:t>
            </w:r>
            <w:r w:rsidR="00E51CD5" w:rsidRPr="00701CDB">
              <w:rPr>
                <w:rFonts w:ascii="Arial" w:hAnsi="Arial" w:cs="Arial"/>
                <w:sz w:val="16"/>
                <w:szCs w:val="16"/>
              </w:rPr>
              <w:t>_CAD_CONTA_ONLINE</w:t>
            </w:r>
          </w:p>
        </w:tc>
        <w:tc>
          <w:tcPr>
            <w:tcW w:w="993" w:type="dxa"/>
            <w:vAlign w:val="center"/>
          </w:tcPr>
          <w:p w14:paraId="3E5B7605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9</w:t>
            </w:r>
          </w:p>
        </w:tc>
        <w:tc>
          <w:tcPr>
            <w:tcW w:w="1270" w:type="dxa"/>
            <w:vAlign w:val="center"/>
          </w:tcPr>
          <w:p w14:paraId="55CB75A2" w14:textId="007F8899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  <w:r w:rsidRPr="00701CDB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14:paraId="796C9D31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A9193B4" w14:textId="09084D72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0C284801" w14:textId="4F6E3384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1F0D5C8F" w14:textId="3545EF06" w:rsidR="00E51CD5" w:rsidRPr="00701CDB" w:rsidRDefault="00E51CD5" w:rsidP="000A606B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DT_</w:t>
            </w:r>
            <w:r w:rsidR="000A606B">
              <w:rPr>
                <w:rFonts w:ascii="Arial" w:hAnsi="Arial" w:cs="Arial"/>
                <w:sz w:val="16"/>
                <w:szCs w:val="16"/>
              </w:rPr>
              <w:t>A</w:t>
            </w:r>
            <w:r w:rsidRPr="00701CDB">
              <w:rPr>
                <w:rFonts w:ascii="Arial" w:hAnsi="Arial" w:cs="Arial"/>
                <w:sz w:val="16"/>
                <w:szCs w:val="16"/>
              </w:rPr>
              <w:t>LT</w:t>
            </w:r>
            <w:r w:rsidR="000A606B">
              <w:rPr>
                <w:rFonts w:ascii="Arial" w:hAnsi="Arial" w:cs="Arial"/>
                <w:sz w:val="16"/>
                <w:szCs w:val="16"/>
              </w:rPr>
              <w:t>_</w:t>
            </w:r>
            <w:r w:rsidRPr="00701CDB">
              <w:rPr>
                <w:rFonts w:ascii="Arial" w:hAnsi="Arial" w:cs="Arial"/>
                <w:sz w:val="16"/>
                <w:szCs w:val="16"/>
              </w:rPr>
              <w:t>CONTA_ONLINE</w:t>
            </w:r>
          </w:p>
        </w:tc>
        <w:tc>
          <w:tcPr>
            <w:tcW w:w="993" w:type="dxa"/>
            <w:vAlign w:val="center"/>
          </w:tcPr>
          <w:p w14:paraId="5EA49FA2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70" w:type="dxa"/>
            <w:vAlign w:val="center"/>
          </w:tcPr>
          <w:p w14:paraId="6C8CE0D7" w14:textId="7770ED5C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3" w:type="dxa"/>
            <w:vAlign w:val="center"/>
          </w:tcPr>
          <w:p w14:paraId="739A93E2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15C98E90" w14:textId="1E8FCB2F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1B78D63" w14:textId="1699C895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05F0E6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TERMINAL_CONTA_ONLINE</w:t>
            </w:r>
          </w:p>
        </w:tc>
        <w:tc>
          <w:tcPr>
            <w:tcW w:w="993" w:type="dxa"/>
            <w:vAlign w:val="center"/>
          </w:tcPr>
          <w:p w14:paraId="59B9510D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11</w:t>
            </w:r>
          </w:p>
        </w:tc>
        <w:tc>
          <w:tcPr>
            <w:tcW w:w="1270" w:type="dxa"/>
            <w:vAlign w:val="center"/>
          </w:tcPr>
          <w:p w14:paraId="35673751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53C1ED40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6B83DA6B" w14:textId="0D72897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71E5302E" w14:textId="297E7CC9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9B7E057" w14:textId="3F77DD88" w:rsidR="00E51CD5" w:rsidRPr="00701CDB" w:rsidRDefault="000A606B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MATRICULA</w:t>
            </w:r>
            <w:r w:rsidR="00E51CD5" w:rsidRPr="00701CDB">
              <w:rPr>
                <w:rFonts w:ascii="Arial" w:hAnsi="Arial" w:cs="Arial"/>
                <w:sz w:val="16"/>
                <w:szCs w:val="16"/>
              </w:rPr>
              <w:t>_CONTA_ONLINE</w:t>
            </w:r>
          </w:p>
        </w:tc>
        <w:tc>
          <w:tcPr>
            <w:tcW w:w="993" w:type="dxa"/>
            <w:vAlign w:val="center"/>
          </w:tcPr>
          <w:p w14:paraId="6E26271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12</w:t>
            </w:r>
          </w:p>
        </w:tc>
        <w:tc>
          <w:tcPr>
            <w:tcW w:w="1270" w:type="dxa"/>
            <w:vAlign w:val="center"/>
          </w:tcPr>
          <w:p w14:paraId="48B7AEF9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9C050B6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2ADD6B7F" w14:textId="7E106754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497E2BF5" w14:textId="4FA41513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0763B4B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993" w:type="dxa"/>
            <w:vAlign w:val="center"/>
          </w:tcPr>
          <w:p w14:paraId="52CD52FC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13</w:t>
            </w:r>
          </w:p>
        </w:tc>
        <w:tc>
          <w:tcPr>
            <w:tcW w:w="1270" w:type="dxa"/>
            <w:vAlign w:val="center"/>
          </w:tcPr>
          <w:p w14:paraId="29F563D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4605042E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25FC68E2" w14:textId="5658FE32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9FF4DC6" w14:textId="1B0BACC9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8692847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993" w:type="dxa"/>
            <w:vAlign w:val="center"/>
          </w:tcPr>
          <w:p w14:paraId="453AF034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14</w:t>
            </w:r>
          </w:p>
        </w:tc>
        <w:tc>
          <w:tcPr>
            <w:tcW w:w="1270" w:type="dxa"/>
            <w:vAlign w:val="center"/>
          </w:tcPr>
          <w:p w14:paraId="011DCE84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6F884656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3" w:type="dxa"/>
            <w:vAlign w:val="center"/>
          </w:tcPr>
          <w:p w14:paraId="2A525FE0" w14:textId="2F1CA798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1D34D3F5" w14:textId="02763605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325785F7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DATA_EXTRACAO</w:t>
            </w:r>
          </w:p>
        </w:tc>
        <w:tc>
          <w:tcPr>
            <w:tcW w:w="993" w:type="dxa"/>
            <w:vAlign w:val="center"/>
          </w:tcPr>
          <w:p w14:paraId="62BB10D2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15</w:t>
            </w:r>
          </w:p>
        </w:tc>
        <w:tc>
          <w:tcPr>
            <w:tcW w:w="1270" w:type="dxa"/>
            <w:vAlign w:val="center"/>
          </w:tcPr>
          <w:p w14:paraId="3D813C0E" w14:textId="27379F4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3" w:type="dxa"/>
            <w:vAlign w:val="center"/>
          </w:tcPr>
          <w:p w14:paraId="21E9B0EA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A1C6BBB" w14:textId="79564D7A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0BBFE083" w14:textId="6D8FF259" w:rsidTr="00E51CD5">
        <w:trPr>
          <w:trHeight w:val="270"/>
          <w:jc w:val="center"/>
        </w:trPr>
        <w:tc>
          <w:tcPr>
            <w:tcW w:w="3402" w:type="dxa"/>
            <w:shd w:val="clear" w:color="auto" w:fill="auto"/>
            <w:noWrap/>
            <w:vAlign w:val="center"/>
          </w:tcPr>
          <w:p w14:paraId="0EB41468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993" w:type="dxa"/>
            <w:vAlign w:val="center"/>
          </w:tcPr>
          <w:p w14:paraId="2D7F8850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16</w:t>
            </w:r>
          </w:p>
        </w:tc>
        <w:tc>
          <w:tcPr>
            <w:tcW w:w="1270" w:type="dxa"/>
            <w:vAlign w:val="center"/>
          </w:tcPr>
          <w:p w14:paraId="109D3730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7A5AE2E8" w14:textId="77777777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3" w:type="dxa"/>
            <w:vAlign w:val="center"/>
          </w:tcPr>
          <w:p w14:paraId="0AA32126" w14:textId="7EE74AA9" w:rsidR="00E51CD5" w:rsidRPr="00701CDB" w:rsidRDefault="00E51CD5" w:rsidP="00E51CD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</w:tbl>
    <w:p w14:paraId="5D1DE638" w14:textId="77777777" w:rsidR="00647612" w:rsidRPr="001D5300" w:rsidRDefault="00647612" w:rsidP="00647612">
      <w:pPr>
        <w:rPr>
          <w:lang w:eastAsia="en-US"/>
        </w:rPr>
      </w:pPr>
    </w:p>
    <w:p w14:paraId="343309CF" w14:textId="7C4D08FD" w:rsidR="000B04A4" w:rsidRPr="00B27225" w:rsidRDefault="000B04A4" w:rsidP="000B04A4">
      <w:pPr>
        <w:pStyle w:val="Heading5"/>
        <w:rPr>
          <w:lang w:val="pt-BR"/>
        </w:rPr>
      </w:pPr>
      <w:r w:rsidRPr="00B27225">
        <w:rPr>
          <w:lang w:val="pt-BR"/>
        </w:rPr>
        <w:t>Carregamento SAC</w:t>
      </w:r>
    </w:p>
    <w:p w14:paraId="7F97E83D" w14:textId="725E65DA" w:rsidR="00A7098C" w:rsidRPr="00B27225" w:rsidRDefault="00A7098C" w:rsidP="00A7098C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>s para carregamento do SAC devem ser separados por UF</w:t>
      </w:r>
      <w:r w:rsidR="00161193">
        <w:rPr>
          <w:rFonts w:ascii="Arial" w:hAnsi="Arial" w:cs="Arial"/>
          <w:lang w:eastAsia="en-US"/>
        </w:rPr>
        <w:t xml:space="preserve"> (virão terminais ativos e inativos no mesmo arquivo)</w:t>
      </w:r>
      <w:r>
        <w:rPr>
          <w:rFonts w:ascii="Arial" w:hAnsi="Arial" w:cs="Arial"/>
          <w:lang w:eastAsia="en-US"/>
        </w:rPr>
        <w:t xml:space="preserve"> e </w:t>
      </w:r>
      <w:r w:rsidRPr="00B27225">
        <w:rPr>
          <w:rFonts w:ascii="Arial" w:hAnsi="Arial" w:cs="Arial"/>
          <w:lang w:eastAsia="en-US"/>
        </w:rPr>
        <w:t>seguir o seguinte padrão:</w:t>
      </w:r>
    </w:p>
    <w:p w14:paraId="1A8622E2" w14:textId="5FAD748B" w:rsidR="00650282" w:rsidRPr="00B27225" w:rsidRDefault="00650282" w:rsidP="00650282">
      <w:pPr>
        <w:rPr>
          <w:lang w:eastAsia="en-US"/>
        </w:rPr>
      </w:pPr>
    </w:p>
    <w:tbl>
      <w:tblPr>
        <w:tblW w:w="7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9"/>
        <w:gridCol w:w="5349"/>
      </w:tblGrid>
      <w:tr w:rsidR="00650282" w:rsidRPr="00B27225" w14:paraId="5F16D91F" w14:textId="77777777" w:rsidTr="004C1DD3">
        <w:trPr>
          <w:trHeight w:val="267"/>
          <w:jc w:val="center"/>
        </w:trPr>
        <w:tc>
          <w:tcPr>
            <w:tcW w:w="2159" w:type="dxa"/>
          </w:tcPr>
          <w:p w14:paraId="580DF30D" w14:textId="77777777" w:rsidR="00650282" w:rsidRPr="004C1DD3" w:rsidRDefault="00650282" w:rsidP="00A51D8E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5349" w:type="dxa"/>
          </w:tcPr>
          <w:p w14:paraId="2A3219DC" w14:textId="1C029242" w:rsidR="00650282" w:rsidRPr="004C1DD3" w:rsidRDefault="00B15148" w:rsidP="00650282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B15148">
              <w:rPr>
                <w:rFonts w:ascii="Arial" w:hAnsi="Arial" w:cs="Arial"/>
                <w:b/>
                <w:sz w:val="20"/>
                <w:lang w:eastAsia="en-US"/>
              </w:rPr>
              <w:t>RAID-SAC_TERMINAIS_ATIVOS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_</w:t>
            </w:r>
            <w:r w:rsidR="00AB78EB" w:rsidRPr="004C1DD3">
              <w:rPr>
                <w:rFonts w:ascii="Arial" w:hAnsi="Arial" w:cs="Arial"/>
                <w:b/>
                <w:sz w:val="20"/>
                <w:lang w:eastAsia="en-US"/>
              </w:rPr>
              <w:t>&lt;uf&gt;_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&lt;data extração 'ddMMaaaa'&gt;</w:t>
            </w:r>
            <w:r w:rsidR="008C1A5C" w:rsidRPr="004C1DD3">
              <w:rPr>
                <w:rFonts w:ascii="Arial" w:hAnsi="Arial" w:cs="Arial"/>
                <w:b/>
                <w:sz w:val="20"/>
                <w:lang w:eastAsia="en-US"/>
              </w:rPr>
              <w:t>.txt</w:t>
            </w:r>
          </w:p>
        </w:tc>
      </w:tr>
      <w:tr w:rsidR="00650282" w:rsidRPr="00B27225" w14:paraId="14601082" w14:textId="77777777" w:rsidTr="004C1DD3">
        <w:trPr>
          <w:trHeight w:val="286"/>
          <w:jc w:val="center"/>
        </w:trPr>
        <w:tc>
          <w:tcPr>
            <w:tcW w:w="2159" w:type="dxa"/>
          </w:tcPr>
          <w:p w14:paraId="0A94700D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5349" w:type="dxa"/>
          </w:tcPr>
          <w:p w14:paraId="7B9B6AE0" w14:textId="77777777" w:rsidR="00650282" w:rsidRPr="004C1DD3" w:rsidRDefault="00650282" w:rsidP="00A51D8E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Não</w:t>
            </w:r>
          </w:p>
        </w:tc>
      </w:tr>
      <w:tr w:rsidR="00650282" w:rsidRPr="00B27225" w14:paraId="33A938F6" w14:textId="77777777" w:rsidTr="004C1DD3">
        <w:trPr>
          <w:trHeight w:val="267"/>
          <w:jc w:val="center"/>
        </w:trPr>
        <w:tc>
          <w:tcPr>
            <w:tcW w:w="2159" w:type="dxa"/>
          </w:tcPr>
          <w:p w14:paraId="44660BE4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5349" w:type="dxa"/>
          </w:tcPr>
          <w:p w14:paraId="19E2FA4E" w14:textId="77777777" w:rsidR="00650282" w:rsidRPr="004C1DD3" w:rsidRDefault="00650282" w:rsidP="00A51D8E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| (pipe)</w:t>
            </w:r>
          </w:p>
        </w:tc>
      </w:tr>
      <w:tr w:rsidR="00650282" w:rsidRPr="00A06F07" w14:paraId="2F7AF141" w14:textId="77777777" w:rsidTr="004C1DD3">
        <w:trPr>
          <w:trHeight w:val="244"/>
          <w:jc w:val="center"/>
        </w:trPr>
        <w:tc>
          <w:tcPr>
            <w:tcW w:w="2159" w:type="dxa"/>
            <w:shd w:val="clear" w:color="auto" w:fill="auto"/>
          </w:tcPr>
          <w:p w14:paraId="7DFAF8CD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lastRenderedPageBreak/>
              <w:t>Diretório de entrada</w:t>
            </w:r>
          </w:p>
        </w:tc>
        <w:tc>
          <w:tcPr>
            <w:tcW w:w="5349" w:type="dxa"/>
            <w:shd w:val="clear" w:color="auto" w:fill="auto"/>
          </w:tcPr>
          <w:p w14:paraId="2027BC99" w14:textId="100D1BF8" w:rsidR="00650282" w:rsidRPr="004C1DD3" w:rsidRDefault="00650282" w:rsidP="002B7E79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</w:t>
            </w:r>
            <w:r w:rsidR="002B7E79" w:rsidRPr="004C1DD3">
              <w:rPr>
                <w:rFonts w:ascii="Arial" w:hAnsi="Arial" w:cs="Arial"/>
                <w:b/>
                <w:sz w:val="20"/>
                <w:lang w:val="en-US" w:eastAsia="en-US"/>
              </w:rPr>
              <w:t>SAC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/CAD/i</w:t>
            </w:r>
            <w:r w:rsidR="002B7E79" w:rsidRPr="004C1DD3">
              <w:rPr>
                <w:rFonts w:ascii="Arial" w:hAnsi="Arial" w:cs="Arial"/>
                <w:b/>
                <w:sz w:val="20"/>
                <w:lang w:val="en-US" w:eastAsia="en-US"/>
              </w:rPr>
              <w:t>n</w:t>
            </w:r>
          </w:p>
        </w:tc>
      </w:tr>
    </w:tbl>
    <w:p w14:paraId="75FFE003" w14:textId="77777777" w:rsidR="00E2120C" w:rsidRPr="003A1CF1" w:rsidRDefault="00E2120C" w:rsidP="000B04A4">
      <w:pPr>
        <w:rPr>
          <w:lang w:val="en-US" w:eastAsia="en-US"/>
        </w:rPr>
      </w:pPr>
    </w:p>
    <w:p w14:paraId="4E244C09" w14:textId="17F03A79" w:rsidR="000B04A4" w:rsidRDefault="00E2120C" w:rsidP="000B04A4">
      <w:pPr>
        <w:rPr>
          <w:rFonts w:ascii="Arial" w:hAnsi="Arial" w:cs="Arial"/>
          <w:lang w:eastAsia="en-US"/>
        </w:rPr>
      </w:pPr>
      <w:r w:rsidRPr="00E2120C">
        <w:rPr>
          <w:rFonts w:ascii="Arial" w:hAnsi="Arial" w:cs="Arial"/>
          <w:lang w:eastAsia="en-US"/>
        </w:rPr>
        <w:t>Não está previsto o envio de terminais inativos. Para fins de batimento serão considerados como inativos terminais que não estão presentes na extração do SAC.</w:t>
      </w:r>
    </w:p>
    <w:p w14:paraId="6139E1DB" w14:textId="77777777" w:rsidR="00647612" w:rsidRDefault="00647612" w:rsidP="000B04A4">
      <w:pPr>
        <w:rPr>
          <w:rFonts w:ascii="Arial" w:hAnsi="Arial" w:cs="Arial"/>
          <w:lang w:eastAsia="en-US"/>
        </w:rPr>
      </w:pPr>
    </w:p>
    <w:p w14:paraId="32A9A278" w14:textId="77777777" w:rsidR="00647612" w:rsidRDefault="00647612" w:rsidP="00647612">
      <w:pPr>
        <w:pStyle w:val="Heading6"/>
      </w:pPr>
      <w:r>
        <w:t>Alarme Chave Zerada</w:t>
      </w:r>
    </w:p>
    <w:p w14:paraId="696B95FF" w14:textId="19410DFF" w:rsidR="00647612" w:rsidRDefault="00647612" w:rsidP="00647612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425B6A">
        <w:rPr>
          <w:rFonts w:ascii="Arial" w:hAnsi="Arial" w:cs="Arial"/>
          <w:lang w:eastAsia="en-US"/>
        </w:rPr>
        <w:t>.</w:t>
      </w:r>
      <w:r w:rsidR="00425B6A" w:rsidRPr="00425B6A">
        <w:rPr>
          <w:rFonts w:ascii="Arial" w:hAnsi="Arial" w:cs="Arial"/>
          <w:lang w:eastAsia="en-US"/>
        </w:rPr>
        <w:t xml:space="preserve"> </w:t>
      </w:r>
      <w:r w:rsidR="00425B6A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6FC29D91" w14:textId="77777777" w:rsidR="00425B6A" w:rsidRDefault="00425B6A" w:rsidP="00647612">
      <w:pPr>
        <w:rPr>
          <w:rFonts w:ascii="Arial" w:hAnsi="Arial" w:cs="Arial"/>
          <w:lang w:eastAsia="en-US"/>
        </w:rPr>
      </w:pPr>
    </w:p>
    <w:p w14:paraId="5F6642B5" w14:textId="010A6978" w:rsidR="00647612" w:rsidRPr="00672EF5" w:rsidRDefault="00647612" w:rsidP="00647612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 xml:space="preserve">TIPO_PRODUTO: </w:t>
      </w:r>
      <w:r>
        <w:rPr>
          <w:rFonts w:ascii="Arial" w:hAnsi="Arial" w:cs="Arial"/>
          <w:sz w:val="20"/>
          <w:lang w:eastAsia="en-US"/>
        </w:rPr>
        <w:t>FIXO, BANDA_LARGA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647612" w:rsidRPr="00B27225" w14:paraId="50DCC9BF" w14:textId="77777777" w:rsidTr="00D20666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711A093F" w14:textId="77777777" w:rsidR="00647612" w:rsidRPr="006213AB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0EE19A85" w14:textId="77777777" w:rsidR="00647612" w:rsidRPr="006213AB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7FF191B1" w14:textId="77777777" w:rsidR="00647612" w:rsidRPr="006213AB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716F2809" w14:textId="77777777" w:rsidR="00647612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505FE179" w14:textId="77777777" w:rsidR="00647612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959B0B5" w14:textId="77777777" w:rsidR="00647612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647612" w:rsidRPr="00B27225" w14:paraId="2F1F2A8F" w14:textId="77777777" w:rsidTr="00D20666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413494DB" w14:textId="77777777" w:rsidR="00647612" w:rsidRPr="006213AB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193F61B0" w14:textId="77777777" w:rsidR="00647612" w:rsidRPr="00BD1AF4" w:rsidRDefault="00647612" w:rsidP="00D20666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276" w:type="dxa"/>
            <w:vAlign w:val="center"/>
          </w:tcPr>
          <w:p w14:paraId="2F936565" w14:textId="77777777" w:rsidR="00647612" w:rsidRPr="006213AB" w:rsidRDefault="00647612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44A59FF8" w14:textId="77777777" w:rsidR="00647612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20F6C37D" w14:textId="1741B4DF" w:rsidR="00647612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SAC</w:t>
            </w:r>
            <w:r w:rsidR="00647612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35B65672" w14:textId="76EE0233" w:rsidR="00647612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SAC</w:t>
            </w:r>
          </w:p>
        </w:tc>
      </w:tr>
      <w:tr w:rsidR="00647612" w:rsidRPr="00B27225" w14:paraId="40080B8C" w14:textId="77777777" w:rsidTr="00D20666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59B06CF1" w14:textId="77777777" w:rsidR="00647612" w:rsidRPr="006213AB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60502DD8" w14:textId="77777777" w:rsidR="00647612" w:rsidRPr="001D5300" w:rsidRDefault="00647612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7EFB9E91" w14:textId="77777777" w:rsidR="00647612" w:rsidRPr="006213AB" w:rsidRDefault="00647612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15FF1E7C" w14:textId="77777777" w:rsidR="00647612" w:rsidRDefault="00647612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77412D9F" w14:textId="6635EB67" w:rsidR="00647612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SAC</w:t>
            </w:r>
            <w:r w:rsidR="00647612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1A801DE8" w14:textId="4FD72AB7" w:rsidR="00647612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SAC</w:t>
            </w:r>
          </w:p>
        </w:tc>
      </w:tr>
    </w:tbl>
    <w:p w14:paraId="2CC3DE7D" w14:textId="1D026EFC" w:rsidR="00547A15" w:rsidRDefault="00966D3D" w:rsidP="00547A15">
      <w:pPr>
        <w:pStyle w:val="Heading6"/>
      </w:pPr>
      <w:r>
        <w:t>Layout do Arquivo</w:t>
      </w:r>
    </w:p>
    <w:p w14:paraId="123595E3" w14:textId="77777777" w:rsidR="00547A15" w:rsidRDefault="00547A15" w:rsidP="000B04A4">
      <w:pPr>
        <w:rPr>
          <w:lang w:val="en-US" w:eastAsia="en-US"/>
        </w:rPr>
      </w:pPr>
    </w:p>
    <w:tbl>
      <w:tblPr>
        <w:tblW w:w="7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951"/>
        <w:gridCol w:w="1842"/>
        <w:gridCol w:w="993"/>
      </w:tblGrid>
      <w:tr w:rsidR="00997F26" w:rsidRPr="006213AB" w14:paraId="21729D30" w14:textId="624FB70F" w:rsidTr="00701CDB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50993CB7" w14:textId="71130065" w:rsidR="00997F26" w:rsidRPr="006213AB" w:rsidRDefault="00997F26" w:rsidP="00997F2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951" w:type="dxa"/>
            <w:shd w:val="clear" w:color="FFFFFF" w:fill="C0C0C0"/>
            <w:vAlign w:val="center"/>
          </w:tcPr>
          <w:p w14:paraId="21BB171E" w14:textId="77777777" w:rsidR="00997F26" w:rsidRDefault="00997F26" w:rsidP="00997F2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842" w:type="dxa"/>
            <w:shd w:val="clear" w:color="FFFFFF" w:fill="C0C0C0"/>
            <w:vAlign w:val="center"/>
          </w:tcPr>
          <w:p w14:paraId="0ADE9391" w14:textId="2BAFBE23" w:rsidR="00997F26" w:rsidRDefault="00997F26" w:rsidP="00997F2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3" w:type="dxa"/>
            <w:shd w:val="clear" w:color="FFFFFF" w:fill="C0C0C0"/>
            <w:vAlign w:val="center"/>
          </w:tcPr>
          <w:p w14:paraId="272E962A" w14:textId="101E1E2F" w:rsidR="00997F26" w:rsidRDefault="00997F26" w:rsidP="00997F2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</w:tr>
      <w:tr w:rsidR="00997F26" w:rsidRPr="006213AB" w14:paraId="39E31942" w14:textId="41438952" w:rsidTr="00701CDB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504F242" w14:textId="70ABF80C" w:rsidR="00997F26" w:rsidRPr="006213AB" w:rsidRDefault="00997F26" w:rsidP="00997F2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  <w:r w:rsidR="00760A02">
              <w:rPr>
                <w:rFonts w:ascii="Arial" w:hAnsi="Arial" w:cs="Arial"/>
                <w:sz w:val="16"/>
              </w:rPr>
              <w:t>_CLIENTE</w:t>
            </w:r>
          </w:p>
        </w:tc>
        <w:tc>
          <w:tcPr>
            <w:tcW w:w="951" w:type="dxa"/>
            <w:vAlign w:val="center"/>
          </w:tcPr>
          <w:p w14:paraId="69CEB42D" w14:textId="77777777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842" w:type="dxa"/>
            <w:vAlign w:val="center"/>
          </w:tcPr>
          <w:p w14:paraId="1C72FC5C" w14:textId="07334FD3" w:rsidR="00997F26" w:rsidRPr="00701CDB" w:rsidRDefault="005F7DD2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56F7F43E" w14:textId="20EBF579" w:rsidR="00997F26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11</w:t>
            </w:r>
          </w:p>
        </w:tc>
      </w:tr>
      <w:tr w:rsidR="005F7DD2" w:rsidRPr="006213AB" w14:paraId="67DB3735" w14:textId="0161C61E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84CDCEE" w14:textId="77777777" w:rsidR="005F7DD2" w:rsidRPr="006213AB" w:rsidRDefault="005F7DD2" w:rsidP="005F7D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951" w:type="dxa"/>
            <w:vAlign w:val="center"/>
          </w:tcPr>
          <w:p w14:paraId="17C47C24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842" w:type="dxa"/>
          </w:tcPr>
          <w:p w14:paraId="204AF413" w14:textId="60CC7D4C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1EFA2D57" w14:textId="4177DCEB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11</w:t>
            </w:r>
          </w:p>
        </w:tc>
      </w:tr>
      <w:tr w:rsidR="005F7DD2" w:rsidRPr="006213AB" w14:paraId="1047E4DE" w14:textId="7EAA1E2C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FE1ED0E" w14:textId="1057CE16" w:rsidR="005F7DD2" w:rsidRPr="006213AB" w:rsidRDefault="00760A02" w:rsidP="005F7D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NRO_</w:t>
            </w:r>
            <w:r w:rsidR="005F7DD2"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951" w:type="dxa"/>
            <w:vAlign w:val="center"/>
          </w:tcPr>
          <w:p w14:paraId="79501523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842" w:type="dxa"/>
          </w:tcPr>
          <w:p w14:paraId="7D8C4AA2" w14:textId="4A8EBBE5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5F5472D5" w14:textId="04F4FC9B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10</w:t>
            </w:r>
          </w:p>
        </w:tc>
      </w:tr>
      <w:tr w:rsidR="005F7DD2" w:rsidRPr="006213AB" w14:paraId="29284A77" w14:textId="45C64CBD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123C395" w14:textId="77777777" w:rsidR="005F7DD2" w:rsidRPr="006213AB" w:rsidRDefault="005F7DD2" w:rsidP="005F7D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951" w:type="dxa"/>
            <w:vAlign w:val="center"/>
          </w:tcPr>
          <w:p w14:paraId="4413080A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842" w:type="dxa"/>
          </w:tcPr>
          <w:p w14:paraId="5893365F" w14:textId="696AC552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637AD60F" w14:textId="78753F46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12</w:t>
            </w:r>
          </w:p>
        </w:tc>
      </w:tr>
      <w:tr w:rsidR="005F7DD2" w:rsidRPr="006213AB" w14:paraId="459DA34C" w14:textId="7A72F0C3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9BD811D" w14:textId="272FD6E6" w:rsidR="005F7DD2" w:rsidRPr="006213AB" w:rsidRDefault="005F7DD2" w:rsidP="005F7D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STATUS_TERMINAL</w:t>
            </w:r>
          </w:p>
        </w:tc>
        <w:tc>
          <w:tcPr>
            <w:tcW w:w="951" w:type="dxa"/>
            <w:vAlign w:val="center"/>
          </w:tcPr>
          <w:p w14:paraId="460EECC2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842" w:type="dxa"/>
          </w:tcPr>
          <w:p w14:paraId="7EB40656" w14:textId="431746A4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268B5796" w14:textId="14039638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7</w:t>
            </w:r>
          </w:p>
        </w:tc>
      </w:tr>
      <w:tr w:rsidR="005F7DD2" w:rsidRPr="006213AB" w14:paraId="078ACF9A" w14:textId="4AABDAF3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B8E65C3" w14:textId="77777777" w:rsidR="005F7DD2" w:rsidRPr="006213AB" w:rsidRDefault="005F7DD2" w:rsidP="005F7D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NOME_PLANO*</w:t>
            </w:r>
          </w:p>
        </w:tc>
        <w:tc>
          <w:tcPr>
            <w:tcW w:w="951" w:type="dxa"/>
            <w:vAlign w:val="center"/>
          </w:tcPr>
          <w:p w14:paraId="30E2CACC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842" w:type="dxa"/>
          </w:tcPr>
          <w:p w14:paraId="28FB345E" w14:textId="1C672314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3DFB84BA" w14:textId="5CA5FD5F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30</w:t>
            </w:r>
          </w:p>
        </w:tc>
      </w:tr>
      <w:tr w:rsidR="005F7DD2" w:rsidRPr="006213AB" w14:paraId="58A0FDE1" w14:textId="751FB559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34AF21A" w14:textId="05FD9F7A" w:rsidR="005F7DD2" w:rsidRPr="006213AB" w:rsidRDefault="00760A02" w:rsidP="005F7D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VELOCIDADE_VELOX</w:t>
            </w:r>
          </w:p>
        </w:tc>
        <w:tc>
          <w:tcPr>
            <w:tcW w:w="951" w:type="dxa"/>
            <w:vAlign w:val="center"/>
          </w:tcPr>
          <w:p w14:paraId="1D36C144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842" w:type="dxa"/>
          </w:tcPr>
          <w:p w14:paraId="5EF92667" w14:textId="56A6C6D4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5C7D191B" w14:textId="0953A1DB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30</w:t>
            </w:r>
          </w:p>
        </w:tc>
      </w:tr>
      <w:tr w:rsidR="005F7DD2" w:rsidRPr="006213AB" w14:paraId="6A0A6893" w14:textId="463911BA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3389913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951" w:type="dxa"/>
            <w:vAlign w:val="center"/>
          </w:tcPr>
          <w:p w14:paraId="1D553CCE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842" w:type="dxa"/>
          </w:tcPr>
          <w:p w14:paraId="08273F61" w14:textId="7D35BC62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1669DC26" w14:textId="33DA6E8B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20</w:t>
            </w:r>
          </w:p>
        </w:tc>
      </w:tr>
      <w:tr w:rsidR="005F7DD2" w:rsidRPr="006213AB" w14:paraId="41D67EF1" w14:textId="762F4D88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C5AC305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951" w:type="dxa"/>
            <w:vAlign w:val="center"/>
          </w:tcPr>
          <w:p w14:paraId="30F854B5" w14:textId="77777777" w:rsidR="005F7DD2" w:rsidRPr="006213AB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842" w:type="dxa"/>
          </w:tcPr>
          <w:p w14:paraId="60A19D24" w14:textId="4D08F86A" w:rsidR="005F7DD2" w:rsidRPr="00701CDB" w:rsidRDefault="005F7DD2" w:rsidP="005F7DD2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0FBE4F4C" w14:textId="5DCFA250" w:rsidR="005F7DD2" w:rsidRDefault="005F7DD2" w:rsidP="005F7D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50</w:t>
            </w:r>
          </w:p>
        </w:tc>
      </w:tr>
      <w:tr w:rsidR="00997F26" w:rsidRPr="006213AB" w14:paraId="11221339" w14:textId="12F4D7E0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CD0BF90" w14:textId="6DDBC5C3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DATA_CAD</w:t>
            </w:r>
            <w:r w:rsidR="00760A02">
              <w:rPr>
                <w:rFonts w:ascii="Arial" w:hAnsi="Arial" w:cs="Arial"/>
                <w:sz w:val="16"/>
              </w:rPr>
              <w:t>ASTRO</w:t>
            </w:r>
            <w:r w:rsidRPr="006213AB">
              <w:rPr>
                <w:rFonts w:ascii="Arial" w:hAnsi="Arial" w:cs="Arial"/>
                <w:sz w:val="16"/>
              </w:rPr>
              <w:t>_CONTA_ONLINE</w:t>
            </w:r>
          </w:p>
        </w:tc>
        <w:tc>
          <w:tcPr>
            <w:tcW w:w="951" w:type="dxa"/>
            <w:vAlign w:val="center"/>
          </w:tcPr>
          <w:p w14:paraId="4F51D340" w14:textId="77777777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842" w:type="dxa"/>
            <w:vAlign w:val="center"/>
          </w:tcPr>
          <w:p w14:paraId="1194E7C8" w14:textId="77777777" w:rsidR="005F7DD2" w:rsidRPr="00701CDB" w:rsidRDefault="005F7DD2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 xml:space="preserve">String </w:t>
            </w:r>
          </w:p>
          <w:p w14:paraId="7C9A8875" w14:textId="188CAB24" w:rsidR="00997F26" w:rsidRPr="00701CDB" w:rsidRDefault="00997F26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Formato AAAAMMDD</w:t>
            </w:r>
          </w:p>
        </w:tc>
        <w:tc>
          <w:tcPr>
            <w:tcW w:w="993" w:type="dxa"/>
            <w:vAlign w:val="center"/>
          </w:tcPr>
          <w:p w14:paraId="560A67DE" w14:textId="20B06D06" w:rsidR="00997F26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</w:tr>
      <w:tr w:rsidR="00997F26" w:rsidRPr="006213AB" w14:paraId="673E4EDE" w14:textId="683F9207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348246F" w14:textId="233EBDC2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DATA_ULT</w:t>
            </w:r>
            <w:r w:rsidR="00760A02">
              <w:rPr>
                <w:rFonts w:ascii="Arial" w:hAnsi="Arial" w:cs="Arial"/>
                <w:sz w:val="16"/>
              </w:rPr>
              <w:t>IMO</w:t>
            </w:r>
            <w:r w:rsidRPr="006213AB">
              <w:rPr>
                <w:rFonts w:ascii="Arial" w:hAnsi="Arial" w:cs="Arial"/>
                <w:sz w:val="16"/>
              </w:rPr>
              <w:t>_STATUS_CONTA_ONLINE</w:t>
            </w:r>
          </w:p>
        </w:tc>
        <w:tc>
          <w:tcPr>
            <w:tcW w:w="951" w:type="dxa"/>
            <w:vAlign w:val="center"/>
          </w:tcPr>
          <w:p w14:paraId="61AA8F0A" w14:textId="77777777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842" w:type="dxa"/>
            <w:vAlign w:val="center"/>
          </w:tcPr>
          <w:p w14:paraId="3521769D" w14:textId="358EA187" w:rsidR="00997F26" w:rsidRPr="00701CDB" w:rsidRDefault="00701CDB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5FF2CFAC" w14:textId="5FD03967" w:rsidR="00997F26" w:rsidRPr="00701CDB" w:rsidRDefault="00997F26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Formato AAAAMMDD</w:t>
            </w:r>
          </w:p>
        </w:tc>
        <w:tc>
          <w:tcPr>
            <w:tcW w:w="993" w:type="dxa"/>
            <w:vAlign w:val="center"/>
          </w:tcPr>
          <w:p w14:paraId="69D20356" w14:textId="25CD18BB" w:rsidR="00997F26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</w:tr>
      <w:tr w:rsidR="00997F26" w:rsidRPr="006213AB" w14:paraId="23684874" w14:textId="38D6F08E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C648B7D" w14:textId="39026EF4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</w:t>
            </w:r>
            <w:r w:rsidR="00760A02">
              <w:rPr>
                <w:rFonts w:ascii="Arial" w:hAnsi="Arial" w:cs="Arial"/>
                <w:sz w:val="16"/>
              </w:rPr>
              <w:t>SMS_</w:t>
            </w:r>
            <w:r w:rsidRPr="006213AB">
              <w:rPr>
                <w:rFonts w:ascii="Arial" w:hAnsi="Arial" w:cs="Arial"/>
                <w:sz w:val="16"/>
              </w:rPr>
              <w:t>CONTA_ONLINE</w:t>
            </w:r>
          </w:p>
        </w:tc>
        <w:tc>
          <w:tcPr>
            <w:tcW w:w="951" w:type="dxa"/>
            <w:vAlign w:val="center"/>
          </w:tcPr>
          <w:p w14:paraId="18482962" w14:textId="77777777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842" w:type="dxa"/>
            <w:vAlign w:val="center"/>
          </w:tcPr>
          <w:p w14:paraId="3DB204D1" w14:textId="6B4F7B69" w:rsidR="00997F26" w:rsidRPr="00701CDB" w:rsidRDefault="00997F26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3" w:type="dxa"/>
            <w:vAlign w:val="center"/>
          </w:tcPr>
          <w:p w14:paraId="28D74A29" w14:textId="76699635" w:rsidR="00997F26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13</w:t>
            </w:r>
          </w:p>
        </w:tc>
      </w:tr>
      <w:tr w:rsidR="00701CDB" w:rsidRPr="006213AB" w14:paraId="687FD527" w14:textId="6644C0D0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2B0584A" w14:textId="2D675850" w:rsidR="00701CDB" w:rsidRPr="006213AB" w:rsidRDefault="00701CDB" w:rsidP="00701CDB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MAT</w:t>
            </w:r>
            <w:r w:rsidR="00760A02">
              <w:rPr>
                <w:rFonts w:ascii="Arial" w:hAnsi="Arial" w:cs="Arial"/>
                <w:sz w:val="16"/>
              </w:rPr>
              <w:t>RICULA</w:t>
            </w:r>
            <w:r w:rsidRPr="006213AB">
              <w:rPr>
                <w:rFonts w:ascii="Arial" w:hAnsi="Arial" w:cs="Arial"/>
                <w:sz w:val="16"/>
              </w:rPr>
              <w:t>_RESP_CAD_CONTA_ONLINE</w:t>
            </w:r>
          </w:p>
        </w:tc>
        <w:tc>
          <w:tcPr>
            <w:tcW w:w="951" w:type="dxa"/>
            <w:vAlign w:val="center"/>
          </w:tcPr>
          <w:p w14:paraId="7237FA07" w14:textId="77777777" w:rsidR="00701CDB" w:rsidRPr="006213AB" w:rsidRDefault="00701CDB" w:rsidP="00701CD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842" w:type="dxa"/>
          </w:tcPr>
          <w:p w14:paraId="6059F5F8" w14:textId="52157DB7" w:rsidR="00701CDB" w:rsidRPr="00701CDB" w:rsidRDefault="00701CDB" w:rsidP="00701CDB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76A5D50F" w14:textId="61F42664" w:rsidR="00701CDB" w:rsidRDefault="00701CDB" w:rsidP="00701CDB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8</w:t>
            </w:r>
          </w:p>
        </w:tc>
      </w:tr>
      <w:tr w:rsidR="00701CDB" w:rsidRPr="006213AB" w14:paraId="1A3D1D45" w14:textId="52EB970F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B2127B1" w14:textId="77777777" w:rsidR="00701CDB" w:rsidRPr="006213AB" w:rsidRDefault="00701CDB" w:rsidP="00701CDB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951" w:type="dxa"/>
            <w:vAlign w:val="center"/>
          </w:tcPr>
          <w:p w14:paraId="11FC61B5" w14:textId="77777777" w:rsidR="00701CDB" w:rsidRPr="006213AB" w:rsidRDefault="00701CDB" w:rsidP="00701CD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842" w:type="dxa"/>
          </w:tcPr>
          <w:p w14:paraId="47A2F037" w14:textId="0594767C" w:rsidR="00701CDB" w:rsidRPr="00701CDB" w:rsidRDefault="00701CDB" w:rsidP="00701CDB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330F08F8" w14:textId="516AE682" w:rsidR="00701CDB" w:rsidRDefault="00701CDB" w:rsidP="00701CDB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7</w:t>
            </w:r>
          </w:p>
        </w:tc>
      </w:tr>
      <w:tr w:rsidR="00701CDB" w:rsidRPr="006213AB" w14:paraId="708C2808" w14:textId="62D7E8DC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598A29B" w14:textId="0281FFDC" w:rsidR="00701CDB" w:rsidRPr="006213AB" w:rsidRDefault="00760A02" w:rsidP="00760A0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IDENT</w:t>
            </w:r>
            <w:r w:rsidR="00701CDB" w:rsidRPr="006213AB">
              <w:rPr>
                <w:rFonts w:ascii="Arial" w:hAnsi="Arial" w:cs="Arial"/>
                <w:sz w:val="16"/>
              </w:rPr>
              <w:t>_</w:t>
            </w:r>
            <w:r>
              <w:rPr>
                <w:rFonts w:ascii="Arial" w:hAnsi="Arial" w:cs="Arial"/>
                <w:sz w:val="16"/>
              </w:rPr>
              <w:t>SISTEMA</w:t>
            </w:r>
          </w:p>
        </w:tc>
        <w:tc>
          <w:tcPr>
            <w:tcW w:w="951" w:type="dxa"/>
            <w:vAlign w:val="center"/>
          </w:tcPr>
          <w:p w14:paraId="3BA2D32D" w14:textId="77777777" w:rsidR="00701CDB" w:rsidRPr="006213AB" w:rsidRDefault="00701CDB" w:rsidP="00701CD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842" w:type="dxa"/>
          </w:tcPr>
          <w:p w14:paraId="2E7D8808" w14:textId="1ED74BA2" w:rsidR="00701CDB" w:rsidRPr="00701CDB" w:rsidRDefault="00701CDB" w:rsidP="00701CDB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3" w:type="dxa"/>
            <w:vAlign w:val="center"/>
          </w:tcPr>
          <w:p w14:paraId="100D26CD" w14:textId="1C175357" w:rsidR="00701CDB" w:rsidRDefault="00701CDB" w:rsidP="00701CD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</w:tr>
      <w:tr w:rsidR="00997F26" w:rsidRPr="006213AB" w14:paraId="73BE08C0" w14:textId="63964902" w:rsidTr="00701CDB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BE8AE12" w14:textId="77777777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951" w:type="dxa"/>
            <w:vAlign w:val="center"/>
          </w:tcPr>
          <w:p w14:paraId="386AC96C" w14:textId="77777777" w:rsidR="00997F26" w:rsidRPr="006213AB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842" w:type="dxa"/>
            <w:vAlign w:val="center"/>
          </w:tcPr>
          <w:p w14:paraId="75C6370B" w14:textId="7ACE3DAC" w:rsidR="00997F26" w:rsidRPr="00701CDB" w:rsidRDefault="00701CDB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26AE06FB" w14:textId="503A9C67" w:rsidR="00997F26" w:rsidRPr="00701CDB" w:rsidRDefault="00997F26" w:rsidP="00997F26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Formato AAAAMMDD</w:t>
            </w:r>
          </w:p>
        </w:tc>
        <w:tc>
          <w:tcPr>
            <w:tcW w:w="993" w:type="dxa"/>
            <w:vAlign w:val="center"/>
          </w:tcPr>
          <w:p w14:paraId="177BB6F5" w14:textId="4F552BC9" w:rsidR="00997F26" w:rsidRDefault="00997F26" w:rsidP="00997F2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</w:tr>
    </w:tbl>
    <w:p w14:paraId="7D14C52F" w14:textId="77777777" w:rsidR="00547A15" w:rsidRPr="00A51D8E" w:rsidRDefault="00547A15" w:rsidP="000B04A4">
      <w:pPr>
        <w:rPr>
          <w:lang w:val="en-US" w:eastAsia="en-US"/>
        </w:rPr>
      </w:pPr>
    </w:p>
    <w:p w14:paraId="709A9822" w14:textId="74D24139" w:rsidR="000B04A4" w:rsidRPr="00B27225" w:rsidRDefault="000B04A4" w:rsidP="000B04A4">
      <w:pPr>
        <w:pStyle w:val="Heading5"/>
        <w:rPr>
          <w:lang w:val="pt-BR"/>
        </w:rPr>
      </w:pPr>
      <w:r w:rsidRPr="00B27225">
        <w:rPr>
          <w:lang w:val="pt-BR"/>
        </w:rPr>
        <w:t>Carregamento STC</w:t>
      </w:r>
    </w:p>
    <w:p w14:paraId="084D5823" w14:textId="563EFC6B" w:rsidR="00A7098C" w:rsidRPr="00B27225" w:rsidRDefault="00A7098C" w:rsidP="00A7098C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>s para carregamento do STC devem ser separados por UF</w:t>
      </w:r>
      <w:r w:rsidR="00161193">
        <w:rPr>
          <w:rFonts w:ascii="Arial" w:hAnsi="Arial" w:cs="Arial"/>
          <w:lang w:eastAsia="en-US"/>
        </w:rPr>
        <w:t xml:space="preserve"> (virão terminais ativos e inativos no mesmo arquivo)</w:t>
      </w:r>
      <w:r>
        <w:rPr>
          <w:rFonts w:ascii="Arial" w:hAnsi="Arial" w:cs="Arial"/>
          <w:lang w:eastAsia="en-US"/>
        </w:rPr>
        <w:t xml:space="preserve"> e </w:t>
      </w:r>
      <w:r w:rsidRPr="00B27225">
        <w:rPr>
          <w:rFonts w:ascii="Arial" w:hAnsi="Arial" w:cs="Arial"/>
          <w:lang w:eastAsia="en-US"/>
        </w:rPr>
        <w:t>seguir o seguinte padrão:</w:t>
      </w:r>
    </w:p>
    <w:p w14:paraId="7C44C1F8" w14:textId="77777777" w:rsidR="000B04A4" w:rsidRPr="00B27225" w:rsidRDefault="000B04A4" w:rsidP="000B04A4">
      <w:pPr>
        <w:rPr>
          <w:lang w:eastAsia="en-US"/>
        </w:rPr>
      </w:pP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245"/>
      </w:tblGrid>
      <w:tr w:rsidR="00650282" w:rsidRPr="00B27225" w14:paraId="5D9FFD9B" w14:textId="77777777" w:rsidTr="004C1DD3">
        <w:trPr>
          <w:trHeight w:val="268"/>
          <w:jc w:val="center"/>
        </w:trPr>
        <w:tc>
          <w:tcPr>
            <w:tcW w:w="2547" w:type="dxa"/>
          </w:tcPr>
          <w:p w14:paraId="26F4EA88" w14:textId="77777777" w:rsidR="00650282" w:rsidRPr="004C1DD3" w:rsidRDefault="00650282" w:rsidP="00A51D8E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5245" w:type="dxa"/>
          </w:tcPr>
          <w:p w14:paraId="1CD62040" w14:textId="77BD54FE" w:rsidR="00650282" w:rsidRPr="004C1DD3" w:rsidRDefault="00620C86" w:rsidP="00620C86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620C86">
              <w:rPr>
                <w:rFonts w:ascii="Arial" w:hAnsi="Arial" w:cs="Arial"/>
                <w:b/>
                <w:sz w:val="20"/>
                <w:lang w:eastAsia="en-US"/>
              </w:rPr>
              <w:t>RDP-STC_TERMINAIS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_&lt;uf&gt;_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ATIVOS_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&lt;data extração 'ddMMaaaa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hhmmss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'&gt;</w:t>
            </w:r>
            <w:r w:rsidR="008C1A5C" w:rsidRPr="004C1DD3">
              <w:rPr>
                <w:rFonts w:ascii="Arial" w:hAnsi="Arial" w:cs="Arial"/>
                <w:b/>
                <w:sz w:val="20"/>
                <w:lang w:eastAsia="en-US"/>
              </w:rPr>
              <w:t>.txt</w:t>
            </w:r>
          </w:p>
        </w:tc>
      </w:tr>
      <w:tr w:rsidR="00650282" w:rsidRPr="00B27225" w14:paraId="081B1455" w14:textId="77777777" w:rsidTr="004C1DD3">
        <w:trPr>
          <w:trHeight w:val="288"/>
          <w:jc w:val="center"/>
        </w:trPr>
        <w:tc>
          <w:tcPr>
            <w:tcW w:w="2547" w:type="dxa"/>
          </w:tcPr>
          <w:p w14:paraId="5DD112A7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5245" w:type="dxa"/>
          </w:tcPr>
          <w:p w14:paraId="38C5675C" w14:textId="77777777" w:rsidR="00650282" w:rsidRPr="004C1DD3" w:rsidRDefault="00650282" w:rsidP="00A51D8E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Não</w:t>
            </w:r>
          </w:p>
        </w:tc>
      </w:tr>
      <w:tr w:rsidR="00650282" w:rsidRPr="00B27225" w14:paraId="12373B56" w14:textId="77777777" w:rsidTr="004C1DD3">
        <w:trPr>
          <w:trHeight w:val="268"/>
          <w:jc w:val="center"/>
        </w:trPr>
        <w:tc>
          <w:tcPr>
            <w:tcW w:w="2547" w:type="dxa"/>
          </w:tcPr>
          <w:p w14:paraId="11E7C78A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5245" w:type="dxa"/>
          </w:tcPr>
          <w:p w14:paraId="03DEB7A1" w14:textId="77777777" w:rsidR="00650282" w:rsidRPr="004C1DD3" w:rsidRDefault="00650282" w:rsidP="00A51D8E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| (pipe)</w:t>
            </w:r>
          </w:p>
        </w:tc>
      </w:tr>
      <w:tr w:rsidR="00650282" w:rsidRPr="00A06F07" w14:paraId="306DA960" w14:textId="77777777" w:rsidTr="004C1DD3">
        <w:trPr>
          <w:trHeight w:val="279"/>
          <w:jc w:val="center"/>
        </w:trPr>
        <w:tc>
          <w:tcPr>
            <w:tcW w:w="2547" w:type="dxa"/>
            <w:shd w:val="clear" w:color="auto" w:fill="auto"/>
          </w:tcPr>
          <w:p w14:paraId="6BEC0D49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5245" w:type="dxa"/>
            <w:shd w:val="clear" w:color="auto" w:fill="auto"/>
          </w:tcPr>
          <w:p w14:paraId="59C68874" w14:textId="4D98021C" w:rsidR="00650282" w:rsidRPr="004C1DD3" w:rsidRDefault="00650282" w:rsidP="002B7E79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</w:t>
            </w:r>
            <w:r w:rsidR="002B7E79" w:rsidRPr="004C1DD3">
              <w:rPr>
                <w:rFonts w:ascii="Arial" w:hAnsi="Arial" w:cs="Arial"/>
                <w:b/>
                <w:sz w:val="20"/>
                <w:lang w:val="en-US" w:eastAsia="en-US"/>
              </w:rPr>
              <w:t>STC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/CAD/in</w:t>
            </w:r>
            <w:r w:rsidRPr="004C1DD3">
              <w:rPr>
                <w:rFonts w:ascii="Arial" w:hAnsi="Arial" w:cs="Arial"/>
                <w:i/>
                <w:sz w:val="20"/>
                <w:lang w:val="en-US" w:eastAsia="en-US"/>
              </w:rPr>
              <w:t xml:space="preserve"> </w:t>
            </w:r>
          </w:p>
        </w:tc>
      </w:tr>
    </w:tbl>
    <w:p w14:paraId="39FB814E" w14:textId="77777777" w:rsidR="00D810DB" w:rsidRPr="006E0FD6" w:rsidRDefault="00D810DB" w:rsidP="00D810DB">
      <w:pPr>
        <w:rPr>
          <w:rFonts w:ascii="Arial" w:hAnsi="Arial" w:cs="Arial"/>
          <w:lang w:val="en-US"/>
        </w:rPr>
      </w:pPr>
    </w:p>
    <w:p w14:paraId="6F06AB50" w14:textId="76F1CB2C" w:rsidR="00650282" w:rsidRDefault="001E1655" w:rsidP="00D810DB">
      <w:pPr>
        <w:rPr>
          <w:rFonts w:ascii="Arial" w:hAnsi="Arial" w:cs="Arial"/>
        </w:rPr>
      </w:pPr>
      <w:r w:rsidRPr="00D810DB">
        <w:rPr>
          <w:rFonts w:ascii="Arial" w:hAnsi="Arial" w:cs="Arial"/>
        </w:rPr>
        <w:t>Para o STC virá uma</w:t>
      </w:r>
      <w:r w:rsidR="00D810DB">
        <w:rPr>
          <w:rFonts w:ascii="Arial" w:hAnsi="Arial" w:cs="Arial"/>
        </w:rPr>
        <w:t xml:space="preserve"> única linha referente a um terminal, este </w:t>
      </w:r>
      <w:r w:rsidRPr="00D810DB">
        <w:rPr>
          <w:rFonts w:ascii="Arial" w:hAnsi="Arial" w:cs="Arial"/>
        </w:rPr>
        <w:t>tendo ou n</w:t>
      </w:r>
      <w:r w:rsidR="00D810DB">
        <w:rPr>
          <w:rFonts w:ascii="Arial" w:hAnsi="Arial" w:cs="Arial"/>
        </w:rPr>
        <w:t>ão banda larga. S</w:t>
      </w:r>
      <w:r w:rsidRPr="00D810DB">
        <w:rPr>
          <w:rFonts w:ascii="Arial" w:hAnsi="Arial" w:cs="Arial"/>
        </w:rPr>
        <w:t>e tiver Banda Larga (todo Ba</w:t>
      </w:r>
      <w:r w:rsidR="00D810DB">
        <w:rPr>
          <w:rFonts w:ascii="Arial" w:hAnsi="Arial" w:cs="Arial"/>
        </w:rPr>
        <w:t>nda larga do STC está atrelado</w:t>
      </w:r>
      <w:r w:rsidRPr="00D810DB">
        <w:rPr>
          <w:rFonts w:ascii="Arial" w:hAnsi="Arial" w:cs="Arial"/>
        </w:rPr>
        <w:t xml:space="preserve"> </w:t>
      </w:r>
      <w:r w:rsidR="00D810DB">
        <w:rPr>
          <w:rFonts w:ascii="Arial" w:hAnsi="Arial" w:cs="Arial"/>
        </w:rPr>
        <w:t>a</w:t>
      </w:r>
      <w:r w:rsidRPr="00D810DB">
        <w:rPr>
          <w:rFonts w:ascii="Arial" w:hAnsi="Arial" w:cs="Arial"/>
        </w:rPr>
        <w:t xml:space="preserve"> um fixo) virá a velocidade preenchida, assim podemos assu</w:t>
      </w:r>
      <w:r w:rsidR="00D810DB">
        <w:rPr>
          <w:rFonts w:ascii="Arial" w:hAnsi="Arial" w:cs="Arial"/>
        </w:rPr>
        <w:t xml:space="preserve">mir que este terminal é fixo e banda larga </w:t>
      </w:r>
      <w:r w:rsidRPr="00D810DB">
        <w:rPr>
          <w:rFonts w:ascii="Arial" w:hAnsi="Arial" w:cs="Arial"/>
        </w:rPr>
        <w:t>(</w:t>
      </w:r>
      <w:r w:rsidR="00D810DB">
        <w:rPr>
          <w:rFonts w:ascii="Arial" w:hAnsi="Arial" w:cs="Arial"/>
        </w:rPr>
        <w:t>na extração do Portal Minha Oi eles</w:t>
      </w:r>
      <w:r w:rsidRPr="00D810DB">
        <w:rPr>
          <w:rFonts w:ascii="Arial" w:hAnsi="Arial" w:cs="Arial"/>
        </w:rPr>
        <w:t xml:space="preserve"> vir</w:t>
      </w:r>
      <w:r w:rsidR="00D810DB">
        <w:rPr>
          <w:rFonts w:ascii="Arial" w:hAnsi="Arial" w:cs="Arial"/>
        </w:rPr>
        <w:t>ão</w:t>
      </w:r>
      <w:r w:rsidRPr="00D810DB">
        <w:rPr>
          <w:rFonts w:ascii="Arial" w:hAnsi="Arial" w:cs="Arial"/>
        </w:rPr>
        <w:t xml:space="preserve"> separado</w:t>
      </w:r>
      <w:r w:rsidR="00D810DB">
        <w:rPr>
          <w:rFonts w:ascii="Arial" w:hAnsi="Arial" w:cs="Arial"/>
        </w:rPr>
        <w:t>s</w:t>
      </w:r>
      <w:r w:rsidRPr="00D810DB">
        <w:rPr>
          <w:rFonts w:ascii="Arial" w:hAnsi="Arial" w:cs="Arial"/>
        </w:rPr>
        <w:t>)</w:t>
      </w:r>
      <w:r w:rsidR="00D810DB">
        <w:rPr>
          <w:rFonts w:ascii="Arial" w:hAnsi="Arial" w:cs="Arial"/>
        </w:rPr>
        <w:t>.</w:t>
      </w:r>
    </w:p>
    <w:p w14:paraId="350C5025" w14:textId="77777777" w:rsidR="00D810DB" w:rsidRDefault="00D810DB" w:rsidP="00D810DB">
      <w:pPr>
        <w:rPr>
          <w:rFonts w:ascii="Arial" w:hAnsi="Arial" w:cs="Arial"/>
        </w:rPr>
      </w:pPr>
    </w:p>
    <w:p w14:paraId="5F0FC341" w14:textId="77777777" w:rsidR="00074560" w:rsidRDefault="00074560" w:rsidP="00074560">
      <w:pPr>
        <w:pStyle w:val="Heading6"/>
      </w:pPr>
      <w:r>
        <w:t>Alarme Chave Zerada</w:t>
      </w:r>
    </w:p>
    <w:p w14:paraId="7AC27A36" w14:textId="117CEBDB" w:rsidR="00074560" w:rsidRDefault="00074560" w:rsidP="00074560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425B6A">
        <w:rPr>
          <w:rFonts w:ascii="Arial" w:hAnsi="Arial" w:cs="Arial"/>
          <w:lang w:eastAsia="en-US"/>
        </w:rPr>
        <w:t>.</w:t>
      </w:r>
      <w:r w:rsidR="00425B6A" w:rsidRPr="00425B6A">
        <w:rPr>
          <w:rFonts w:ascii="Arial" w:hAnsi="Arial" w:cs="Arial"/>
          <w:lang w:eastAsia="en-US"/>
        </w:rPr>
        <w:t xml:space="preserve"> </w:t>
      </w:r>
      <w:r w:rsidR="00425B6A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  <w:r>
        <w:rPr>
          <w:rFonts w:ascii="Arial" w:hAnsi="Arial" w:cs="Arial"/>
          <w:lang w:eastAsia="en-US"/>
        </w:rPr>
        <w:t xml:space="preserve"> </w:t>
      </w:r>
    </w:p>
    <w:p w14:paraId="11D77583" w14:textId="77777777" w:rsidR="00074560" w:rsidRDefault="00074560" w:rsidP="00074560">
      <w:pPr>
        <w:rPr>
          <w:rFonts w:ascii="Arial" w:hAnsi="Arial" w:cs="Arial"/>
          <w:lang w:eastAsia="en-US"/>
        </w:rPr>
      </w:pPr>
    </w:p>
    <w:p w14:paraId="11C3DADD" w14:textId="77777777" w:rsidR="00074560" w:rsidRPr="00672EF5" w:rsidRDefault="00074560" w:rsidP="00074560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 xml:space="preserve">TIPO_PRODUTO: </w:t>
      </w:r>
      <w:r>
        <w:rPr>
          <w:rFonts w:ascii="Arial" w:hAnsi="Arial" w:cs="Arial"/>
          <w:sz w:val="20"/>
          <w:lang w:eastAsia="en-US"/>
        </w:rPr>
        <w:t>FIXO, BANDA_LARGA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074560" w:rsidRPr="00B27225" w14:paraId="4380F69F" w14:textId="77777777" w:rsidTr="00D20666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21B01393" w14:textId="77777777" w:rsidR="00074560" w:rsidRPr="006213AB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7AEBA638" w14:textId="77777777" w:rsidR="00074560" w:rsidRPr="006213AB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3D54BEE9" w14:textId="77777777" w:rsidR="00074560" w:rsidRPr="006213AB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772CC130" w14:textId="77777777" w:rsidR="00074560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0AFC58C2" w14:textId="77777777" w:rsidR="00074560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DE5C9F2" w14:textId="77777777" w:rsidR="00074560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074560" w:rsidRPr="00B27225" w14:paraId="53B0BA87" w14:textId="77777777" w:rsidTr="00D20666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458203F5" w14:textId="77777777" w:rsidR="00074560" w:rsidRPr="006213AB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27DEB1CF" w14:textId="77777777" w:rsidR="00074560" w:rsidRPr="00425B6A" w:rsidRDefault="00074560" w:rsidP="00D20666">
            <w:pPr>
              <w:rPr>
                <w:rFonts w:ascii="Arial" w:hAnsi="Arial" w:cs="Arial"/>
                <w:sz w:val="16"/>
              </w:rPr>
            </w:pPr>
            <w:r w:rsidRPr="00425B6A">
              <w:rPr>
                <w:rFonts w:ascii="Arial" w:hAnsi="Arial" w:cs="Arial"/>
                <w:sz w:val="16"/>
              </w:rPr>
              <w:t>CHAVE_ZERADA_CPF</w:t>
            </w:r>
          </w:p>
        </w:tc>
        <w:tc>
          <w:tcPr>
            <w:tcW w:w="1276" w:type="dxa"/>
            <w:vAlign w:val="center"/>
          </w:tcPr>
          <w:p w14:paraId="255829F1" w14:textId="77777777" w:rsidR="00074560" w:rsidRPr="006213AB" w:rsidRDefault="00074560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424DD0ED" w14:textId="77777777" w:rsidR="00074560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3E54EDCA" w14:textId="019A2DF4" w:rsidR="00074560" w:rsidRDefault="00DF0F2A" w:rsidP="00DF0F2A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STC</w:t>
            </w:r>
            <w:r w:rsidR="00074560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5B33221E" w14:textId="4D40BE4A" w:rsidR="00074560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STC</w:t>
            </w:r>
          </w:p>
        </w:tc>
      </w:tr>
      <w:tr w:rsidR="00074560" w:rsidRPr="00B27225" w14:paraId="607569FC" w14:textId="77777777" w:rsidTr="00D20666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3DF0C0E2" w14:textId="77777777" w:rsidR="00074560" w:rsidRPr="006213AB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582470E5" w14:textId="77777777" w:rsidR="00074560" w:rsidRPr="001D5300" w:rsidRDefault="00074560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090BF662" w14:textId="77777777" w:rsidR="00074560" w:rsidRPr="006213AB" w:rsidRDefault="00074560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2AF7C460" w14:textId="77777777" w:rsidR="00074560" w:rsidRDefault="00074560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7E35683E" w14:textId="73A32196" w:rsidR="00074560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STC</w:t>
            </w:r>
            <w:r w:rsidR="00074560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61ED1CC4" w14:textId="2F9764B4" w:rsidR="00074560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STC</w:t>
            </w:r>
          </w:p>
        </w:tc>
      </w:tr>
    </w:tbl>
    <w:p w14:paraId="28083CC3" w14:textId="77777777" w:rsidR="00074560" w:rsidRDefault="00074560" w:rsidP="00D810DB">
      <w:pPr>
        <w:rPr>
          <w:rFonts w:ascii="Arial" w:hAnsi="Arial" w:cs="Arial"/>
        </w:rPr>
      </w:pPr>
    </w:p>
    <w:p w14:paraId="3D8728D5" w14:textId="77777777" w:rsidR="00D810DB" w:rsidRDefault="00D810DB" w:rsidP="00D810DB">
      <w:pPr>
        <w:pStyle w:val="Heading6"/>
      </w:pPr>
      <w:r>
        <w:t>Layout do Arquivo</w:t>
      </w:r>
    </w:p>
    <w:p w14:paraId="053643A2" w14:textId="77777777" w:rsidR="00D810DB" w:rsidRDefault="00D810DB" w:rsidP="00D810DB">
      <w:pPr>
        <w:rPr>
          <w:lang w:val="en-US" w:eastAsia="en-US"/>
        </w:rPr>
      </w:pP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1097"/>
        <w:gridCol w:w="1838"/>
        <w:gridCol w:w="992"/>
      </w:tblGrid>
      <w:tr w:rsidR="00B47342" w:rsidRPr="006213AB" w14:paraId="7B9063BD" w14:textId="1727C9EB" w:rsidTr="00B47342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0DCD3F93" w14:textId="6EE8D949" w:rsidR="00B47342" w:rsidRPr="006213AB" w:rsidRDefault="00B47342" w:rsidP="00B4734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1097" w:type="dxa"/>
            <w:shd w:val="clear" w:color="FFFFFF" w:fill="C0C0C0"/>
            <w:vAlign w:val="center"/>
          </w:tcPr>
          <w:p w14:paraId="160C93D7" w14:textId="77777777" w:rsidR="00B47342" w:rsidRDefault="00B47342" w:rsidP="00B4734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838" w:type="dxa"/>
            <w:shd w:val="clear" w:color="FFFFFF" w:fill="C0C0C0"/>
            <w:vAlign w:val="center"/>
          </w:tcPr>
          <w:p w14:paraId="00C6FD43" w14:textId="4BE266A8" w:rsidR="00B47342" w:rsidRDefault="00B47342" w:rsidP="00B4734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6C79FD7B" w14:textId="478915EB" w:rsidR="00B47342" w:rsidRDefault="00B47342" w:rsidP="00B4734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</w:tr>
      <w:tr w:rsidR="00232B98" w:rsidRPr="006213AB" w14:paraId="0098DEE5" w14:textId="1EFE51F8" w:rsidTr="00232B98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D4F322F" w14:textId="19600D32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WS-CPF-CLIENTE</w:t>
            </w:r>
          </w:p>
        </w:tc>
        <w:tc>
          <w:tcPr>
            <w:tcW w:w="1097" w:type="dxa"/>
            <w:vAlign w:val="center"/>
          </w:tcPr>
          <w:p w14:paraId="12451DE7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838" w:type="dxa"/>
          </w:tcPr>
          <w:p w14:paraId="18186D68" w14:textId="5AD55D71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1D9B5B5B" w14:textId="71157003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14</w:t>
            </w:r>
          </w:p>
        </w:tc>
      </w:tr>
      <w:tr w:rsidR="00232B98" w:rsidRPr="006213AB" w14:paraId="46EA3F3C" w14:textId="6C0C77BD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3AB9E9C" w14:textId="799C290F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 xml:space="preserve">WS-TERMINAL            </w:t>
            </w:r>
          </w:p>
        </w:tc>
        <w:tc>
          <w:tcPr>
            <w:tcW w:w="1097" w:type="dxa"/>
            <w:vAlign w:val="center"/>
          </w:tcPr>
          <w:p w14:paraId="69F0689D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838" w:type="dxa"/>
          </w:tcPr>
          <w:p w14:paraId="7012F60A" w14:textId="1CD3D300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355A8B04" w14:textId="5E771DD2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10</w:t>
            </w:r>
          </w:p>
        </w:tc>
      </w:tr>
      <w:tr w:rsidR="00232B98" w:rsidRPr="006213AB" w14:paraId="2C0BC895" w14:textId="6D93EDF2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388C67A" w14:textId="0CFF8E0B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 xml:space="preserve">WS-NRO-CONTRATO                </w:t>
            </w:r>
          </w:p>
        </w:tc>
        <w:tc>
          <w:tcPr>
            <w:tcW w:w="1097" w:type="dxa"/>
            <w:vAlign w:val="center"/>
          </w:tcPr>
          <w:p w14:paraId="5132FC74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838" w:type="dxa"/>
          </w:tcPr>
          <w:p w14:paraId="1D2E3F1D" w14:textId="451AB856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5F1C406B" w14:textId="1ABFEF83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10</w:t>
            </w:r>
          </w:p>
        </w:tc>
      </w:tr>
      <w:tr w:rsidR="00232B98" w:rsidRPr="006213AB" w14:paraId="18E7BD21" w14:textId="59E02B1A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B1AB8D2" w14:textId="639D3FE7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WS-TIPO-PRODUTO</w:t>
            </w:r>
          </w:p>
        </w:tc>
        <w:tc>
          <w:tcPr>
            <w:tcW w:w="1097" w:type="dxa"/>
            <w:vAlign w:val="center"/>
          </w:tcPr>
          <w:p w14:paraId="2B312F13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838" w:type="dxa"/>
          </w:tcPr>
          <w:p w14:paraId="0A850D7A" w14:textId="0755EECF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07E2634F" w14:textId="50542F7C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3</w:t>
            </w:r>
          </w:p>
        </w:tc>
      </w:tr>
      <w:tr w:rsidR="00232B98" w:rsidRPr="006213AB" w14:paraId="4D8280FE" w14:textId="13087F88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D4F4A92" w14:textId="585BBB82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WS-STATUS-TERMINAL</w:t>
            </w:r>
          </w:p>
        </w:tc>
        <w:tc>
          <w:tcPr>
            <w:tcW w:w="1097" w:type="dxa"/>
            <w:vAlign w:val="center"/>
          </w:tcPr>
          <w:p w14:paraId="35EC83A1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838" w:type="dxa"/>
          </w:tcPr>
          <w:p w14:paraId="3DF2B0F7" w14:textId="3AAF09BB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48112FDD" w14:textId="48AE790B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7</w:t>
            </w:r>
          </w:p>
        </w:tc>
      </w:tr>
      <w:tr w:rsidR="00232B98" w:rsidRPr="006213AB" w14:paraId="4483660A" w14:textId="5666189C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29B7162" w14:textId="5FB21B28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WS-NOME-PLANO</w:t>
            </w:r>
          </w:p>
        </w:tc>
        <w:tc>
          <w:tcPr>
            <w:tcW w:w="1097" w:type="dxa"/>
            <w:vAlign w:val="center"/>
          </w:tcPr>
          <w:p w14:paraId="40597FAA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838" w:type="dxa"/>
          </w:tcPr>
          <w:p w14:paraId="0053E531" w14:textId="0BEBEBBB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25CB0505" w14:textId="68668265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30</w:t>
            </w:r>
          </w:p>
        </w:tc>
      </w:tr>
      <w:tr w:rsidR="00232B98" w:rsidRPr="006213AB" w14:paraId="749FD7C6" w14:textId="788C5D51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FEE59D5" w14:textId="06F14956" w:rsidR="00232B98" w:rsidRPr="00232B98" w:rsidRDefault="00232B98" w:rsidP="00232B9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 xml:space="preserve">WS-VELOCIDADE-VELOX      </w:t>
            </w:r>
          </w:p>
        </w:tc>
        <w:tc>
          <w:tcPr>
            <w:tcW w:w="1097" w:type="dxa"/>
            <w:vAlign w:val="center"/>
          </w:tcPr>
          <w:p w14:paraId="75F9362A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838" w:type="dxa"/>
          </w:tcPr>
          <w:p w14:paraId="78CE9781" w14:textId="604C5A82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3BE4D7B9" w14:textId="3FA55002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30</w:t>
            </w:r>
          </w:p>
        </w:tc>
      </w:tr>
      <w:tr w:rsidR="00232B98" w:rsidRPr="006213AB" w14:paraId="63E254D0" w14:textId="5534B23E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325C423" w14:textId="4E73A37B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 xml:space="preserve">WS-STATUS-CONTA-ONLINE     </w:t>
            </w:r>
          </w:p>
        </w:tc>
        <w:tc>
          <w:tcPr>
            <w:tcW w:w="1097" w:type="dxa"/>
            <w:vAlign w:val="center"/>
          </w:tcPr>
          <w:p w14:paraId="4AE23A45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838" w:type="dxa"/>
          </w:tcPr>
          <w:p w14:paraId="4BA2E7EB" w14:textId="63D95CF3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1A6CCCA" w14:textId="43FB251B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20</w:t>
            </w:r>
          </w:p>
        </w:tc>
      </w:tr>
      <w:tr w:rsidR="00232B98" w:rsidRPr="006213AB" w14:paraId="2754AA98" w14:textId="570B3A2C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CDC910A" w14:textId="2D6D1F14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WS-EMAIL-CONTA-ONLINE</w:t>
            </w:r>
          </w:p>
        </w:tc>
        <w:tc>
          <w:tcPr>
            <w:tcW w:w="1097" w:type="dxa"/>
            <w:vAlign w:val="center"/>
          </w:tcPr>
          <w:p w14:paraId="34B538E6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838" w:type="dxa"/>
          </w:tcPr>
          <w:p w14:paraId="2041013F" w14:textId="4F453954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4C38D30" w14:textId="14CB687C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50</w:t>
            </w:r>
          </w:p>
        </w:tc>
      </w:tr>
      <w:tr w:rsidR="00232B98" w:rsidRPr="006213AB" w14:paraId="4E2F75E4" w14:textId="3D0C5729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621574B" w14:textId="25CCC728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WS-DATA-CADASTRO-CONTA-ONLINE</w:t>
            </w:r>
          </w:p>
        </w:tc>
        <w:tc>
          <w:tcPr>
            <w:tcW w:w="1097" w:type="dxa"/>
            <w:vAlign w:val="center"/>
          </w:tcPr>
          <w:p w14:paraId="781EBC6C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838" w:type="dxa"/>
            <w:vAlign w:val="center"/>
          </w:tcPr>
          <w:p w14:paraId="13AE45DB" w14:textId="77777777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 xml:space="preserve">String </w:t>
            </w:r>
          </w:p>
          <w:p w14:paraId="4D35E815" w14:textId="506CD113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 xml:space="preserve">Formato </w:t>
            </w:r>
            <w:r>
              <w:rPr>
                <w:rFonts w:ascii="Arial" w:hAnsi="Arial" w:cs="Arial"/>
                <w:sz w:val="16"/>
                <w:szCs w:val="16"/>
              </w:rPr>
              <w:t>DD/MM/AAAA</w:t>
            </w:r>
          </w:p>
        </w:tc>
        <w:tc>
          <w:tcPr>
            <w:tcW w:w="992" w:type="dxa"/>
            <w:vAlign w:val="center"/>
          </w:tcPr>
          <w:p w14:paraId="1D7888E1" w14:textId="2A26F384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232B98" w:rsidRPr="006213AB" w14:paraId="6D115FAC" w14:textId="3427D011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DCA9302" w14:textId="0D4783C8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WS-DATA-ULTIMO-STATUS-CONTA-ONLINE</w:t>
            </w:r>
          </w:p>
        </w:tc>
        <w:tc>
          <w:tcPr>
            <w:tcW w:w="1097" w:type="dxa"/>
            <w:vAlign w:val="center"/>
          </w:tcPr>
          <w:p w14:paraId="2F766BC6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838" w:type="dxa"/>
            <w:vAlign w:val="center"/>
          </w:tcPr>
          <w:p w14:paraId="02021BF9" w14:textId="77777777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 xml:space="preserve">String </w:t>
            </w:r>
          </w:p>
          <w:p w14:paraId="55B97D5D" w14:textId="2C15DBFF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 xml:space="preserve">Formato </w:t>
            </w:r>
            <w:r>
              <w:rPr>
                <w:rFonts w:ascii="Arial" w:hAnsi="Arial" w:cs="Arial"/>
                <w:sz w:val="16"/>
                <w:szCs w:val="16"/>
              </w:rPr>
              <w:t>DD/MM/AAAA</w:t>
            </w:r>
          </w:p>
        </w:tc>
        <w:tc>
          <w:tcPr>
            <w:tcW w:w="992" w:type="dxa"/>
            <w:vAlign w:val="center"/>
          </w:tcPr>
          <w:p w14:paraId="7665FC15" w14:textId="649E0446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232B98" w:rsidRPr="006213AB" w14:paraId="785D8D66" w14:textId="41849EA6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E903408" w14:textId="44DA8251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WS-TERMINAL-SMS-CONTA-ONLINE</w:t>
            </w:r>
          </w:p>
        </w:tc>
        <w:tc>
          <w:tcPr>
            <w:tcW w:w="1097" w:type="dxa"/>
            <w:vAlign w:val="center"/>
          </w:tcPr>
          <w:p w14:paraId="0D28FC23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838" w:type="dxa"/>
          </w:tcPr>
          <w:p w14:paraId="74568B1E" w14:textId="18AE5C6D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17C72B3C" w14:textId="4B7B100B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13</w:t>
            </w:r>
          </w:p>
        </w:tc>
      </w:tr>
      <w:tr w:rsidR="00232B98" w:rsidRPr="006213AB" w14:paraId="26807397" w14:textId="4ED269F9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8067538" w14:textId="089EF93E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 xml:space="preserve">WS-MATRICULA-RESP-CONTA-ONLINE              </w:t>
            </w:r>
          </w:p>
        </w:tc>
        <w:tc>
          <w:tcPr>
            <w:tcW w:w="1097" w:type="dxa"/>
            <w:vAlign w:val="center"/>
          </w:tcPr>
          <w:p w14:paraId="6ACBC639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838" w:type="dxa"/>
          </w:tcPr>
          <w:p w14:paraId="78319BB6" w14:textId="04DDB365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793852BD" w14:textId="4B23486B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6</w:t>
            </w:r>
          </w:p>
        </w:tc>
      </w:tr>
      <w:tr w:rsidR="00232B98" w:rsidRPr="006213AB" w14:paraId="1F0661C2" w14:textId="00CB2256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8DF3D80" w14:textId="1CCF766B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WS-STATUS-DACC</w:t>
            </w:r>
          </w:p>
        </w:tc>
        <w:tc>
          <w:tcPr>
            <w:tcW w:w="1097" w:type="dxa"/>
            <w:vAlign w:val="center"/>
          </w:tcPr>
          <w:p w14:paraId="17472295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838" w:type="dxa"/>
          </w:tcPr>
          <w:p w14:paraId="13BFFC4C" w14:textId="219CD2C3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0BF0F285" w14:textId="239E0338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7</w:t>
            </w:r>
          </w:p>
        </w:tc>
      </w:tr>
      <w:tr w:rsidR="00232B98" w:rsidRPr="006213AB" w14:paraId="2AE7DC09" w14:textId="3594916A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2E108B9" w14:textId="0F736BF8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>WS-IDENT-SISTEMA</w:t>
            </w:r>
          </w:p>
        </w:tc>
        <w:tc>
          <w:tcPr>
            <w:tcW w:w="1097" w:type="dxa"/>
            <w:vAlign w:val="center"/>
          </w:tcPr>
          <w:p w14:paraId="1E18725B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838" w:type="dxa"/>
          </w:tcPr>
          <w:p w14:paraId="4CDD484E" w14:textId="0D977B4E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1F9B5E39" w14:textId="0D19DA14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</w:rPr>
              <w:t>3</w:t>
            </w:r>
          </w:p>
        </w:tc>
      </w:tr>
      <w:tr w:rsidR="00232B98" w:rsidRPr="006213AB" w14:paraId="127100B2" w14:textId="267A7040" w:rsidTr="00232B98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BF109FB" w14:textId="0E364F87" w:rsidR="00232B98" w:rsidRPr="00232B98" w:rsidRDefault="00232B98" w:rsidP="00232B98">
            <w:pPr>
              <w:rPr>
                <w:rFonts w:ascii="Arial" w:hAnsi="Arial" w:cs="Arial"/>
                <w:sz w:val="16"/>
                <w:szCs w:val="16"/>
              </w:rPr>
            </w:pPr>
            <w:r w:rsidRPr="00232B98">
              <w:rPr>
                <w:rFonts w:ascii="Arial" w:hAnsi="Arial" w:cs="Arial"/>
                <w:color w:val="000000"/>
                <w:sz w:val="16"/>
                <w:szCs w:val="16"/>
              </w:rPr>
              <w:t xml:space="preserve">WS-DATA-EXTRACAO        </w:t>
            </w:r>
          </w:p>
        </w:tc>
        <w:tc>
          <w:tcPr>
            <w:tcW w:w="1097" w:type="dxa"/>
            <w:vAlign w:val="center"/>
          </w:tcPr>
          <w:p w14:paraId="0918AB51" w14:textId="77777777" w:rsidR="00232B98" w:rsidRPr="006213A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838" w:type="dxa"/>
            <w:vAlign w:val="center"/>
          </w:tcPr>
          <w:p w14:paraId="56428FE9" w14:textId="77777777" w:rsidR="00232B98" w:rsidRDefault="00232B98" w:rsidP="00232B9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701CDB">
              <w:rPr>
                <w:rFonts w:ascii="Arial" w:hAnsi="Arial" w:cs="Arial"/>
                <w:sz w:val="16"/>
                <w:szCs w:val="16"/>
                <w:lang w:val="en-US"/>
              </w:rPr>
              <w:t xml:space="preserve">String </w:t>
            </w:r>
          </w:p>
          <w:p w14:paraId="08311095" w14:textId="5297C5F2" w:rsidR="00232B98" w:rsidRPr="00701CDB" w:rsidRDefault="00232B98" w:rsidP="00232B9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701CDB">
              <w:rPr>
                <w:rFonts w:ascii="Arial" w:hAnsi="Arial" w:cs="Arial"/>
                <w:sz w:val="16"/>
                <w:szCs w:val="16"/>
                <w:lang w:val="en-US"/>
              </w:rPr>
              <w:t>Formato DD/MM/AAAA</w:t>
            </w:r>
          </w:p>
        </w:tc>
        <w:tc>
          <w:tcPr>
            <w:tcW w:w="992" w:type="dxa"/>
            <w:vAlign w:val="center"/>
          </w:tcPr>
          <w:p w14:paraId="4230FBED" w14:textId="02392829" w:rsidR="00232B98" w:rsidRPr="00701CDB" w:rsidRDefault="00232B98" w:rsidP="00232B9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</w:tbl>
    <w:p w14:paraId="32786DA1" w14:textId="77777777" w:rsidR="001E747D" w:rsidRDefault="001E747D" w:rsidP="001E747D">
      <w:pPr>
        <w:rPr>
          <w:rFonts w:ascii="Arial" w:hAnsi="Arial" w:cs="Arial"/>
          <w:sz w:val="20"/>
        </w:rPr>
      </w:pPr>
    </w:p>
    <w:p w14:paraId="43BD3008" w14:textId="77777777" w:rsidR="001E747D" w:rsidRDefault="001E747D" w:rsidP="001E747D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Valores para identificar o TIPO_PRODUTO</w:t>
      </w:r>
    </w:p>
    <w:p w14:paraId="4BE8892F" w14:textId="77777777" w:rsidR="001E747D" w:rsidRDefault="001E747D" w:rsidP="001E747D">
      <w:pPr>
        <w:rPr>
          <w:rFonts w:ascii="Arial" w:hAnsi="Arial" w:cs="Arial"/>
          <w:sz w:val="20"/>
        </w:rPr>
      </w:pPr>
    </w:p>
    <w:tbl>
      <w:tblPr>
        <w:tblW w:w="9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7666"/>
      </w:tblGrid>
      <w:tr w:rsidR="00AE4742" w:rsidRPr="00B27225" w14:paraId="4D92008A" w14:textId="77777777" w:rsidTr="00AE4742">
        <w:trPr>
          <w:trHeight w:val="352"/>
          <w:jc w:val="center"/>
        </w:trPr>
        <w:tc>
          <w:tcPr>
            <w:tcW w:w="2263" w:type="dxa"/>
            <w:shd w:val="clear" w:color="FFFFFF" w:fill="C0C0C0"/>
            <w:noWrap/>
            <w:vAlign w:val="center"/>
            <w:hideMark/>
          </w:tcPr>
          <w:p w14:paraId="32E3A797" w14:textId="77777777" w:rsidR="00AE4742" w:rsidRPr="006213AB" w:rsidRDefault="00AE4742" w:rsidP="001E747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Nome TIPO_PRODUTO</w:t>
            </w:r>
          </w:p>
        </w:tc>
        <w:tc>
          <w:tcPr>
            <w:tcW w:w="7666" w:type="dxa"/>
            <w:shd w:val="clear" w:color="FFFFFF" w:fill="C0C0C0"/>
            <w:vAlign w:val="center"/>
          </w:tcPr>
          <w:p w14:paraId="62A12BB0" w14:textId="77777777" w:rsidR="00AE4742" w:rsidRPr="006213AB" w:rsidRDefault="00AE4742" w:rsidP="001E747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TIPO_PRODUTO</w:t>
            </w:r>
          </w:p>
        </w:tc>
      </w:tr>
      <w:tr w:rsidR="00AE4742" w:rsidRPr="00B27225" w14:paraId="18991021" w14:textId="77777777" w:rsidTr="00AE4742">
        <w:trPr>
          <w:trHeight w:val="352"/>
          <w:jc w:val="center"/>
        </w:trPr>
        <w:tc>
          <w:tcPr>
            <w:tcW w:w="2263" w:type="dxa"/>
            <w:shd w:val="clear" w:color="auto" w:fill="auto"/>
            <w:noWrap/>
            <w:vAlign w:val="center"/>
          </w:tcPr>
          <w:p w14:paraId="5A5DFC2C" w14:textId="77777777" w:rsidR="00AE4742" w:rsidRPr="006213AB" w:rsidRDefault="00AE4742" w:rsidP="001E747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FIXO</w:t>
            </w:r>
          </w:p>
        </w:tc>
        <w:tc>
          <w:tcPr>
            <w:tcW w:w="7666" w:type="dxa"/>
            <w:vAlign w:val="center"/>
          </w:tcPr>
          <w:p w14:paraId="62A006F6" w14:textId="1F9CB254" w:rsidR="00AE4742" w:rsidRPr="006213AB" w:rsidRDefault="00AE4742" w:rsidP="001E747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"100",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"110",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"130",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"132",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"134",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"172",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"174",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"182",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"184",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"030",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"400",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"410",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"500",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"502",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"504",</w:t>
            </w:r>
            <w:r>
              <w:rPr>
                <w:rFonts w:ascii="Arial" w:hAnsi="Arial" w:cs="Arial"/>
                <w:sz w:val="16"/>
                <w:szCs w:val="16"/>
              </w:rPr>
              <w:t xml:space="preserve"> ou</w:t>
            </w:r>
            <w:r w:rsidRPr="00AE4742">
              <w:rPr>
                <w:rFonts w:ascii="Arial" w:hAnsi="Arial" w:cs="Arial"/>
                <w:sz w:val="16"/>
                <w:szCs w:val="16"/>
              </w:rPr>
              <w:t xml:space="preserve"> "2A0"</w:t>
            </w:r>
          </w:p>
        </w:tc>
      </w:tr>
    </w:tbl>
    <w:p w14:paraId="14345DF8" w14:textId="77777777" w:rsidR="00D810DB" w:rsidRPr="00AE4742" w:rsidRDefault="00D810DB" w:rsidP="00D810DB">
      <w:pPr>
        <w:rPr>
          <w:lang w:eastAsia="en-US"/>
        </w:rPr>
      </w:pPr>
    </w:p>
    <w:p w14:paraId="405FFD59" w14:textId="77777777" w:rsidR="00D810DB" w:rsidRPr="00D810DB" w:rsidRDefault="00D810DB" w:rsidP="00D810DB">
      <w:pPr>
        <w:rPr>
          <w:rFonts w:ascii="Arial" w:hAnsi="Arial" w:cs="Arial"/>
        </w:rPr>
      </w:pPr>
    </w:p>
    <w:p w14:paraId="5A3E99E2" w14:textId="008D316C" w:rsidR="000B04A4" w:rsidRPr="00B27225" w:rsidRDefault="000B04A4" w:rsidP="000B04A4">
      <w:pPr>
        <w:pStyle w:val="Heading5"/>
        <w:rPr>
          <w:lang w:val="pt-BR"/>
        </w:rPr>
      </w:pPr>
      <w:r w:rsidRPr="00B27225">
        <w:rPr>
          <w:lang w:val="pt-BR"/>
        </w:rPr>
        <w:t>Carregamento S</w:t>
      </w:r>
      <w:r w:rsidR="00436EC3">
        <w:rPr>
          <w:lang w:val="pt-BR"/>
        </w:rPr>
        <w:t>IE</w:t>
      </w:r>
      <w:r w:rsidRPr="00B27225">
        <w:rPr>
          <w:lang w:val="pt-BR"/>
        </w:rPr>
        <w:t>B</w:t>
      </w:r>
      <w:r w:rsidR="00436EC3">
        <w:rPr>
          <w:lang w:val="pt-BR"/>
        </w:rPr>
        <w:t>E</w:t>
      </w:r>
      <w:r w:rsidRPr="00B27225">
        <w:rPr>
          <w:lang w:val="pt-BR"/>
        </w:rPr>
        <w:t>L</w:t>
      </w:r>
      <w:r w:rsidR="00907A9E">
        <w:rPr>
          <w:lang w:val="pt-BR"/>
        </w:rPr>
        <w:t>6.3</w:t>
      </w:r>
    </w:p>
    <w:p w14:paraId="507EB1EE" w14:textId="77777777" w:rsidR="00B34A15" w:rsidRPr="00B27225" w:rsidRDefault="00436EC3" w:rsidP="00B34A15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Os dados para carregamento do SIEBEL </w:t>
      </w:r>
      <w:r w:rsidR="00B34A15">
        <w:rPr>
          <w:rFonts w:ascii="Arial" w:hAnsi="Arial" w:cs="Arial"/>
          <w:lang w:eastAsia="en-US"/>
        </w:rPr>
        <w:t xml:space="preserve">devem ser separados por Ativos e Inativos </w:t>
      </w:r>
      <w:r w:rsidR="00B34A15" w:rsidRPr="00B27225">
        <w:rPr>
          <w:rFonts w:ascii="Arial" w:hAnsi="Arial" w:cs="Arial"/>
          <w:lang w:eastAsia="en-US"/>
        </w:rPr>
        <w:t>seguir o seguinte padrão:</w:t>
      </w:r>
    </w:p>
    <w:p w14:paraId="277CCF0E" w14:textId="77777777" w:rsidR="00B34A15" w:rsidRPr="00B27225" w:rsidRDefault="00B34A15" w:rsidP="00B34A15">
      <w:pPr>
        <w:rPr>
          <w:lang w:eastAsia="en-US"/>
        </w:rPr>
      </w:pPr>
    </w:p>
    <w:tbl>
      <w:tblPr>
        <w:tblW w:w="48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3062"/>
      </w:tblGrid>
      <w:tr w:rsidR="00E51CD5" w:rsidRPr="00B27225" w14:paraId="2889113F" w14:textId="77777777" w:rsidTr="00AE5150">
        <w:trPr>
          <w:trHeight w:val="282"/>
          <w:jc w:val="center"/>
        </w:trPr>
        <w:tc>
          <w:tcPr>
            <w:tcW w:w="1980" w:type="dxa"/>
          </w:tcPr>
          <w:p w14:paraId="5238FC4A" w14:textId="77777777" w:rsidR="00E51CD5" w:rsidRPr="004C1DD3" w:rsidRDefault="00E51CD5" w:rsidP="00AE5150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Tabela stage</w:t>
            </w:r>
          </w:p>
        </w:tc>
        <w:tc>
          <w:tcPr>
            <w:tcW w:w="2835" w:type="dxa"/>
          </w:tcPr>
          <w:p w14:paraId="6F339286" w14:textId="688AA633" w:rsidR="00E51CD5" w:rsidRPr="004C1DD3" w:rsidRDefault="00E51CD5" w:rsidP="00E51CD5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VISAO_CRM_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SBL63_ATIVO</w:t>
            </w:r>
          </w:p>
        </w:tc>
      </w:tr>
      <w:tr w:rsidR="00E51CD5" w:rsidRPr="00B27225" w14:paraId="6346CB00" w14:textId="77777777" w:rsidTr="00AE5150">
        <w:trPr>
          <w:trHeight w:val="282"/>
          <w:jc w:val="center"/>
        </w:trPr>
        <w:tc>
          <w:tcPr>
            <w:tcW w:w="1980" w:type="dxa"/>
          </w:tcPr>
          <w:p w14:paraId="2D676D63" w14:textId="77777777" w:rsidR="00E51CD5" w:rsidRPr="004C1DD3" w:rsidRDefault="00E51CD5" w:rsidP="00AE5150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Tabela stage</w:t>
            </w:r>
          </w:p>
        </w:tc>
        <w:tc>
          <w:tcPr>
            <w:tcW w:w="2835" w:type="dxa"/>
          </w:tcPr>
          <w:p w14:paraId="73DC3E16" w14:textId="08D0777F" w:rsidR="00E51CD5" w:rsidRPr="004C1DD3" w:rsidRDefault="00E51CD5" w:rsidP="00AE5150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>
              <w:rPr>
                <w:rFonts w:ascii="Arial" w:hAnsi="Arial" w:cs="Arial"/>
                <w:b/>
                <w:sz w:val="20"/>
                <w:lang w:eastAsia="en-US"/>
              </w:rPr>
              <w:t>VISAO_CRM_SBL63_INATIVO</w:t>
            </w:r>
          </w:p>
        </w:tc>
      </w:tr>
    </w:tbl>
    <w:p w14:paraId="40ECCED8" w14:textId="77777777" w:rsidR="00B34A15" w:rsidRPr="00DB1268" w:rsidRDefault="00B34A15" w:rsidP="00B34A15">
      <w:pPr>
        <w:rPr>
          <w:rFonts w:ascii="Arial" w:hAnsi="Arial" w:cs="Arial"/>
          <w:lang w:eastAsia="en-US"/>
        </w:rPr>
      </w:pPr>
    </w:p>
    <w:p w14:paraId="65BFA60E" w14:textId="7563413E" w:rsidR="004323DA" w:rsidRPr="00B019B7" w:rsidRDefault="004323DA" w:rsidP="00923C39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frente SIEBEL</w:t>
      </w:r>
      <w:r w:rsidRPr="00B019B7">
        <w:rPr>
          <w:rFonts w:ascii="Arial" w:hAnsi="Arial" w:cs="Arial"/>
          <w:lang w:eastAsia="en-US"/>
        </w:rPr>
        <w:t xml:space="preserve"> deverá enviar os contratos ativos e </w:t>
      </w:r>
      <w:r w:rsidR="00923C39">
        <w:rPr>
          <w:rFonts w:ascii="Arial" w:hAnsi="Arial" w:cs="Arial"/>
        </w:rPr>
        <w:t xml:space="preserve">inativos, </w:t>
      </w:r>
      <w:r w:rsidR="00923C39" w:rsidRPr="00D8386C">
        <w:rPr>
          <w:rFonts w:ascii="Arial" w:hAnsi="Arial" w:cs="Arial"/>
        </w:rPr>
        <w:t xml:space="preserve">cancelados no intervalo de até 13 meses da data </w:t>
      </w:r>
      <w:r w:rsidR="00923C39">
        <w:rPr>
          <w:rFonts w:ascii="Arial" w:hAnsi="Arial" w:cs="Arial"/>
        </w:rPr>
        <w:t>da extração</w:t>
      </w:r>
      <w:r w:rsidR="00923C39">
        <w:rPr>
          <w:rFonts w:ascii="Arial" w:hAnsi="Arial" w:cs="Arial"/>
          <w:lang w:eastAsia="en-US"/>
        </w:rPr>
        <w:t xml:space="preserve"> </w:t>
      </w:r>
      <w:r w:rsidR="00AB1DBF">
        <w:rPr>
          <w:rFonts w:ascii="Arial" w:hAnsi="Arial" w:cs="Arial"/>
          <w:lang w:eastAsia="en-US"/>
        </w:rPr>
        <w:t>(com exceção de pré-pago)</w:t>
      </w:r>
      <w:r w:rsidR="00923C39">
        <w:rPr>
          <w:rFonts w:ascii="Arial" w:hAnsi="Arial" w:cs="Arial"/>
          <w:lang w:eastAsia="en-US"/>
        </w:rPr>
        <w:t>,</w:t>
      </w:r>
      <w:r>
        <w:rPr>
          <w:rFonts w:ascii="Arial" w:hAnsi="Arial" w:cs="Arial"/>
          <w:lang w:eastAsia="en-US"/>
        </w:rPr>
        <w:t xml:space="preserve"> de todos os clientes (CPF) ativos</w:t>
      </w:r>
      <w:r w:rsidRPr="00B019B7">
        <w:rPr>
          <w:rFonts w:ascii="Arial" w:hAnsi="Arial" w:cs="Arial"/>
          <w:lang w:eastAsia="en-US"/>
        </w:rPr>
        <w:t>.</w:t>
      </w:r>
    </w:p>
    <w:p w14:paraId="02A09C97" w14:textId="77777777" w:rsidR="004323DA" w:rsidRDefault="004323DA" w:rsidP="004323DA"/>
    <w:p w14:paraId="170812F5" w14:textId="77777777" w:rsidR="00884AEF" w:rsidRDefault="00884AEF" w:rsidP="00884AEF">
      <w:pPr>
        <w:pStyle w:val="Heading6"/>
      </w:pPr>
      <w:r>
        <w:t>Alarme Chave Zerada</w:t>
      </w:r>
    </w:p>
    <w:p w14:paraId="4CD8E88D" w14:textId="4A6449B9" w:rsidR="00884AEF" w:rsidRDefault="00884AEF" w:rsidP="00884AEF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425B6A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425B6A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155F0EB2" w14:textId="77777777" w:rsidR="00BD0A0C" w:rsidRDefault="00BD0A0C" w:rsidP="00884AEF">
      <w:pPr>
        <w:rPr>
          <w:rFonts w:ascii="Arial" w:hAnsi="Arial" w:cs="Arial"/>
          <w:lang w:eastAsia="en-US"/>
        </w:rPr>
      </w:pPr>
    </w:p>
    <w:p w14:paraId="14973025" w14:textId="77777777" w:rsidR="00BD0A0C" w:rsidRDefault="00BD0A0C" w:rsidP="00884AEF">
      <w:pPr>
        <w:rPr>
          <w:rFonts w:ascii="Arial" w:hAnsi="Arial" w:cs="Arial"/>
          <w:lang w:eastAsia="en-US"/>
        </w:rPr>
      </w:pPr>
    </w:p>
    <w:p w14:paraId="385E3EF1" w14:textId="2904CC97" w:rsidR="00884AEF" w:rsidRPr="00672EF5" w:rsidRDefault="00884AEF" w:rsidP="00884AEF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>TIPO_PRODUTO: MÓVEL_PÓS, MÓVEL_3G, OI_TOTAL, OCT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884AEF" w:rsidRPr="00B27225" w14:paraId="07FF76F4" w14:textId="77777777" w:rsidTr="00D20666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12A1759A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57294473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6533CFC2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0FB63978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5CC76AF6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695F4C50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884AEF" w:rsidRPr="00B27225" w14:paraId="24C93493" w14:textId="77777777" w:rsidTr="00D20666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6E83129B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356DA557" w14:textId="77777777" w:rsidR="00884AEF" w:rsidRPr="00BD1AF4" w:rsidRDefault="00884AEF" w:rsidP="00D20666">
            <w:pPr>
              <w:rPr>
                <w:rFonts w:ascii="Arial" w:hAnsi="Arial" w:cs="Arial"/>
                <w:sz w:val="16"/>
                <w:lang w:val="en-US"/>
              </w:rPr>
            </w:pPr>
            <w:r w:rsidRPr="00425B6A">
              <w:rPr>
                <w:rFonts w:ascii="Arial" w:hAnsi="Arial" w:cs="Arial"/>
                <w:sz w:val="16"/>
              </w:rPr>
              <w:t>CHAV</w:t>
            </w:r>
            <w:r>
              <w:rPr>
                <w:rFonts w:ascii="Arial" w:hAnsi="Arial" w:cs="Arial"/>
                <w:sz w:val="16"/>
                <w:lang w:val="en-US"/>
              </w:rPr>
              <w:t>E_ZERADA_CPF</w:t>
            </w:r>
          </w:p>
        </w:tc>
        <w:tc>
          <w:tcPr>
            <w:tcW w:w="1276" w:type="dxa"/>
            <w:vAlign w:val="center"/>
          </w:tcPr>
          <w:p w14:paraId="4A6CDD23" w14:textId="77777777" w:rsidR="00884AEF" w:rsidRPr="006213AB" w:rsidRDefault="00884AEF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4D6C5C15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51157FB3" w14:textId="144C8CE1" w:rsidR="00884AEF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  <w:r w:rsidR="00884AEF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40D0C959" w14:textId="3EF8D8E5" w:rsidR="00884AEF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</w:p>
        </w:tc>
      </w:tr>
      <w:tr w:rsidR="00884AEF" w:rsidRPr="00B27225" w14:paraId="3F5CB6A1" w14:textId="77777777" w:rsidTr="00D20666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55F2ABB1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59B1794B" w14:textId="77777777" w:rsidR="00884AEF" w:rsidRPr="001D5300" w:rsidRDefault="00884AEF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088723D7" w14:textId="77777777" w:rsidR="00884AEF" w:rsidRPr="006213AB" w:rsidRDefault="00884AEF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4376B0AB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3B64677D" w14:textId="46E7F38A" w:rsidR="00884AEF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  <w:r w:rsidR="00884AEF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15E2F84F" w14:textId="78F724AF" w:rsidR="00884AEF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</w:p>
        </w:tc>
      </w:tr>
    </w:tbl>
    <w:p w14:paraId="62D726B6" w14:textId="77777777" w:rsidR="00884AEF" w:rsidRDefault="00884AEF" w:rsidP="00884AEF">
      <w:pPr>
        <w:rPr>
          <w:rFonts w:ascii="Arial" w:hAnsi="Arial" w:cs="Arial"/>
          <w:lang w:eastAsia="en-US"/>
        </w:rPr>
      </w:pPr>
    </w:p>
    <w:p w14:paraId="20813BCA" w14:textId="77777777" w:rsidR="00884AEF" w:rsidRPr="00672EF5" w:rsidRDefault="00884AEF" w:rsidP="00884AEF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>TIPO_PRODUTO: MÓVEL_</w:t>
      </w:r>
      <w:r>
        <w:rPr>
          <w:rFonts w:ascii="Arial" w:hAnsi="Arial" w:cs="Arial"/>
          <w:sz w:val="20"/>
          <w:lang w:eastAsia="en-US"/>
        </w:rPr>
        <w:t>PRÉ</w:t>
      </w:r>
    </w:p>
    <w:tbl>
      <w:tblPr>
        <w:tblW w:w="107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3"/>
        <w:gridCol w:w="2350"/>
        <w:gridCol w:w="1244"/>
        <w:gridCol w:w="2489"/>
        <w:gridCol w:w="1935"/>
        <w:gridCol w:w="1797"/>
      </w:tblGrid>
      <w:tr w:rsidR="00884AEF" w:rsidRPr="00B27225" w14:paraId="7DDA743D" w14:textId="77777777" w:rsidTr="00BD0A0C">
        <w:trPr>
          <w:trHeight w:val="419"/>
          <w:jc w:val="center"/>
        </w:trPr>
        <w:tc>
          <w:tcPr>
            <w:tcW w:w="963" w:type="dxa"/>
            <w:shd w:val="clear" w:color="FFFFFF" w:fill="C0C0C0"/>
            <w:noWrap/>
            <w:vAlign w:val="center"/>
            <w:hideMark/>
          </w:tcPr>
          <w:p w14:paraId="18DF8A8E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350" w:type="dxa"/>
            <w:shd w:val="clear" w:color="auto" w:fill="BFBFBF" w:themeFill="background1" w:themeFillShade="BF"/>
            <w:vAlign w:val="center"/>
          </w:tcPr>
          <w:p w14:paraId="52D318B7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44" w:type="dxa"/>
            <w:shd w:val="clear" w:color="auto" w:fill="BFBFBF" w:themeFill="background1" w:themeFillShade="BF"/>
            <w:vAlign w:val="center"/>
          </w:tcPr>
          <w:p w14:paraId="076807FD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489" w:type="dxa"/>
            <w:shd w:val="clear" w:color="auto" w:fill="BFBFBF" w:themeFill="background1" w:themeFillShade="BF"/>
            <w:vAlign w:val="center"/>
          </w:tcPr>
          <w:p w14:paraId="3D0730C7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57E72127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797" w:type="dxa"/>
            <w:shd w:val="clear" w:color="auto" w:fill="BFBFBF" w:themeFill="background1" w:themeFillShade="BF"/>
            <w:vAlign w:val="center"/>
          </w:tcPr>
          <w:p w14:paraId="58EFAD5B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884AEF" w:rsidRPr="00B27225" w14:paraId="3E32416D" w14:textId="77777777" w:rsidTr="00BD0A0C">
        <w:trPr>
          <w:trHeight w:val="527"/>
          <w:jc w:val="center"/>
        </w:trPr>
        <w:tc>
          <w:tcPr>
            <w:tcW w:w="963" w:type="dxa"/>
            <w:shd w:val="clear" w:color="auto" w:fill="auto"/>
            <w:noWrap/>
            <w:vAlign w:val="center"/>
          </w:tcPr>
          <w:p w14:paraId="09D7265B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lastRenderedPageBreak/>
              <w:t>TERMINAL</w:t>
            </w:r>
          </w:p>
        </w:tc>
        <w:tc>
          <w:tcPr>
            <w:tcW w:w="2350" w:type="dxa"/>
            <w:vAlign w:val="center"/>
          </w:tcPr>
          <w:p w14:paraId="1DE71673" w14:textId="77777777" w:rsidR="00884AEF" w:rsidRPr="001D5300" w:rsidRDefault="00884AEF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44" w:type="dxa"/>
            <w:vAlign w:val="center"/>
          </w:tcPr>
          <w:p w14:paraId="455505C1" w14:textId="77777777" w:rsidR="00884AEF" w:rsidRPr="006213AB" w:rsidRDefault="00884AEF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89" w:type="dxa"/>
            <w:vAlign w:val="center"/>
          </w:tcPr>
          <w:p w14:paraId="69CA9DFE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35" w:type="dxa"/>
            <w:vAlign w:val="center"/>
          </w:tcPr>
          <w:p w14:paraId="1D1C1429" w14:textId="444A3737" w:rsidR="00884AEF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  <w:r w:rsidR="00884AEF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797" w:type="dxa"/>
            <w:vAlign w:val="center"/>
          </w:tcPr>
          <w:p w14:paraId="593E182C" w14:textId="24DC947A" w:rsidR="00884AEF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</w:p>
        </w:tc>
      </w:tr>
    </w:tbl>
    <w:p w14:paraId="224DA037" w14:textId="77777777" w:rsidR="00884AEF" w:rsidRDefault="00884AEF" w:rsidP="004323DA"/>
    <w:p w14:paraId="588FDB0A" w14:textId="40C3FA1C" w:rsidR="00436EC3" w:rsidRPr="00923C39" w:rsidRDefault="00E51CD5" w:rsidP="00436EC3">
      <w:pPr>
        <w:pStyle w:val="Heading6"/>
        <w:rPr>
          <w:lang w:val="pt-BR"/>
        </w:rPr>
      </w:pPr>
      <w:r>
        <w:rPr>
          <w:lang w:val="pt-BR"/>
        </w:rPr>
        <w:t>Tabela Stage</w:t>
      </w:r>
      <w:r w:rsidR="00AB1DBF" w:rsidRPr="00923C39">
        <w:rPr>
          <w:lang w:val="pt-BR"/>
        </w:rPr>
        <w:t xml:space="preserve"> Ativos </w:t>
      </w:r>
    </w:p>
    <w:p w14:paraId="6E4CC9F1" w14:textId="77777777" w:rsidR="0058016A" w:rsidRPr="00923C39" w:rsidRDefault="0058016A" w:rsidP="0058016A">
      <w:pPr>
        <w:rPr>
          <w:lang w:eastAsia="en-US"/>
        </w:rPr>
      </w:pP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1097"/>
        <w:gridCol w:w="1838"/>
        <w:gridCol w:w="992"/>
        <w:gridCol w:w="992"/>
      </w:tblGrid>
      <w:tr w:rsidR="00E51CD5" w:rsidRPr="006213AB" w14:paraId="3054CCB9" w14:textId="5A97EE86" w:rsidTr="00EB177D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2A90A666" w14:textId="77777777" w:rsidR="00E51CD5" w:rsidRPr="006213AB" w:rsidRDefault="00E51CD5" w:rsidP="00A26D0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1097" w:type="dxa"/>
            <w:shd w:val="clear" w:color="FFFFFF" w:fill="C0C0C0"/>
            <w:vAlign w:val="center"/>
          </w:tcPr>
          <w:p w14:paraId="0A4C6895" w14:textId="77777777" w:rsidR="00E51CD5" w:rsidRDefault="00E51CD5" w:rsidP="00A26D0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838" w:type="dxa"/>
            <w:shd w:val="clear" w:color="FFFFFF" w:fill="C0C0C0"/>
            <w:vAlign w:val="center"/>
          </w:tcPr>
          <w:p w14:paraId="2E52AAA7" w14:textId="0E3544AF" w:rsidR="00E51CD5" w:rsidRDefault="00E51CD5" w:rsidP="00A26D0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2A5A0317" w14:textId="75EBA6F4" w:rsidR="00E51CD5" w:rsidRDefault="00E51CD5" w:rsidP="00A26D0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11A67AC7" w14:textId="5C13AF85" w:rsidR="00E51CD5" w:rsidRDefault="00EB177D" w:rsidP="00EB177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NULO</w:t>
            </w:r>
          </w:p>
        </w:tc>
      </w:tr>
      <w:tr w:rsidR="00E51CD5" w:rsidRPr="006213AB" w14:paraId="2BCD51DC" w14:textId="3AC0CD94" w:rsidTr="00AE5150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03E93F6" w14:textId="163DD54D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  <w:r w:rsidR="00BD3B19">
              <w:rPr>
                <w:rFonts w:ascii="Arial" w:hAnsi="Arial" w:cs="Arial"/>
                <w:sz w:val="16"/>
              </w:rPr>
              <w:t>_CLIENTE</w:t>
            </w:r>
          </w:p>
        </w:tc>
        <w:tc>
          <w:tcPr>
            <w:tcW w:w="1097" w:type="dxa"/>
            <w:vAlign w:val="center"/>
          </w:tcPr>
          <w:p w14:paraId="3BBF0FC8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838" w:type="dxa"/>
            <w:vAlign w:val="center"/>
          </w:tcPr>
          <w:p w14:paraId="51DA1A6D" w14:textId="6C70CFC8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987F0BD" w14:textId="3EE01049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992" w:type="dxa"/>
            <w:vAlign w:val="center"/>
          </w:tcPr>
          <w:p w14:paraId="119B83D4" w14:textId="3AD6C23C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6B5780AF" w14:textId="161D266C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ECA3577" w14:textId="77777777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1097" w:type="dxa"/>
            <w:vAlign w:val="center"/>
          </w:tcPr>
          <w:p w14:paraId="2E72208D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838" w:type="dxa"/>
            <w:vAlign w:val="center"/>
          </w:tcPr>
          <w:p w14:paraId="7A55A985" w14:textId="34DD9843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3C57B9E2" w14:textId="5C9883BE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7757BEDE" w14:textId="2D6F308B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7567A52D" w14:textId="7C424F58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BA208A8" w14:textId="77777777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1097" w:type="dxa"/>
            <w:vAlign w:val="center"/>
          </w:tcPr>
          <w:p w14:paraId="0232E429" w14:textId="25F24D19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838" w:type="dxa"/>
            <w:vAlign w:val="center"/>
          </w:tcPr>
          <w:p w14:paraId="3889687C" w14:textId="59B9162B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1230D49C" w14:textId="6202EB5C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16EAD72F" w14:textId="0811E47D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6D021628" w14:textId="4A4DF56C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438969A" w14:textId="7153F398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STATUS_TERMINAL</w:t>
            </w:r>
          </w:p>
        </w:tc>
        <w:tc>
          <w:tcPr>
            <w:tcW w:w="1097" w:type="dxa"/>
            <w:vAlign w:val="center"/>
          </w:tcPr>
          <w:p w14:paraId="29F6680A" w14:textId="02727AE0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838" w:type="dxa"/>
            <w:vAlign w:val="center"/>
          </w:tcPr>
          <w:p w14:paraId="0C81A0AF" w14:textId="5242C979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5516E36C" w14:textId="250C125F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2BCD17C9" w14:textId="46F1D446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7218FC37" w14:textId="761654E8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418E429" w14:textId="77777777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NOME_PLANO*</w:t>
            </w:r>
          </w:p>
        </w:tc>
        <w:tc>
          <w:tcPr>
            <w:tcW w:w="1097" w:type="dxa"/>
            <w:vAlign w:val="center"/>
          </w:tcPr>
          <w:p w14:paraId="49F5B476" w14:textId="4E4D2346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838" w:type="dxa"/>
            <w:vAlign w:val="center"/>
          </w:tcPr>
          <w:p w14:paraId="26A0425E" w14:textId="6E68D6E7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558CAA0E" w14:textId="76FFFCBA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51C42EC8" w14:textId="5551DB8B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497DFCFA" w14:textId="6E439B13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390B2A8" w14:textId="77777777" w:rsidR="00E51CD5" w:rsidRPr="006213AB" w:rsidRDefault="00E51CD5" w:rsidP="00E51CD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VELOCIDADE_BL</w:t>
            </w:r>
          </w:p>
        </w:tc>
        <w:tc>
          <w:tcPr>
            <w:tcW w:w="1097" w:type="dxa"/>
            <w:vAlign w:val="center"/>
          </w:tcPr>
          <w:p w14:paraId="2122A76E" w14:textId="772A98F9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838" w:type="dxa"/>
            <w:vAlign w:val="center"/>
          </w:tcPr>
          <w:p w14:paraId="535A1F3B" w14:textId="4B7955F2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05B3D4C9" w14:textId="08E2F64A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32A121BD" w14:textId="4A653827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53066D43" w14:textId="6A98109F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15EF0BF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1097" w:type="dxa"/>
            <w:vAlign w:val="center"/>
          </w:tcPr>
          <w:p w14:paraId="32466E68" w14:textId="5CC8F49E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838" w:type="dxa"/>
            <w:vAlign w:val="center"/>
          </w:tcPr>
          <w:p w14:paraId="4879155B" w14:textId="060F3267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0168638" w14:textId="7F4C243C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50</w:t>
            </w:r>
          </w:p>
        </w:tc>
        <w:tc>
          <w:tcPr>
            <w:tcW w:w="992" w:type="dxa"/>
            <w:vAlign w:val="center"/>
          </w:tcPr>
          <w:p w14:paraId="66C2901B" w14:textId="20E7197D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1A5D72AC" w14:textId="511F4EAC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89A94BF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1097" w:type="dxa"/>
            <w:vAlign w:val="center"/>
          </w:tcPr>
          <w:p w14:paraId="1D4926AD" w14:textId="40B8C222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838" w:type="dxa"/>
            <w:vAlign w:val="center"/>
          </w:tcPr>
          <w:p w14:paraId="5A66BF9A" w14:textId="6A069674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07CA3FA9" w14:textId="244148E1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391A07C8" w14:textId="3E98364E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69E466FB" w14:textId="36A961B1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E04F054" w14:textId="788684C6" w:rsidR="00E51CD5" w:rsidRPr="006213AB" w:rsidRDefault="00CA65B6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DT</w:t>
            </w:r>
            <w:r w:rsidR="00E51CD5" w:rsidRPr="006213AB">
              <w:rPr>
                <w:rFonts w:ascii="Arial" w:hAnsi="Arial" w:cs="Arial"/>
                <w:sz w:val="16"/>
              </w:rPr>
              <w:t>_CAD_CONTA_ONLINE</w:t>
            </w:r>
          </w:p>
        </w:tc>
        <w:tc>
          <w:tcPr>
            <w:tcW w:w="1097" w:type="dxa"/>
            <w:vAlign w:val="center"/>
          </w:tcPr>
          <w:p w14:paraId="6E8470B3" w14:textId="75F23806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838" w:type="dxa"/>
            <w:vAlign w:val="center"/>
          </w:tcPr>
          <w:p w14:paraId="26119E4B" w14:textId="5174BBA9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 xml:space="preserve">DATE </w:t>
            </w:r>
          </w:p>
        </w:tc>
        <w:tc>
          <w:tcPr>
            <w:tcW w:w="992" w:type="dxa"/>
            <w:vAlign w:val="center"/>
          </w:tcPr>
          <w:p w14:paraId="0D0B57DC" w14:textId="4DDCEAB2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1B159B92" w14:textId="1947FC82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5CF59B3D" w14:textId="26FDE278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A4F9102" w14:textId="1E7A4405" w:rsidR="00E51CD5" w:rsidRPr="00CA65B6" w:rsidRDefault="00E51CD5" w:rsidP="00CA65B6">
            <w:pPr>
              <w:rPr>
                <w:rFonts w:ascii="Arial" w:hAnsi="Arial" w:cs="Arial"/>
                <w:sz w:val="16"/>
                <w:lang w:val="en-US"/>
              </w:rPr>
            </w:pPr>
            <w:r w:rsidRPr="00CA65B6">
              <w:rPr>
                <w:rFonts w:ascii="Arial" w:hAnsi="Arial" w:cs="Arial"/>
                <w:sz w:val="16"/>
                <w:lang w:val="en-US"/>
              </w:rPr>
              <w:t>DT</w:t>
            </w:r>
            <w:r w:rsidR="00314AC0">
              <w:rPr>
                <w:rFonts w:ascii="Arial" w:hAnsi="Arial" w:cs="Arial"/>
                <w:sz w:val="16"/>
                <w:lang w:val="en-US"/>
              </w:rPr>
              <w:t>_ALT</w:t>
            </w:r>
            <w:r w:rsidRPr="00CA65B6">
              <w:rPr>
                <w:rFonts w:ascii="Arial" w:hAnsi="Arial" w:cs="Arial"/>
                <w:sz w:val="16"/>
                <w:lang w:val="en-US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597AF428" w14:textId="3578EB49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838" w:type="dxa"/>
            <w:vAlign w:val="center"/>
          </w:tcPr>
          <w:p w14:paraId="4A572D76" w14:textId="3F29028A" w:rsidR="00E51CD5" w:rsidRPr="006C5772" w:rsidRDefault="00E51CD5" w:rsidP="00E51CD5">
            <w:pPr>
              <w:rPr>
                <w:rFonts w:ascii="Arial" w:hAnsi="Arial" w:cs="Arial"/>
                <w:sz w:val="18"/>
                <w:szCs w:val="18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DATE</w:t>
            </w:r>
            <w:r w:rsidRPr="006C577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473A941B" w14:textId="23534DD0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74E5D26F" w14:textId="21432BF4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3540F4FF" w14:textId="2FC6D90C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55164E6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TERMINAL_CONTA_ONLINE</w:t>
            </w:r>
          </w:p>
        </w:tc>
        <w:tc>
          <w:tcPr>
            <w:tcW w:w="1097" w:type="dxa"/>
            <w:vAlign w:val="center"/>
          </w:tcPr>
          <w:p w14:paraId="2E98C16B" w14:textId="0D3F4D3B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838" w:type="dxa"/>
            <w:vAlign w:val="center"/>
          </w:tcPr>
          <w:p w14:paraId="4C56E033" w14:textId="2494D2D4" w:rsidR="00E51CD5" w:rsidRPr="006C5772" w:rsidRDefault="00E51CD5" w:rsidP="00E51CD5">
            <w:pPr>
              <w:rPr>
                <w:rFonts w:ascii="Arial" w:hAnsi="Arial" w:cs="Arial"/>
                <w:sz w:val="18"/>
                <w:szCs w:val="18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  <w:r w:rsidRPr="006C577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0D12B9C1" w14:textId="6DBA61F7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7A816A69" w14:textId="63A3FD01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1B999D29" w14:textId="51DC422B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803AD49" w14:textId="5DC11219" w:rsidR="00E51CD5" w:rsidRPr="006213AB" w:rsidRDefault="00CA65B6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MATRICULA</w:t>
            </w:r>
            <w:r w:rsidR="00E51CD5" w:rsidRPr="006213AB">
              <w:rPr>
                <w:rFonts w:ascii="Arial" w:hAnsi="Arial" w:cs="Arial"/>
                <w:sz w:val="16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601B8A68" w14:textId="3CCE7381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838" w:type="dxa"/>
            <w:vAlign w:val="center"/>
          </w:tcPr>
          <w:p w14:paraId="30D38271" w14:textId="42C98539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27B09AB" w14:textId="2E55E023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50</w:t>
            </w:r>
          </w:p>
        </w:tc>
        <w:tc>
          <w:tcPr>
            <w:tcW w:w="992" w:type="dxa"/>
            <w:vAlign w:val="center"/>
          </w:tcPr>
          <w:p w14:paraId="09E34790" w14:textId="716E927C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4FE68B02" w14:textId="6F3D0DEA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F2EFE84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1097" w:type="dxa"/>
            <w:vAlign w:val="center"/>
          </w:tcPr>
          <w:p w14:paraId="78E6F8DF" w14:textId="3027E908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838" w:type="dxa"/>
            <w:vAlign w:val="center"/>
          </w:tcPr>
          <w:p w14:paraId="590F9547" w14:textId="0E2FCFCE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6CB9FC8A" w14:textId="5B43D6C5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992" w:type="dxa"/>
            <w:vAlign w:val="center"/>
          </w:tcPr>
          <w:p w14:paraId="144BC977" w14:textId="44A1737F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E51CD5" w:rsidRPr="006213AB" w14:paraId="7BCCC2A6" w14:textId="3A7C8CA8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A6F9947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1097" w:type="dxa"/>
            <w:vAlign w:val="center"/>
          </w:tcPr>
          <w:p w14:paraId="06581290" w14:textId="22B17AB3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838" w:type="dxa"/>
            <w:vAlign w:val="center"/>
          </w:tcPr>
          <w:p w14:paraId="0BA8D9CC" w14:textId="5493219A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2BEFAB9" w14:textId="400EC747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992" w:type="dxa"/>
            <w:vAlign w:val="center"/>
          </w:tcPr>
          <w:p w14:paraId="572CEC3C" w14:textId="0CA25D5F" w:rsidR="00E51CD5" w:rsidRPr="006C5772" w:rsidRDefault="00EB177D" w:rsidP="00EB177D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0C59DBAA" w14:textId="716FA684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9545E2D" w14:textId="77777777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1097" w:type="dxa"/>
            <w:vAlign w:val="center"/>
          </w:tcPr>
          <w:p w14:paraId="34ADD890" w14:textId="21EA119B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838" w:type="dxa"/>
            <w:vAlign w:val="center"/>
          </w:tcPr>
          <w:p w14:paraId="1FA3DE5A" w14:textId="040E6394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2" w:type="dxa"/>
            <w:vAlign w:val="center"/>
          </w:tcPr>
          <w:p w14:paraId="462EA810" w14:textId="04F4C201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6354054B" w14:textId="40961D8D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E51CD5" w:rsidRPr="006213AB" w14:paraId="4E4FEC29" w14:textId="295C0B74" w:rsidTr="00AE5150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21117EA" w14:textId="6B23B556" w:rsidR="00E51CD5" w:rsidRPr="006213AB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097" w:type="dxa"/>
            <w:vAlign w:val="center"/>
          </w:tcPr>
          <w:p w14:paraId="74CF4326" w14:textId="53F09948" w:rsidR="00E51CD5" w:rsidRDefault="00E51CD5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838" w:type="dxa"/>
            <w:vAlign w:val="center"/>
          </w:tcPr>
          <w:p w14:paraId="4E820269" w14:textId="5E2D3D13" w:rsidR="00E51CD5" w:rsidRPr="006C5772" w:rsidRDefault="00E51CD5" w:rsidP="00E51CD5">
            <w:pPr>
              <w:rPr>
                <w:rFonts w:ascii="Arial" w:hAnsi="Arial" w:cs="Arial"/>
                <w:sz w:val="18"/>
                <w:szCs w:val="18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  <w:r w:rsidRPr="006C577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19C76B6B" w14:textId="1595E770" w:rsidR="00E51CD5" w:rsidRPr="006C5772" w:rsidRDefault="00E51CD5" w:rsidP="00E51CD5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4B30289F" w14:textId="152495FC" w:rsidR="00E51CD5" w:rsidRPr="006C5772" w:rsidRDefault="00EB177D" w:rsidP="00E51CD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</w:tbl>
    <w:p w14:paraId="7FFD60B9" w14:textId="77777777" w:rsidR="000B04A4" w:rsidRDefault="000B04A4" w:rsidP="000B04A4">
      <w:pPr>
        <w:rPr>
          <w:lang w:val="en-US" w:eastAsia="en-US"/>
        </w:rPr>
      </w:pPr>
    </w:p>
    <w:p w14:paraId="26FBFF30" w14:textId="3BF819C2" w:rsidR="00AB1DBF" w:rsidRDefault="00B34A15" w:rsidP="00AB1DBF">
      <w:pPr>
        <w:pStyle w:val="Heading6"/>
      </w:pPr>
      <w:r>
        <w:t>Layout arquivo</w:t>
      </w:r>
      <w:r w:rsidR="00AB1DBF">
        <w:t xml:space="preserve"> Inativos</w:t>
      </w:r>
    </w:p>
    <w:p w14:paraId="2C79ACC8" w14:textId="77777777" w:rsidR="00AB1DBF" w:rsidRPr="0058016A" w:rsidRDefault="00AB1DBF" w:rsidP="00AB1DBF">
      <w:pPr>
        <w:rPr>
          <w:lang w:val="en-US" w:eastAsia="en-US"/>
        </w:rPr>
      </w:pP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1097"/>
        <w:gridCol w:w="1838"/>
        <w:gridCol w:w="992"/>
        <w:gridCol w:w="992"/>
      </w:tblGrid>
      <w:tr w:rsidR="00EB177D" w:rsidRPr="006213AB" w14:paraId="7BB600F3" w14:textId="2ACEF151" w:rsidTr="00EB177D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0F613E5F" w14:textId="77777777" w:rsidR="00EB177D" w:rsidRPr="006213AB" w:rsidRDefault="00EB177D" w:rsidP="00EB177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1097" w:type="dxa"/>
            <w:shd w:val="clear" w:color="FFFFFF" w:fill="C0C0C0"/>
            <w:vAlign w:val="center"/>
          </w:tcPr>
          <w:p w14:paraId="20A27BAF" w14:textId="77777777" w:rsidR="00EB177D" w:rsidRDefault="00EB177D" w:rsidP="00EB177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838" w:type="dxa"/>
            <w:shd w:val="clear" w:color="FFFFFF" w:fill="C0C0C0"/>
            <w:vAlign w:val="center"/>
          </w:tcPr>
          <w:p w14:paraId="146FB2C2" w14:textId="77777777" w:rsidR="00EB177D" w:rsidRDefault="00EB177D" w:rsidP="00EB177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1C296936" w14:textId="77777777" w:rsidR="00EB177D" w:rsidRDefault="00EB177D" w:rsidP="00EB177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499756F9" w14:textId="13A2F2B6" w:rsidR="00EB177D" w:rsidRDefault="00EB177D" w:rsidP="00EB177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NULO</w:t>
            </w:r>
          </w:p>
        </w:tc>
      </w:tr>
      <w:tr w:rsidR="00CA65B6" w:rsidRPr="006213AB" w14:paraId="6E99F95F" w14:textId="5B43CE55" w:rsidTr="00EB177D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04F5D4C" w14:textId="101E2542" w:rsidR="00CA65B6" w:rsidRPr="006213AB" w:rsidRDefault="00CA65B6" w:rsidP="00CA65B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  <w:r>
              <w:rPr>
                <w:rFonts w:ascii="Arial" w:hAnsi="Arial" w:cs="Arial"/>
                <w:sz w:val="16"/>
              </w:rPr>
              <w:t>_CLIENTE</w:t>
            </w:r>
          </w:p>
        </w:tc>
        <w:tc>
          <w:tcPr>
            <w:tcW w:w="1097" w:type="dxa"/>
            <w:vAlign w:val="center"/>
          </w:tcPr>
          <w:p w14:paraId="4FBAD931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838" w:type="dxa"/>
            <w:vAlign w:val="center"/>
          </w:tcPr>
          <w:p w14:paraId="4E2B0990" w14:textId="5AB994BB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641AAE34" w14:textId="37E528C3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992" w:type="dxa"/>
            <w:vAlign w:val="center"/>
          </w:tcPr>
          <w:p w14:paraId="1AE0DD28" w14:textId="6D45F87F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1333FD11" w14:textId="2A88EF51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400B4B7" w14:textId="50855E24" w:rsidR="00CA65B6" w:rsidRPr="006213AB" w:rsidRDefault="00CA65B6" w:rsidP="00CA65B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1097" w:type="dxa"/>
            <w:vAlign w:val="center"/>
          </w:tcPr>
          <w:p w14:paraId="4A21860E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838" w:type="dxa"/>
            <w:vAlign w:val="center"/>
          </w:tcPr>
          <w:p w14:paraId="03209C0F" w14:textId="1F1A5335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150F9E2E" w14:textId="4CE97477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374AF54A" w14:textId="305B0BCF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7CADE220" w14:textId="75F7C629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C80420D" w14:textId="76AE6237" w:rsidR="00CA65B6" w:rsidRPr="006213AB" w:rsidRDefault="00CA65B6" w:rsidP="00CA65B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1097" w:type="dxa"/>
            <w:vAlign w:val="center"/>
          </w:tcPr>
          <w:p w14:paraId="6F72D47F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838" w:type="dxa"/>
            <w:vAlign w:val="center"/>
          </w:tcPr>
          <w:p w14:paraId="234EFBEF" w14:textId="4AFD03C8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823B39A" w14:textId="4002E46D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09929646" w14:textId="2FE0DECA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0B9E6B97" w14:textId="0BEB7DE9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5C8D4E5" w14:textId="20284428" w:rsidR="00CA65B6" w:rsidRPr="006213AB" w:rsidRDefault="00CA65B6" w:rsidP="00CA65B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STATUS_TERMINAL</w:t>
            </w:r>
          </w:p>
        </w:tc>
        <w:tc>
          <w:tcPr>
            <w:tcW w:w="1097" w:type="dxa"/>
            <w:vAlign w:val="center"/>
          </w:tcPr>
          <w:p w14:paraId="749C24FD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838" w:type="dxa"/>
            <w:vAlign w:val="center"/>
          </w:tcPr>
          <w:p w14:paraId="2543E8E9" w14:textId="4AB7EC72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394AF4CF" w14:textId="6D8AB47E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0BE7DC91" w14:textId="60CFB602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1D1ACF8D" w14:textId="0525B747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79230C8" w14:textId="6FE0EC32" w:rsidR="00CA65B6" w:rsidRPr="006213AB" w:rsidRDefault="00CA65B6" w:rsidP="00CA65B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NOME_PLANO*</w:t>
            </w:r>
          </w:p>
        </w:tc>
        <w:tc>
          <w:tcPr>
            <w:tcW w:w="1097" w:type="dxa"/>
            <w:vAlign w:val="center"/>
          </w:tcPr>
          <w:p w14:paraId="1E6659F3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838" w:type="dxa"/>
            <w:vAlign w:val="center"/>
          </w:tcPr>
          <w:p w14:paraId="57958B54" w14:textId="610D5236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1F0EFD5E" w14:textId="45C6FA6F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3E8E2E43" w14:textId="1B8667A2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1D31B518" w14:textId="538CE5C0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89903E1" w14:textId="71B7CC46" w:rsidR="00CA65B6" w:rsidRPr="006213AB" w:rsidRDefault="00CA65B6" w:rsidP="00CA65B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VELOCIDADE_BL</w:t>
            </w:r>
          </w:p>
        </w:tc>
        <w:tc>
          <w:tcPr>
            <w:tcW w:w="1097" w:type="dxa"/>
            <w:vAlign w:val="center"/>
          </w:tcPr>
          <w:p w14:paraId="1136964C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838" w:type="dxa"/>
            <w:vAlign w:val="center"/>
          </w:tcPr>
          <w:p w14:paraId="7630A6FD" w14:textId="09820401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3833FC1" w14:textId="4813F765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3E285BA7" w14:textId="0E4283D4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76F6E5D0" w14:textId="1F483125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6FD155D" w14:textId="1EF2C47E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1097" w:type="dxa"/>
            <w:vAlign w:val="center"/>
          </w:tcPr>
          <w:p w14:paraId="06295ABE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838" w:type="dxa"/>
            <w:vAlign w:val="center"/>
          </w:tcPr>
          <w:p w14:paraId="7B8AE936" w14:textId="3CCF4AA5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1B21B3AE" w14:textId="0776E8D1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50</w:t>
            </w:r>
          </w:p>
        </w:tc>
        <w:tc>
          <w:tcPr>
            <w:tcW w:w="992" w:type="dxa"/>
            <w:vAlign w:val="center"/>
          </w:tcPr>
          <w:p w14:paraId="14FB6029" w14:textId="28C8048E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3B6C32B5" w14:textId="119ADFA4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8DB40F7" w14:textId="6D27DDF1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1097" w:type="dxa"/>
            <w:vAlign w:val="center"/>
          </w:tcPr>
          <w:p w14:paraId="0E582CDC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838" w:type="dxa"/>
            <w:vAlign w:val="center"/>
          </w:tcPr>
          <w:p w14:paraId="67BDA167" w14:textId="43451A04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70E5D012" w14:textId="2B85A8A4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6D6CD8BB" w14:textId="1C637954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7DE2304A" w14:textId="0A686C60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0E22072" w14:textId="46CB6514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DT</w:t>
            </w:r>
            <w:r w:rsidRPr="006213AB">
              <w:rPr>
                <w:rFonts w:ascii="Arial" w:hAnsi="Arial" w:cs="Arial"/>
                <w:sz w:val="16"/>
              </w:rPr>
              <w:t>_CAD_CONTA_ONLINE</w:t>
            </w:r>
          </w:p>
        </w:tc>
        <w:tc>
          <w:tcPr>
            <w:tcW w:w="1097" w:type="dxa"/>
            <w:vAlign w:val="center"/>
          </w:tcPr>
          <w:p w14:paraId="3E039553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838" w:type="dxa"/>
            <w:vAlign w:val="center"/>
          </w:tcPr>
          <w:p w14:paraId="2A8457D0" w14:textId="34DCB290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 xml:space="preserve">DATE </w:t>
            </w:r>
          </w:p>
        </w:tc>
        <w:tc>
          <w:tcPr>
            <w:tcW w:w="992" w:type="dxa"/>
            <w:vAlign w:val="center"/>
          </w:tcPr>
          <w:p w14:paraId="3229850E" w14:textId="11BB1C5A" w:rsidR="00CA65B6" w:rsidRDefault="00CA65B6" w:rsidP="00CA65B6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7CBCA29D" w14:textId="2F3258C5" w:rsidR="00CA65B6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CA65B6" w:rsidRPr="006213AB" w14:paraId="512469ED" w14:textId="4F056E5A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9638EA7" w14:textId="656BC104" w:rsidR="00CA65B6" w:rsidRPr="00CA65B6" w:rsidRDefault="00CA65B6" w:rsidP="00314AC0">
            <w:pPr>
              <w:rPr>
                <w:rFonts w:ascii="Arial" w:hAnsi="Arial" w:cs="Arial"/>
                <w:sz w:val="16"/>
                <w:lang w:val="en-US"/>
              </w:rPr>
            </w:pPr>
            <w:r w:rsidRPr="00CA65B6">
              <w:rPr>
                <w:rFonts w:ascii="Arial" w:hAnsi="Arial" w:cs="Arial"/>
                <w:sz w:val="16"/>
                <w:lang w:val="en-US"/>
              </w:rPr>
              <w:t>DT</w:t>
            </w:r>
            <w:r w:rsidR="00314AC0">
              <w:rPr>
                <w:rFonts w:ascii="Arial" w:hAnsi="Arial" w:cs="Arial"/>
                <w:sz w:val="16"/>
                <w:lang w:val="en-US"/>
              </w:rPr>
              <w:t>_ALT</w:t>
            </w:r>
            <w:r w:rsidRPr="00CA65B6">
              <w:rPr>
                <w:rFonts w:ascii="Arial" w:hAnsi="Arial" w:cs="Arial"/>
                <w:sz w:val="16"/>
                <w:lang w:val="en-US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2B647B9B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838" w:type="dxa"/>
            <w:vAlign w:val="center"/>
          </w:tcPr>
          <w:p w14:paraId="48E6A21B" w14:textId="4A0F785F" w:rsidR="00CA65B6" w:rsidRPr="00AE505B" w:rsidRDefault="00CA65B6" w:rsidP="00CA65B6">
            <w:pPr>
              <w:rPr>
                <w:rFonts w:ascii="Calibri" w:hAnsi="Calibri" w:cs="Calibri"/>
                <w:sz w:val="18"/>
                <w:szCs w:val="18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DATE</w:t>
            </w:r>
            <w:r w:rsidRPr="006C577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52E5B382" w14:textId="4E89B7B7" w:rsidR="00CA65B6" w:rsidRDefault="00CA65B6" w:rsidP="00CA65B6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76A4011D" w14:textId="39843B75" w:rsidR="00CA65B6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CA65B6" w:rsidRPr="006213AB" w14:paraId="42A2DA37" w14:textId="7D5FE4E2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D0091EB" w14:textId="6A5B0A20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TERMINAL_CONTA_ONLINE</w:t>
            </w:r>
          </w:p>
        </w:tc>
        <w:tc>
          <w:tcPr>
            <w:tcW w:w="1097" w:type="dxa"/>
            <w:vAlign w:val="center"/>
          </w:tcPr>
          <w:p w14:paraId="19EAE8FF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838" w:type="dxa"/>
            <w:vAlign w:val="center"/>
          </w:tcPr>
          <w:p w14:paraId="63F94598" w14:textId="552E97DF" w:rsidR="00CA65B6" w:rsidRPr="00AE505B" w:rsidRDefault="00CA65B6" w:rsidP="00CA65B6">
            <w:pPr>
              <w:rPr>
                <w:rFonts w:ascii="Calibri" w:hAnsi="Calibri" w:cs="Calibri"/>
                <w:sz w:val="18"/>
                <w:szCs w:val="18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  <w:r w:rsidRPr="006C577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6CEFB294" w14:textId="48AB054C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79DA9583" w14:textId="20E9D2B2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69E4B429" w14:textId="490FDC4E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C9A52F5" w14:textId="400FED4E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MATRICULA</w:t>
            </w:r>
            <w:r w:rsidRPr="006213AB">
              <w:rPr>
                <w:rFonts w:ascii="Arial" w:hAnsi="Arial" w:cs="Arial"/>
                <w:sz w:val="16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476D7F2F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838" w:type="dxa"/>
            <w:vAlign w:val="center"/>
          </w:tcPr>
          <w:p w14:paraId="4EB5036B" w14:textId="1AD20258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1150F571" w14:textId="66638FC1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50</w:t>
            </w:r>
          </w:p>
        </w:tc>
        <w:tc>
          <w:tcPr>
            <w:tcW w:w="992" w:type="dxa"/>
            <w:vAlign w:val="center"/>
          </w:tcPr>
          <w:p w14:paraId="064C4EE8" w14:textId="4544AC50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038E824B" w14:textId="4EB849C0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5E06702" w14:textId="7695424E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1097" w:type="dxa"/>
            <w:vAlign w:val="center"/>
          </w:tcPr>
          <w:p w14:paraId="0CDC709A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838" w:type="dxa"/>
            <w:vAlign w:val="center"/>
          </w:tcPr>
          <w:p w14:paraId="7FD8723F" w14:textId="431DB185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DA3E4D5" w14:textId="7ED6C626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992" w:type="dxa"/>
            <w:vAlign w:val="center"/>
          </w:tcPr>
          <w:p w14:paraId="017472F0" w14:textId="769354FF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CA65B6" w:rsidRPr="006213AB" w14:paraId="32B8FFF1" w14:textId="7CFF14A2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D293298" w14:textId="262778D9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1097" w:type="dxa"/>
            <w:vAlign w:val="center"/>
          </w:tcPr>
          <w:p w14:paraId="00869F4E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838" w:type="dxa"/>
            <w:vAlign w:val="center"/>
          </w:tcPr>
          <w:p w14:paraId="479A1BA6" w14:textId="1A52249C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7E237E80" w14:textId="0128FE16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992" w:type="dxa"/>
            <w:vAlign w:val="center"/>
          </w:tcPr>
          <w:p w14:paraId="5CCA9068" w14:textId="0D30B5F9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CA65B6" w:rsidRPr="006213AB" w14:paraId="1F2EBAFC" w14:textId="5EB351EC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E3F9BBC" w14:textId="5384C030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lastRenderedPageBreak/>
              <w:t>DATA_EXTRACAO</w:t>
            </w:r>
          </w:p>
        </w:tc>
        <w:tc>
          <w:tcPr>
            <w:tcW w:w="1097" w:type="dxa"/>
            <w:vAlign w:val="center"/>
          </w:tcPr>
          <w:p w14:paraId="69467DAB" w14:textId="77777777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838" w:type="dxa"/>
            <w:vAlign w:val="center"/>
          </w:tcPr>
          <w:p w14:paraId="50500B6C" w14:textId="001EAB85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2" w:type="dxa"/>
            <w:vAlign w:val="center"/>
          </w:tcPr>
          <w:p w14:paraId="29D30334" w14:textId="33A6B5BE" w:rsidR="00CA65B6" w:rsidRDefault="00CA65B6" w:rsidP="00CA65B6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083C1B2C" w14:textId="20C1C456" w:rsidR="00CA65B6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CA65B6" w:rsidRPr="006213AB" w14:paraId="4D987810" w14:textId="531D2DE8" w:rsidTr="00EB177D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EC807E6" w14:textId="3F699B10" w:rsidR="00CA65B6" w:rsidRPr="006213AB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097" w:type="dxa"/>
            <w:vAlign w:val="center"/>
          </w:tcPr>
          <w:p w14:paraId="3AE3DECB" w14:textId="77777777" w:rsidR="00CA65B6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838" w:type="dxa"/>
            <w:vAlign w:val="center"/>
          </w:tcPr>
          <w:p w14:paraId="52E6DC39" w14:textId="44FAD6C6" w:rsidR="00CA65B6" w:rsidRPr="00AE505B" w:rsidRDefault="00CA65B6" w:rsidP="00CA65B6">
            <w:pPr>
              <w:rPr>
                <w:rFonts w:ascii="Calibri" w:hAnsi="Calibri" w:cs="Calibri"/>
                <w:sz w:val="18"/>
                <w:szCs w:val="18"/>
              </w:rPr>
            </w:pPr>
            <w:r w:rsidRPr="006C5772">
              <w:rPr>
                <w:rFonts w:ascii="Arial" w:hAnsi="Arial" w:cs="Arial"/>
                <w:sz w:val="16"/>
                <w:szCs w:val="16"/>
              </w:rPr>
              <w:t>VARCHAR[2]</w:t>
            </w:r>
            <w:r w:rsidRPr="006C577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7D9B65AC" w14:textId="4D0CB58C" w:rsidR="00CA65B6" w:rsidRDefault="00CA65B6" w:rsidP="00CA65B6">
            <w:pPr>
              <w:rPr>
                <w:rFonts w:ascii="Arial" w:hAnsi="Arial" w:cs="Arial"/>
                <w:sz w:val="16"/>
              </w:rPr>
            </w:pPr>
            <w:r w:rsidRPr="006C5772"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4CA1D8AC" w14:textId="4495D788" w:rsidR="00CA65B6" w:rsidRPr="006C5772" w:rsidRDefault="00CA65B6" w:rsidP="00CA65B6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</w:tbl>
    <w:p w14:paraId="01E2B1A9" w14:textId="77777777" w:rsidR="00AB1DBF" w:rsidRPr="00A51D8E" w:rsidRDefault="00AB1DBF" w:rsidP="00AB1DBF">
      <w:pPr>
        <w:rPr>
          <w:lang w:val="en-US" w:eastAsia="en-US"/>
        </w:rPr>
      </w:pPr>
    </w:p>
    <w:p w14:paraId="19F1254C" w14:textId="77777777" w:rsidR="00907A9E" w:rsidRPr="00907A9E" w:rsidRDefault="00907A9E" w:rsidP="00907A9E">
      <w:pPr>
        <w:pStyle w:val="Heading5"/>
        <w:numPr>
          <w:ilvl w:val="4"/>
          <w:numId w:val="34"/>
        </w:numPr>
        <w:rPr>
          <w:lang w:val="pt-BR"/>
        </w:rPr>
      </w:pPr>
      <w:r w:rsidRPr="00907A9E">
        <w:rPr>
          <w:lang w:val="pt-BR"/>
        </w:rPr>
        <w:t>Carregamento SIEBEL8</w:t>
      </w:r>
    </w:p>
    <w:p w14:paraId="16B3CBA1" w14:textId="77777777" w:rsidR="00884AEF" w:rsidRPr="00B27225" w:rsidRDefault="00884AEF" w:rsidP="00884AE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Os dados para carregamento do SIEBEL devem ser separados por Ativos e Inativos </w:t>
      </w:r>
      <w:r w:rsidRPr="00B27225">
        <w:rPr>
          <w:rFonts w:ascii="Arial" w:hAnsi="Arial" w:cs="Arial"/>
          <w:lang w:eastAsia="en-US"/>
        </w:rPr>
        <w:t>seguir o seguinte padrão:</w:t>
      </w:r>
    </w:p>
    <w:p w14:paraId="46708FFE" w14:textId="77777777" w:rsidR="00884AEF" w:rsidRPr="00DB1268" w:rsidRDefault="00884AEF" w:rsidP="00884AEF">
      <w:pPr>
        <w:rPr>
          <w:rFonts w:ascii="Arial" w:hAnsi="Arial" w:cs="Arial"/>
          <w:lang w:eastAsia="en-US"/>
        </w:rPr>
      </w:pPr>
    </w:p>
    <w:tbl>
      <w:tblPr>
        <w:tblW w:w="48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5"/>
        <w:gridCol w:w="2950"/>
      </w:tblGrid>
      <w:tr w:rsidR="001A1D35" w:rsidRPr="00B27225" w14:paraId="1909B0FD" w14:textId="77777777" w:rsidTr="00AE5150">
        <w:trPr>
          <w:trHeight w:val="282"/>
          <w:jc w:val="center"/>
        </w:trPr>
        <w:tc>
          <w:tcPr>
            <w:tcW w:w="1980" w:type="dxa"/>
          </w:tcPr>
          <w:p w14:paraId="1F6A00C2" w14:textId="77777777" w:rsidR="001A1D35" w:rsidRPr="004C1DD3" w:rsidRDefault="001A1D35" w:rsidP="00AE5150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Tabela stage</w:t>
            </w:r>
          </w:p>
        </w:tc>
        <w:tc>
          <w:tcPr>
            <w:tcW w:w="2835" w:type="dxa"/>
          </w:tcPr>
          <w:p w14:paraId="40ABC74D" w14:textId="7CA91FDA" w:rsidR="001A1D35" w:rsidRPr="004C1DD3" w:rsidRDefault="001A1D35" w:rsidP="00AE5150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VISAO_CRM_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SBL8_ATIVO</w:t>
            </w:r>
          </w:p>
        </w:tc>
      </w:tr>
      <w:tr w:rsidR="001A1D35" w:rsidRPr="00B27225" w14:paraId="19053B8C" w14:textId="77777777" w:rsidTr="00AE5150">
        <w:trPr>
          <w:trHeight w:val="282"/>
          <w:jc w:val="center"/>
        </w:trPr>
        <w:tc>
          <w:tcPr>
            <w:tcW w:w="1980" w:type="dxa"/>
          </w:tcPr>
          <w:p w14:paraId="23D78F7C" w14:textId="77777777" w:rsidR="001A1D35" w:rsidRPr="004C1DD3" w:rsidRDefault="001A1D35" w:rsidP="00AE5150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Tabela stage</w:t>
            </w:r>
          </w:p>
        </w:tc>
        <w:tc>
          <w:tcPr>
            <w:tcW w:w="2835" w:type="dxa"/>
          </w:tcPr>
          <w:p w14:paraId="1FA85D05" w14:textId="7FC08735" w:rsidR="001A1D35" w:rsidRPr="004C1DD3" w:rsidRDefault="001A1D35" w:rsidP="001A1D35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>
              <w:rPr>
                <w:rFonts w:ascii="Arial" w:hAnsi="Arial" w:cs="Arial"/>
                <w:b/>
                <w:sz w:val="20"/>
                <w:lang w:eastAsia="en-US"/>
              </w:rPr>
              <w:t>VISAO_CRM_SBL8_INATIVO</w:t>
            </w:r>
          </w:p>
        </w:tc>
      </w:tr>
    </w:tbl>
    <w:p w14:paraId="48632411" w14:textId="77777777" w:rsidR="00907A9E" w:rsidRPr="004323DA" w:rsidRDefault="00907A9E" w:rsidP="00907A9E">
      <w:pPr>
        <w:rPr>
          <w:rFonts w:ascii="Arial" w:hAnsi="Arial" w:cs="Arial"/>
        </w:rPr>
      </w:pPr>
    </w:p>
    <w:p w14:paraId="556C66B1" w14:textId="6B514E3A" w:rsidR="00AC52A0" w:rsidRPr="00B019B7" w:rsidRDefault="00AC52A0" w:rsidP="00AC52A0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frente SIEBEL</w:t>
      </w:r>
      <w:r w:rsidRPr="00B019B7">
        <w:rPr>
          <w:rFonts w:ascii="Arial" w:hAnsi="Arial" w:cs="Arial"/>
          <w:lang w:eastAsia="en-US"/>
        </w:rPr>
        <w:t xml:space="preserve"> deverá enviar os contratos ativos e </w:t>
      </w:r>
      <w:r>
        <w:rPr>
          <w:rFonts w:ascii="Arial" w:hAnsi="Arial" w:cs="Arial"/>
        </w:rPr>
        <w:t xml:space="preserve">inativos, </w:t>
      </w:r>
      <w:r w:rsidRPr="00D8386C">
        <w:rPr>
          <w:rFonts w:ascii="Arial" w:hAnsi="Arial" w:cs="Arial"/>
        </w:rPr>
        <w:t xml:space="preserve">cancelados no intervalo de até 13 meses da data </w:t>
      </w:r>
      <w:r>
        <w:rPr>
          <w:rFonts w:ascii="Arial" w:hAnsi="Arial" w:cs="Arial"/>
        </w:rPr>
        <w:t>da extração</w:t>
      </w:r>
      <w:r>
        <w:rPr>
          <w:rFonts w:ascii="Arial" w:hAnsi="Arial" w:cs="Arial"/>
          <w:lang w:eastAsia="en-US"/>
        </w:rPr>
        <w:t xml:space="preserve"> (com exceção de pré-pago), de todos os clientes (CPF) ativos</w:t>
      </w:r>
      <w:r w:rsidRPr="00B019B7">
        <w:rPr>
          <w:rFonts w:ascii="Arial" w:hAnsi="Arial" w:cs="Arial"/>
          <w:lang w:eastAsia="en-US"/>
        </w:rPr>
        <w:t>.</w:t>
      </w:r>
      <w:r w:rsidR="00161193">
        <w:rPr>
          <w:rFonts w:ascii="Arial" w:hAnsi="Arial" w:cs="Arial"/>
          <w:lang w:eastAsia="en-US"/>
        </w:rPr>
        <w:t xml:space="preserve"> Não está previsto o recebimento de terminais Pré-ativos o SBL8 deve tratar estes com filtro na extração.</w:t>
      </w:r>
    </w:p>
    <w:p w14:paraId="19B699D7" w14:textId="77777777" w:rsidR="00907A9E" w:rsidRDefault="00907A9E" w:rsidP="00907A9E"/>
    <w:p w14:paraId="30D866FF" w14:textId="77777777" w:rsidR="00884AEF" w:rsidRDefault="00884AEF" w:rsidP="00884AEF">
      <w:pPr>
        <w:pStyle w:val="Heading6"/>
      </w:pPr>
      <w:r>
        <w:t>Alarme Chave Zerada</w:t>
      </w:r>
    </w:p>
    <w:p w14:paraId="482B0107" w14:textId="0141504C" w:rsidR="00884AEF" w:rsidRDefault="00884AEF" w:rsidP="00884AEF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4E1923" w:rsidRPr="004E1923">
        <w:rPr>
          <w:rFonts w:ascii="Arial" w:hAnsi="Arial" w:cs="Arial"/>
          <w:lang w:eastAsia="en-US"/>
        </w:rPr>
        <w:t xml:space="preserve"> </w:t>
      </w:r>
      <w:r w:rsidR="004E1923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41B21EEB" w14:textId="77777777" w:rsidR="004E1923" w:rsidRDefault="004E1923" w:rsidP="00884AEF">
      <w:pPr>
        <w:rPr>
          <w:rFonts w:ascii="Arial" w:hAnsi="Arial" w:cs="Arial"/>
          <w:lang w:eastAsia="en-US"/>
        </w:rPr>
      </w:pPr>
    </w:p>
    <w:p w14:paraId="34D33DB0" w14:textId="43EFA808" w:rsidR="00884AEF" w:rsidRPr="00672EF5" w:rsidRDefault="00884AEF" w:rsidP="00884AEF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 xml:space="preserve">TIPO_PRODUTO: </w:t>
      </w:r>
      <w:r>
        <w:rPr>
          <w:rFonts w:ascii="Arial" w:hAnsi="Arial" w:cs="Arial"/>
          <w:sz w:val="20"/>
          <w:lang w:eastAsia="en-US"/>
        </w:rPr>
        <w:t>FIXO, BANDA_LARGA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884AEF" w:rsidRPr="00B27225" w14:paraId="7B689C49" w14:textId="77777777" w:rsidTr="00D20666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26F2621B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3BAA5F21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12104D1B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166ACFAA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1AAD71D8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AF53115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884AEF" w:rsidRPr="00B27225" w14:paraId="67D693C0" w14:textId="77777777" w:rsidTr="00D20666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77409C6B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04BDB77A" w14:textId="77777777" w:rsidR="00884AEF" w:rsidRPr="00BD1AF4" w:rsidRDefault="00884AEF" w:rsidP="00D20666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276" w:type="dxa"/>
            <w:vAlign w:val="center"/>
          </w:tcPr>
          <w:p w14:paraId="7D346782" w14:textId="77777777" w:rsidR="00884AEF" w:rsidRPr="006213AB" w:rsidRDefault="00884AEF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5E73DC2A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1DD20D81" w14:textId="2EB0056B" w:rsidR="00884AEF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  <w:r w:rsidR="00884AEF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1E5CC3F7" w14:textId="5B1FC4DE" w:rsidR="00884AEF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</w:p>
        </w:tc>
      </w:tr>
      <w:tr w:rsidR="00884AEF" w:rsidRPr="00B27225" w14:paraId="5E742F10" w14:textId="77777777" w:rsidTr="00D20666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2DEF0F5B" w14:textId="77777777" w:rsidR="00884AEF" w:rsidRPr="006213AB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472CF165" w14:textId="77777777" w:rsidR="00884AEF" w:rsidRPr="001D5300" w:rsidRDefault="00884AEF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223599A4" w14:textId="77777777" w:rsidR="00884AEF" w:rsidRPr="006213AB" w:rsidRDefault="00884AEF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7D53FC45" w14:textId="77777777" w:rsidR="00884AEF" w:rsidRDefault="00884AEF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1A01DF26" w14:textId="45C15DAB" w:rsidR="00884AEF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</w:t>
            </w:r>
            <w:r w:rsidR="00884AEF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54DA86DA" w14:textId="5E926220" w:rsidR="00884AEF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</w:p>
        </w:tc>
      </w:tr>
    </w:tbl>
    <w:p w14:paraId="7C5DAD90" w14:textId="77777777" w:rsidR="00884AEF" w:rsidRDefault="00884AEF" w:rsidP="00907A9E"/>
    <w:p w14:paraId="0D387A4A" w14:textId="5FBDDFB4" w:rsidR="00907A9E" w:rsidRDefault="00884AEF" w:rsidP="00907A9E">
      <w:pPr>
        <w:pStyle w:val="Heading6"/>
      </w:pPr>
      <w:r>
        <w:t>Layout arquivo</w:t>
      </w:r>
      <w:r w:rsidR="00907A9E">
        <w:t xml:space="preserve"> Ativos </w:t>
      </w:r>
    </w:p>
    <w:p w14:paraId="4AB830AA" w14:textId="77777777" w:rsidR="00907A9E" w:rsidRPr="0058016A" w:rsidRDefault="00907A9E" w:rsidP="00907A9E">
      <w:pPr>
        <w:rPr>
          <w:lang w:val="en-US" w:eastAsia="en-US"/>
        </w:rPr>
      </w:pPr>
    </w:p>
    <w:tbl>
      <w:tblPr>
        <w:tblW w:w="77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1097"/>
        <w:gridCol w:w="1271"/>
        <w:gridCol w:w="992"/>
        <w:gridCol w:w="992"/>
      </w:tblGrid>
      <w:tr w:rsidR="001A1D35" w:rsidRPr="006213AB" w14:paraId="41AD518A" w14:textId="764D7865" w:rsidTr="001A1D35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5B85C0E1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1097" w:type="dxa"/>
            <w:shd w:val="clear" w:color="FFFFFF" w:fill="C0C0C0"/>
            <w:vAlign w:val="center"/>
          </w:tcPr>
          <w:p w14:paraId="3545612A" w14:textId="77777777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271" w:type="dxa"/>
            <w:shd w:val="clear" w:color="FFFFFF" w:fill="C0C0C0"/>
            <w:vAlign w:val="center"/>
          </w:tcPr>
          <w:p w14:paraId="30D106BA" w14:textId="1844ED8C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0EC909ED" w14:textId="2759C1DE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6F8A60DB" w14:textId="4BCFFA4A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NULO</w:t>
            </w:r>
          </w:p>
        </w:tc>
      </w:tr>
      <w:tr w:rsidR="001A1D35" w:rsidRPr="006213AB" w14:paraId="40ED7147" w14:textId="3D0735A4" w:rsidTr="001A1D35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11DE756" w14:textId="7CD474ED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  <w:r w:rsidR="00314AC0">
              <w:rPr>
                <w:rFonts w:ascii="Arial" w:hAnsi="Arial" w:cs="Arial"/>
                <w:sz w:val="16"/>
              </w:rPr>
              <w:t>_CLIENTE</w:t>
            </w:r>
          </w:p>
        </w:tc>
        <w:tc>
          <w:tcPr>
            <w:tcW w:w="1097" w:type="dxa"/>
            <w:vAlign w:val="center"/>
          </w:tcPr>
          <w:p w14:paraId="63409DAA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271" w:type="dxa"/>
            <w:vAlign w:val="center"/>
          </w:tcPr>
          <w:p w14:paraId="1FAAE9B4" w14:textId="396F295B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6053FBD5" w14:textId="5E4AA05C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22BC6A36" w14:textId="04C1D04A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17890AA1" w14:textId="4D9EB130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01F878F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1097" w:type="dxa"/>
            <w:vAlign w:val="center"/>
          </w:tcPr>
          <w:p w14:paraId="04A05FD4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271" w:type="dxa"/>
            <w:vAlign w:val="center"/>
          </w:tcPr>
          <w:p w14:paraId="41BF5C01" w14:textId="21C8717B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0BFA5ECA" w14:textId="21B63C0D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019D591B" w14:textId="1A604D79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1B65DE19" w14:textId="174CAAAE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F698851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1097" w:type="dxa"/>
            <w:vAlign w:val="center"/>
          </w:tcPr>
          <w:p w14:paraId="0E9F96B9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271" w:type="dxa"/>
            <w:vAlign w:val="center"/>
          </w:tcPr>
          <w:p w14:paraId="68E74251" w14:textId="672A7352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3A5D3D90" w14:textId="036CD731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41FAEF60" w14:textId="7B88E356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76ABE6F3" w14:textId="74DBB387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E0622F9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STATUS_TERMINAL</w:t>
            </w:r>
          </w:p>
        </w:tc>
        <w:tc>
          <w:tcPr>
            <w:tcW w:w="1097" w:type="dxa"/>
            <w:vAlign w:val="center"/>
          </w:tcPr>
          <w:p w14:paraId="3C7885A5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271" w:type="dxa"/>
            <w:vAlign w:val="center"/>
          </w:tcPr>
          <w:p w14:paraId="02F6DB7F" w14:textId="55A51247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3CCAE000" w14:textId="38BB01A3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5FF0A6BD" w14:textId="4D8645EA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42C4E942" w14:textId="653B0083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BC7FA94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NOME_PLANO*</w:t>
            </w:r>
          </w:p>
        </w:tc>
        <w:tc>
          <w:tcPr>
            <w:tcW w:w="1097" w:type="dxa"/>
            <w:vAlign w:val="center"/>
          </w:tcPr>
          <w:p w14:paraId="01E4D4D0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271" w:type="dxa"/>
            <w:vAlign w:val="center"/>
          </w:tcPr>
          <w:p w14:paraId="2308450F" w14:textId="793AADDE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771CDCC7" w14:textId="5B2D0DD1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7164AC68" w14:textId="3334FC99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23D3F3ED" w14:textId="54C0C2A3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7355D93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VELOCIDADE_BL</w:t>
            </w:r>
          </w:p>
        </w:tc>
        <w:tc>
          <w:tcPr>
            <w:tcW w:w="1097" w:type="dxa"/>
            <w:vAlign w:val="center"/>
          </w:tcPr>
          <w:p w14:paraId="75539DA7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271" w:type="dxa"/>
            <w:vAlign w:val="center"/>
          </w:tcPr>
          <w:p w14:paraId="4004C0BE" w14:textId="6A77E19E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C6AA5D5" w14:textId="14174A4F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50</w:t>
            </w:r>
          </w:p>
        </w:tc>
        <w:tc>
          <w:tcPr>
            <w:tcW w:w="992" w:type="dxa"/>
            <w:vAlign w:val="center"/>
          </w:tcPr>
          <w:p w14:paraId="5F8C1B62" w14:textId="12CB4437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4CE0BB1B" w14:textId="1AFD8D82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5418013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1097" w:type="dxa"/>
            <w:vAlign w:val="center"/>
          </w:tcPr>
          <w:p w14:paraId="0CDB1C7E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271" w:type="dxa"/>
            <w:vAlign w:val="center"/>
          </w:tcPr>
          <w:p w14:paraId="20D49A17" w14:textId="5C8A7F5B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76C72CA4" w14:textId="4844AAE9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24731814" w14:textId="1B04A229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26D9513A" w14:textId="52E4A10A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476D086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1097" w:type="dxa"/>
            <w:vAlign w:val="center"/>
          </w:tcPr>
          <w:p w14:paraId="3D2A9D17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271" w:type="dxa"/>
            <w:vAlign w:val="center"/>
          </w:tcPr>
          <w:p w14:paraId="78B3F1B6" w14:textId="0D5D9938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CBA6667" w14:textId="5ACBB463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45F6CED2" w14:textId="1BCDD0DE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44645AD5" w14:textId="0E8C0169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A0DD7B0" w14:textId="797C956B" w:rsidR="001A1D35" w:rsidRPr="006213AB" w:rsidRDefault="00314AC0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DT</w:t>
            </w:r>
            <w:r w:rsidR="001A1D35" w:rsidRPr="006213AB">
              <w:rPr>
                <w:rFonts w:ascii="Arial" w:hAnsi="Arial" w:cs="Arial"/>
                <w:sz w:val="16"/>
              </w:rPr>
              <w:t>_CAD_CONTA_ONLINE</w:t>
            </w:r>
          </w:p>
        </w:tc>
        <w:tc>
          <w:tcPr>
            <w:tcW w:w="1097" w:type="dxa"/>
            <w:vAlign w:val="center"/>
          </w:tcPr>
          <w:p w14:paraId="00186EEE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271" w:type="dxa"/>
            <w:vAlign w:val="center"/>
          </w:tcPr>
          <w:p w14:paraId="5EBE74D8" w14:textId="53D418E6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 xml:space="preserve">VARCHAR[2] </w:t>
            </w:r>
          </w:p>
        </w:tc>
        <w:tc>
          <w:tcPr>
            <w:tcW w:w="992" w:type="dxa"/>
            <w:vAlign w:val="center"/>
          </w:tcPr>
          <w:p w14:paraId="7B7F804B" w14:textId="77777777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66380005" w14:textId="41D2A38C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1A1D35" w:rsidRPr="006213AB" w14:paraId="2DFE5A68" w14:textId="3526BB3A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8FD63F6" w14:textId="577ADC18" w:rsidR="001A1D35" w:rsidRPr="006213AB" w:rsidRDefault="001A1D35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DT</w:t>
            </w:r>
            <w:r w:rsidR="00314AC0">
              <w:rPr>
                <w:rFonts w:ascii="Arial" w:hAnsi="Arial" w:cs="Arial"/>
                <w:sz w:val="16"/>
              </w:rPr>
              <w:t>_ALT</w:t>
            </w:r>
            <w:r w:rsidRPr="006213AB">
              <w:rPr>
                <w:rFonts w:ascii="Arial" w:hAnsi="Arial" w:cs="Arial"/>
                <w:sz w:val="16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0BF0BFE5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271" w:type="dxa"/>
            <w:vAlign w:val="center"/>
          </w:tcPr>
          <w:p w14:paraId="3EE01365" w14:textId="0ACC0EB8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481975B" w14:textId="77777777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0F9BFE7F" w14:textId="48D915F7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1A1D35" w:rsidRPr="006213AB" w14:paraId="2B50660D" w14:textId="7BFF7C6F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1DF13B0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TERMINAL_CONTA_ONLINE</w:t>
            </w:r>
          </w:p>
        </w:tc>
        <w:tc>
          <w:tcPr>
            <w:tcW w:w="1097" w:type="dxa"/>
            <w:vAlign w:val="center"/>
          </w:tcPr>
          <w:p w14:paraId="3602FA7D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271" w:type="dxa"/>
            <w:vAlign w:val="center"/>
          </w:tcPr>
          <w:p w14:paraId="1256A4DA" w14:textId="515D502E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5FF2956D" w14:textId="7A05DEA8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1B8FDD23" w14:textId="4B2C71FB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64643C9B" w14:textId="5A62B3C9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667D5FE" w14:textId="44799B62" w:rsidR="001A1D35" w:rsidRPr="006213AB" w:rsidRDefault="00314AC0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MATRICULA_</w:t>
            </w:r>
            <w:r w:rsidR="001A1D35" w:rsidRPr="006213AB">
              <w:rPr>
                <w:rFonts w:ascii="Arial" w:hAnsi="Arial" w:cs="Arial"/>
                <w:sz w:val="16"/>
              </w:rPr>
              <w:t>CONTA_ONLINE</w:t>
            </w:r>
          </w:p>
        </w:tc>
        <w:tc>
          <w:tcPr>
            <w:tcW w:w="1097" w:type="dxa"/>
            <w:vAlign w:val="center"/>
          </w:tcPr>
          <w:p w14:paraId="18893FE0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271" w:type="dxa"/>
            <w:vAlign w:val="center"/>
          </w:tcPr>
          <w:p w14:paraId="70FB1348" w14:textId="57E990F8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63BEF81F" w14:textId="6CA13A6A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50</w:t>
            </w:r>
          </w:p>
        </w:tc>
        <w:tc>
          <w:tcPr>
            <w:tcW w:w="992" w:type="dxa"/>
            <w:vAlign w:val="center"/>
          </w:tcPr>
          <w:p w14:paraId="5AF57231" w14:textId="031D8E71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2D851B2D" w14:textId="4152DDA6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475E40A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1097" w:type="dxa"/>
            <w:vAlign w:val="center"/>
          </w:tcPr>
          <w:p w14:paraId="69BA5CC0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271" w:type="dxa"/>
            <w:vAlign w:val="center"/>
          </w:tcPr>
          <w:p w14:paraId="37CA6047" w14:textId="4F2961DD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64285A3F" w14:textId="019C4E14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1FC12752" w14:textId="1FEE39E1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1A1D35" w:rsidRPr="006213AB" w14:paraId="7A4A97B9" w14:textId="6B92D480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67056A0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1097" w:type="dxa"/>
            <w:vAlign w:val="center"/>
          </w:tcPr>
          <w:p w14:paraId="7EB82AB0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271" w:type="dxa"/>
            <w:vAlign w:val="center"/>
          </w:tcPr>
          <w:p w14:paraId="4673DC5A" w14:textId="646C133B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58B6D6B4" w14:textId="212AA098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992" w:type="dxa"/>
            <w:vAlign w:val="center"/>
          </w:tcPr>
          <w:p w14:paraId="4B95BA14" w14:textId="112F2264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1A1D35" w:rsidRPr="006213AB" w14:paraId="118DD9FE" w14:textId="418242DD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AAB82BB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1097" w:type="dxa"/>
            <w:vAlign w:val="center"/>
          </w:tcPr>
          <w:p w14:paraId="40C2F06A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271" w:type="dxa"/>
            <w:vAlign w:val="center"/>
          </w:tcPr>
          <w:p w14:paraId="591427E0" w14:textId="7B5FA435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F48D7A9" w14:textId="77777777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75849E79" w14:textId="584722E7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1A1D35" w:rsidRPr="006213AB" w14:paraId="5FEA9FA9" w14:textId="2726F531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9F0A3B1" w14:textId="77777777" w:rsidR="001A1D35" w:rsidRPr="006213AB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097" w:type="dxa"/>
            <w:vAlign w:val="center"/>
          </w:tcPr>
          <w:p w14:paraId="6FC47C8A" w14:textId="77777777" w:rsidR="001A1D35" w:rsidRDefault="001A1D35" w:rsidP="001A1D3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271" w:type="dxa"/>
            <w:vAlign w:val="center"/>
          </w:tcPr>
          <w:p w14:paraId="4938103D" w14:textId="1F2B7FEA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6E6C270F" w14:textId="62D6F4D2" w:rsidR="001A1D35" w:rsidRPr="004952DC" w:rsidRDefault="001A1D35" w:rsidP="001A1D35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992" w:type="dxa"/>
            <w:vAlign w:val="center"/>
          </w:tcPr>
          <w:p w14:paraId="24961A3F" w14:textId="3C12EA2F" w:rsidR="001A1D35" w:rsidRPr="004952DC" w:rsidRDefault="001A1D35" w:rsidP="001A1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</w:tbl>
    <w:p w14:paraId="41B7E4CA" w14:textId="77777777" w:rsidR="00907A9E" w:rsidRDefault="00907A9E" w:rsidP="00907A9E">
      <w:pPr>
        <w:rPr>
          <w:lang w:val="en-US" w:eastAsia="en-US"/>
        </w:rPr>
      </w:pPr>
    </w:p>
    <w:p w14:paraId="46D0EFB3" w14:textId="4C27A479" w:rsidR="00907A9E" w:rsidRDefault="00884AEF" w:rsidP="00907A9E">
      <w:pPr>
        <w:pStyle w:val="Heading6"/>
      </w:pPr>
      <w:r>
        <w:t>Layout arquivo</w:t>
      </w:r>
      <w:r w:rsidR="00907A9E">
        <w:t xml:space="preserve"> Inativos</w:t>
      </w:r>
    </w:p>
    <w:p w14:paraId="58888975" w14:textId="77777777" w:rsidR="00907A9E" w:rsidRPr="0058016A" w:rsidRDefault="00907A9E" w:rsidP="00907A9E">
      <w:pPr>
        <w:rPr>
          <w:lang w:val="en-US" w:eastAsia="en-US"/>
        </w:rPr>
      </w:pPr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1097"/>
        <w:gridCol w:w="1271"/>
        <w:gridCol w:w="1134"/>
        <w:gridCol w:w="1134"/>
      </w:tblGrid>
      <w:tr w:rsidR="001A1D35" w:rsidRPr="006213AB" w14:paraId="0C5EF0FD" w14:textId="2D0980D2" w:rsidTr="001A1D35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46FBF507" w14:textId="77777777" w:rsidR="001A1D35" w:rsidRPr="006213AB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1097" w:type="dxa"/>
            <w:shd w:val="clear" w:color="FFFFFF" w:fill="C0C0C0"/>
            <w:vAlign w:val="center"/>
          </w:tcPr>
          <w:p w14:paraId="4AF3F731" w14:textId="77777777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271" w:type="dxa"/>
            <w:shd w:val="clear" w:color="FFFFFF" w:fill="C0C0C0"/>
            <w:vAlign w:val="center"/>
          </w:tcPr>
          <w:p w14:paraId="09659436" w14:textId="67B3E927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1134" w:type="dxa"/>
            <w:shd w:val="clear" w:color="FFFFFF" w:fill="C0C0C0"/>
            <w:vAlign w:val="center"/>
          </w:tcPr>
          <w:p w14:paraId="32B49928" w14:textId="7C0459DA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  <w:tc>
          <w:tcPr>
            <w:tcW w:w="1134" w:type="dxa"/>
            <w:shd w:val="clear" w:color="FFFFFF" w:fill="C0C0C0"/>
            <w:vAlign w:val="center"/>
          </w:tcPr>
          <w:p w14:paraId="1222775A" w14:textId="4C553C6C" w:rsidR="001A1D35" w:rsidRDefault="001A1D35" w:rsidP="001A1D3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NULO</w:t>
            </w:r>
          </w:p>
        </w:tc>
      </w:tr>
      <w:tr w:rsidR="00314AC0" w:rsidRPr="006213AB" w14:paraId="375E2691" w14:textId="6CF13D4E" w:rsidTr="001A1D35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14FD9C0" w14:textId="44091C27" w:rsidR="00314AC0" w:rsidRPr="006213AB" w:rsidRDefault="00314AC0" w:rsidP="00314AC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  <w:r>
              <w:rPr>
                <w:rFonts w:ascii="Arial" w:hAnsi="Arial" w:cs="Arial"/>
                <w:sz w:val="16"/>
              </w:rPr>
              <w:t>_CLIENTE</w:t>
            </w:r>
          </w:p>
        </w:tc>
        <w:tc>
          <w:tcPr>
            <w:tcW w:w="1097" w:type="dxa"/>
            <w:vAlign w:val="center"/>
          </w:tcPr>
          <w:p w14:paraId="5F616B4C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271" w:type="dxa"/>
            <w:vAlign w:val="center"/>
          </w:tcPr>
          <w:p w14:paraId="5132EF7F" w14:textId="4DF7F47C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09266E4B" w14:textId="3C6B0F4A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134" w:type="dxa"/>
            <w:vAlign w:val="center"/>
          </w:tcPr>
          <w:p w14:paraId="4EE6458D" w14:textId="7CFBD0B9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0544ED39" w14:textId="439735B6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1FA47FE" w14:textId="4186B3D8" w:rsidR="00314AC0" w:rsidRPr="006213AB" w:rsidRDefault="00314AC0" w:rsidP="00314AC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1097" w:type="dxa"/>
            <w:vAlign w:val="center"/>
          </w:tcPr>
          <w:p w14:paraId="69A8A167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271" w:type="dxa"/>
            <w:vAlign w:val="center"/>
          </w:tcPr>
          <w:p w14:paraId="5DC5EAAE" w14:textId="72366657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1F3C4BA2" w14:textId="2C011D5B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134" w:type="dxa"/>
            <w:vAlign w:val="center"/>
          </w:tcPr>
          <w:p w14:paraId="72C23853" w14:textId="63835313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5ED19454" w14:textId="2ABCF9C0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04D6066" w14:textId="241E3B98" w:rsidR="00314AC0" w:rsidRPr="006213AB" w:rsidRDefault="00314AC0" w:rsidP="00314AC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1097" w:type="dxa"/>
            <w:vAlign w:val="center"/>
          </w:tcPr>
          <w:p w14:paraId="737807D6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271" w:type="dxa"/>
            <w:vAlign w:val="center"/>
          </w:tcPr>
          <w:p w14:paraId="16507753" w14:textId="41CFE860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7698D7CF" w14:textId="60128D2E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134" w:type="dxa"/>
            <w:vAlign w:val="center"/>
          </w:tcPr>
          <w:p w14:paraId="7C86C291" w14:textId="4016E222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2B105503" w14:textId="7B482D9E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9343076" w14:textId="728568E1" w:rsidR="00314AC0" w:rsidRPr="006213AB" w:rsidRDefault="00314AC0" w:rsidP="00314AC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STATUS_TERMINAL</w:t>
            </w:r>
          </w:p>
        </w:tc>
        <w:tc>
          <w:tcPr>
            <w:tcW w:w="1097" w:type="dxa"/>
            <w:vAlign w:val="center"/>
          </w:tcPr>
          <w:p w14:paraId="5233DF74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271" w:type="dxa"/>
            <w:vAlign w:val="center"/>
          </w:tcPr>
          <w:p w14:paraId="6680C123" w14:textId="42BF038A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604084FD" w14:textId="34F79934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1CC72C36" w14:textId="48EE1136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5537AA1D" w14:textId="0F992440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C9A0ED6" w14:textId="679877CD" w:rsidR="00314AC0" w:rsidRPr="006213AB" w:rsidRDefault="00314AC0" w:rsidP="00314AC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NOME_PLANO*</w:t>
            </w:r>
          </w:p>
        </w:tc>
        <w:tc>
          <w:tcPr>
            <w:tcW w:w="1097" w:type="dxa"/>
            <w:vAlign w:val="center"/>
          </w:tcPr>
          <w:p w14:paraId="2D37EACE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271" w:type="dxa"/>
            <w:vAlign w:val="center"/>
          </w:tcPr>
          <w:p w14:paraId="2DD5A0D7" w14:textId="19BD3217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38571384" w14:textId="0A3759CD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134" w:type="dxa"/>
            <w:vAlign w:val="center"/>
          </w:tcPr>
          <w:p w14:paraId="04469FB9" w14:textId="70171CCE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29D0CC2B" w14:textId="6B98FC8B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3860D1A" w14:textId="2303A967" w:rsidR="00314AC0" w:rsidRPr="006213AB" w:rsidRDefault="00314AC0" w:rsidP="00314AC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VELOCIDADE_BL</w:t>
            </w:r>
          </w:p>
        </w:tc>
        <w:tc>
          <w:tcPr>
            <w:tcW w:w="1097" w:type="dxa"/>
            <w:vAlign w:val="center"/>
          </w:tcPr>
          <w:p w14:paraId="58B16DDE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271" w:type="dxa"/>
            <w:vAlign w:val="center"/>
          </w:tcPr>
          <w:p w14:paraId="3AE61125" w14:textId="087CBEDB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7C5FB2CF" w14:textId="34B27F92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1134" w:type="dxa"/>
            <w:vAlign w:val="center"/>
          </w:tcPr>
          <w:p w14:paraId="1B0CE338" w14:textId="41B90305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5CE7F101" w14:textId="69959875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A356463" w14:textId="6A406C0D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1097" w:type="dxa"/>
            <w:vAlign w:val="center"/>
          </w:tcPr>
          <w:p w14:paraId="7D5910D7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271" w:type="dxa"/>
            <w:vAlign w:val="center"/>
          </w:tcPr>
          <w:p w14:paraId="72063C12" w14:textId="3ED4DDBB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1CA46858" w14:textId="074B12AC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30</w:t>
            </w:r>
          </w:p>
        </w:tc>
        <w:tc>
          <w:tcPr>
            <w:tcW w:w="1134" w:type="dxa"/>
            <w:vAlign w:val="center"/>
          </w:tcPr>
          <w:p w14:paraId="340B5C66" w14:textId="71B5BE24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789AAE14" w14:textId="397B3B33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9159897" w14:textId="34E42DEA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1097" w:type="dxa"/>
            <w:vAlign w:val="center"/>
          </w:tcPr>
          <w:p w14:paraId="5C8BC1E7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271" w:type="dxa"/>
            <w:vAlign w:val="center"/>
          </w:tcPr>
          <w:p w14:paraId="26667435" w14:textId="66180BC0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40AD8ABE" w14:textId="4387B897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20</w:t>
            </w:r>
          </w:p>
        </w:tc>
        <w:tc>
          <w:tcPr>
            <w:tcW w:w="1134" w:type="dxa"/>
            <w:vAlign w:val="center"/>
          </w:tcPr>
          <w:p w14:paraId="021D3D77" w14:textId="644C576C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041197EE" w14:textId="1BC235A5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1153C6F" w14:textId="23F198B3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DT</w:t>
            </w:r>
            <w:r w:rsidRPr="006213AB">
              <w:rPr>
                <w:rFonts w:ascii="Arial" w:hAnsi="Arial" w:cs="Arial"/>
                <w:sz w:val="16"/>
              </w:rPr>
              <w:t>_CAD_CONTA_ONLINE</w:t>
            </w:r>
          </w:p>
        </w:tc>
        <w:tc>
          <w:tcPr>
            <w:tcW w:w="1097" w:type="dxa"/>
            <w:vAlign w:val="center"/>
          </w:tcPr>
          <w:p w14:paraId="06BC623E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271" w:type="dxa"/>
            <w:vAlign w:val="center"/>
          </w:tcPr>
          <w:p w14:paraId="5B909783" w14:textId="48C14BA7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 xml:space="preserve">VARCHAR[2] </w:t>
            </w:r>
          </w:p>
        </w:tc>
        <w:tc>
          <w:tcPr>
            <w:tcW w:w="1134" w:type="dxa"/>
            <w:vAlign w:val="center"/>
          </w:tcPr>
          <w:p w14:paraId="77AB5D86" w14:textId="3BD0B72A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1134" w:type="dxa"/>
            <w:vAlign w:val="center"/>
          </w:tcPr>
          <w:p w14:paraId="41A944B1" w14:textId="5FC2BD3F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314AC0" w:rsidRPr="006213AB" w14:paraId="6DF8E365" w14:textId="3F20DDCB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1FE29CD" w14:textId="5944731D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DT</w:t>
            </w:r>
            <w:r>
              <w:rPr>
                <w:rFonts w:ascii="Arial" w:hAnsi="Arial" w:cs="Arial"/>
                <w:sz w:val="16"/>
              </w:rPr>
              <w:t>_ALT</w:t>
            </w:r>
            <w:r w:rsidRPr="006213AB">
              <w:rPr>
                <w:rFonts w:ascii="Arial" w:hAnsi="Arial" w:cs="Arial"/>
                <w:sz w:val="16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7E967AFB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271" w:type="dxa"/>
            <w:vAlign w:val="center"/>
          </w:tcPr>
          <w:p w14:paraId="19215E1D" w14:textId="055D6457" w:rsidR="00314AC0" w:rsidRPr="004952DC" w:rsidRDefault="00314AC0" w:rsidP="00314AC0">
            <w:pPr>
              <w:rPr>
                <w:rFonts w:ascii="Arial" w:hAnsi="Arial" w:cs="Arial"/>
                <w:sz w:val="18"/>
                <w:szCs w:val="18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  <w:r w:rsidRPr="004952DC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3B03FCFD" w14:textId="510F9202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1134" w:type="dxa"/>
            <w:vAlign w:val="center"/>
          </w:tcPr>
          <w:p w14:paraId="12F0ECC9" w14:textId="4CE3131F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314AC0" w:rsidRPr="006213AB" w14:paraId="483F69DB" w14:textId="19AEA918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0388F68" w14:textId="6C1AD625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TERMINAL_CONTA_ONLINE</w:t>
            </w:r>
          </w:p>
        </w:tc>
        <w:tc>
          <w:tcPr>
            <w:tcW w:w="1097" w:type="dxa"/>
            <w:vAlign w:val="center"/>
          </w:tcPr>
          <w:p w14:paraId="14E24A0C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271" w:type="dxa"/>
            <w:vAlign w:val="center"/>
          </w:tcPr>
          <w:p w14:paraId="78A2231F" w14:textId="0D4B4586" w:rsidR="00314AC0" w:rsidRPr="004952DC" w:rsidRDefault="00314AC0" w:rsidP="00314AC0">
            <w:pPr>
              <w:rPr>
                <w:rFonts w:ascii="Arial" w:hAnsi="Arial" w:cs="Arial"/>
                <w:sz w:val="18"/>
                <w:szCs w:val="18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  <w:r w:rsidRPr="004952DC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4E77846A" w14:textId="458F653D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134" w:type="dxa"/>
            <w:vAlign w:val="center"/>
          </w:tcPr>
          <w:p w14:paraId="28789634" w14:textId="3E61620E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695F62FA" w14:textId="110CC75F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3CCC0F2" w14:textId="0BDC18F8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MATRICULA_</w:t>
            </w:r>
            <w:r w:rsidRPr="006213AB">
              <w:rPr>
                <w:rFonts w:ascii="Arial" w:hAnsi="Arial" w:cs="Arial"/>
                <w:sz w:val="16"/>
              </w:rPr>
              <w:t>CONTA_ONLINE</w:t>
            </w:r>
          </w:p>
        </w:tc>
        <w:tc>
          <w:tcPr>
            <w:tcW w:w="1097" w:type="dxa"/>
            <w:vAlign w:val="center"/>
          </w:tcPr>
          <w:p w14:paraId="2112CD6C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271" w:type="dxa"/>
            <w:vAlign w:val="center"/>
          </w:tcPr>
          <w:p w14:paraId="1341BFFC" w14:textId="292BAC74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1012D199" w14:textId="0B83A913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134" w:type="dxa"/>
            <w:vAlign w:val="center"/>
          </w:tcPr>
          <w:p w14:paraId="37CE443B" w14:textId="38FB8C1A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439C99D3" w14:textId="3F4EC33C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B64FA3F" w14:textId="18D6F0BD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1097" w:type="dxa"/>
            <w:vAlign w:val="center"/>
          </w:tcPr>
          <w:p w14:paraId="3BE10C2B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271" w:type="dxa"/>
            <w:vAlign w:val="center"/>
          </w:tcPr>
          <w:p w14:paraId="26DF4520" w14:textId="54F9E397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33754190" w14:textId="119CFFB6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134" w:type="dxa"/>
            <w:vAlign w:val="center"/>
          </w:tcPr>
          <w:p w14:paraId="7C46E40D" w14:textId="253A9332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  <w:tr w:rsidR="00314AC0" w:rsidRPr="006213AB" w14:paraId="4111AC00" w14:textId="0A111AC4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9C60313" w14:textId="52C96C1D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1097" w:type="dxa"/>
            <w:vAlign w:val="center"/>
          </w:tcPr>
          <w:p w14:paraId="6C70DE6B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271" w:type="dxa"/>
            <w:vAlign w:val="center"/>
          </w:tcPr>
          <w:p w14:paraId="6247274D" w14:textId="4F0A9327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0655329E" w14:textId="63BC152F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134" w:type="dxa"/>
            <w:vAlign w:val="center"/>
          </w:tcPr>
          <w:p w14:paraId="2CACCDAD" w14:textId="532D9F28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314AC0" w:rsidRPr="006213AB" w14:paraId="72497A70" w14:textId="276445BF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E006306" w14:textId="49A7A804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1097" w:type="dxa"/>
            <w:vAlign w:val="center"/>
          </w:tcPr>
          <w:p w14:paraId="4FE3D404" w14:textId="77777777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271" w:type="dxa"/>
            <w:vAlign w:val="center"/>
          </w:tcPr>
          <w:p w14:paraId="5F9E6DFD" w14:textId="418599FF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1134" w:type="dxa"/>
            <w:vAlign w:val="center"/>
          </w:tcPr>
          <w:p w14:paraId="08A4B9DF" w14:textId="5D614911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1134" w:type="dxa"/>
            <w:vAlign w:val="center"/>
          </w:tcPr>
          <w:p w14:paraId="4FD2E0B5" w14:textId="183FB200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N</w:t>
            </w:r>
          </w:p>
        </w:tc>
      </w:tr>
      <w:tr w:rsidR="00314AC0" w:rsidRPr="006213AB" w14:paraId="58255094" w14:textId="0B8C2103" w:rsidTr="001A1D35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7EB047D" w14:textId="637B099D" w:rsidR="00314AC0" w:rsidRPr="006213AB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097" w:type="dxa"/>
            <w:vAlign w:val="center"/>
          </w:tcPr>
          <w:p w14:paraId="5E17F52B" w14:textId="77777777" w:rsidR="00314AC0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271" w:type="dxa"/>
            <w:vAlign w:val="center"/>
          </w:tcPr>
          <w:p w14:paraId="62B3C00F" w14:textId="53228945" w:rsidR="00314AC0" w:rsidRPr="004952DC" w:rsidRDefault="00314AC0" w:rsidP="00314AC0">
            <w:pPr>
              <w:rPr>
                <w:rFonts w:ascii="Arial" w:hAnsi="Arial" w:cs="Arial"/>
                <w:sz w:val="18"/>
                <w:szCs w:val="18"/>
              </w:rPr>
            </w:pPr>
            <w:r w:rsidRPr="004952DC">
              <w:rPr>
                <w:rFonts w:ascii="Arial" w:hAnsi="Arial" w:cs="Arial"/>
                <w:sz w:val="16"/>
                <w:szCs w:val="16"/>
              </w:rPr>
              <w:t>VARCHAR[2]</w:t>
            </w:r>
            <w:r w:rsidRPr="004952DC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41DF8154" w14:textId="69D93FA0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 w:rsidRPr="004952DC"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134" w:type="dxa"/>
            <w:vAlign w:val="center"/>
          </w:tcPr>
          <w:p w14:paraId="672304C3" w14:textId="5E9C7620" w:rsidR="00314AC0" w:rsidRPr="004952DC" w:rsidRDefault="00314AC0" w:rsidP="00314AC0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S</w:t>
            </w:r>
          </w:p>
        </w:tc>
      </w:tr>
    </w:tbl>
    <w:p w14:paraId="46EA5642" w14:textId="77777777" w:rsidR="00AB1DBF" w:rsidRPr="00A51D8E" w:rsidRDefault="00AB1DBF" w:rsidP="000B04A4">
      <w:pPr>
        <w:rPr>
          <w:lang w:val="en-US" w:eastAsia="en-US"/>
        </w:rPr>
      </w:pPr>
    </w:p>
    <w:p w14:paraId="2BAD1F99" w14:textId="2BA20ACC" w:rsidR="000B04A4" w:rsidRPr="00B27225" w:rsidRDefault="000B04A4" w:rsidP="000B04A4">
      <w:pPr>
        <w:pStyle w:val="Heading5"/>
        <w:rPr>
          <w:lang w:val="pt-BR"/>
        </w:rPr>
      </w:pPr>
      <w:r w:rsidRPr="00B27225">
        <w:rPr>
          <w:lang w:val="pt-BR"/>
        </w:rPr>
        <w:t>Carregamento SINN</w:t>
      </w:r>
    </w:p>
    <w:p w14:paraId="1E7DD8C8" w14:textId="2189C0D2" w:rsidR="00A7098C" w:rsidRPr="00B27225" w:rsidRDefault="00A7098C" w:rsidP="00A7098C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 xml:space="preserve">s para carregamento do SINN devem ser separados por UF e </w:t>
      </w:r>
      <w:r w:rsidRPr="00B27225">
        <w:rPr>
          <w:rFonts w:ascii="Arial" w:hAnsi="Arial" w:cs="Arial"/>
          <w:lang w:eastAsia="en-US"/>
        </w:rPr>
        <w:t>seguir o seguinte padrão:</w:t>
      </w:r>
    </w:p>
    <w:p w14:paraId="325EDCAE" w14:textId="77777777" w:rsidR="000B04A4" w:rsidRPr="004C1DD3" w:rsidRDefault="000B04A4" w:rsidP="000B04A4">
      <w:pPr>
        <w:rPr>
          <w:sz w:val="20"/>
          <w:lang w:eastAsia="en-US"/>
        </w:rPr>
      </w:pP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245"/>
      </w:tblGrid>
      <w:tr w:rsidR="00650282" w:rsidRPr="004C1DD3" w14:paraId="1B3C55EB" w14:textId="77777777" w:rsidTr="004C1DD3">
        <w:trPr>
          <w:trHeight w:val="303"/>
          <w:jc w:val="center"/>
        </w:trPr>
        <w:tc>
          <w:tcPr>
            <w:tcW w:w="2547" w:type="dxa"/>
          </w:tcPr>
          <w:p w14:paraId="1D10CD8A" w14:textId="77777777" w:rsidR="00650282" w:rsidRPr="004C1DD3" w:rsidRDefault="00650282" w:rsidP="00A51D8E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5245" w:type="dxa"/>
          </w:tcPr>
          <w:p w14:paraId="28A9F582" w14:textId="7516F542" w:rsidR="00650282" w:rsidRPr="004C1DD3" w:rsidRDefault="00650282" w:rsidP="0047655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CAD_</w:t>
            </w:r>
            <w:r w:rsidR="002B7E79" w:rsidRPr="004C1DD3">
              <w:rPr>
                <w:rFonts w:ascii="Arial" w:hAnsi="Arial" w:cs="Arial"/>
                <w:b/>
                <w:sz w:val="20"/>
                <w:lang w:eastAsia="en-US"/>
              </w:rPr>
              <w:t>SIN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_</w:t>
            </w:r>
            <w:r w:rsidR="0047655E" w:rsidRPr="004C1DD3">
              <w:rPr>
                <w:rFonts w:ascii="Arial" w:hAnsi="Arial" w:cs="Arial"/>
                <w:b/>
                <w:sz w:val="20"/>
                <w:lang w:eastAsia="en-US"/>
              </w:rPr>
              <w:t>&lt;uf&gt;_&lt;</w:t>
            </w:r>
            <w:r w:rsidR="00A7098C" w:rsidRPr="004C1DD3">
              <w:rPr>
                <w:rFonts w:ascii="Arial" w:hAnsi="Arial" w:cs="Arial"/>
                <w:b/>
                <w:sz w:val="20"/>
                <w:lang w:eastAsia="en-US"/>
              </w:rPr>
              <w:t>data extração 'ddMMaaaa'&gt;</w:t>
            </w:r>
            <w:r w:rsidR="008C1A5C" w:rsidRPr="004C1DD3">
              <w:rPr>
                <w:rFonts w:ascii="Arial" w:hAnsi="Arial" w:cs="Arial"/>
                <w:b/>
                <w:sz w:val="20"/>
                <w:lang w:eastAsia="en-US"/>
              </w:rPr>
              <w:t>.txt</w:t>
            </w:r>
          </w:p>
        </w:tc>
      </w:tr>
      <w:tr w:rsidR="00650282" w:rsidRPr="004C1DD3" w14:paraId="3702919A" w14:textId="77777777" w:rsidTr="004C1DD3">
        <w:trPr>
          <w:trHeight w:val="325"/>
          <w:jc w:val="center"/>
        </w:trPr>
        <w:tc>
          <w:tcPr>
            <w:tcW w:w="2547" w:type="dxa"/>
          </w:tcPr>
          <w:p w14:paraId="74B8DC1A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5245" w:type="dxa"/>
          </w:tcPr>
          <w:p w14:paraId="72E0D970" w14:textId="77777777" w:rsidR="00650282" w:rsidRPr="004C1DD3" w:rsidRDefault="00650282" w:rsidP="00A51D8E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Não</w:t>
            </w:r>
          </w:p>
        </w:tc>
      </w:tr>
      <w:tr w:rsidR="00650282" w:rsidRPr="004C1DD3" w14:paraId="18E379D8" w14:textId="77777777" w:rsidTr="004C1DD3">
        <w:trPr>
          <w:trHeight w:val="303"/>
          <w:jc w:val="center"/>
        </w:trPr>
        <w:tc>
          <w:tcPr>
            <w:tcW w:w="2547" w:type="dxa"/>
          </w:tcPr>
          <w:p w14:paraId="78989AC8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5245" w:type="dxa"/>
          </w:tcPr>
          <w:p w14:paraId="1176E2B2" w14:textId="77777777" w:rsidR="00650282" w:rsidRPr="004C1DD3" w:rsidRDefault="00650282" w:rsidP="00A51D8E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| (pipe)</w:t>
            </w:r>
          </w:p>
        </w:tc>
      </w:tr>
      <w:tr w:rsidR="00650282" w:rsidRPr="00A06F07" w14:paraId="58857D7E" w14:textId="77777777" w:rsidTr="004C1DD3">
        <w:trPr>
          <w:trHeight w:val="190"/>
          <w:jc w:val="center"/>
        </w:trPr>
        <w:tc>
          <w:tcPr>
            <w:tcW w:w="2547" w:type="dxa"/>
            <w:shd w:val="clear" w:color="auto" w:fill="auto"/>
          </w:tcPr>
          <w:p w14:paraId="69C60944" w14:textId="77777777" w:rsidR="00650282" w:rsidRPr="004C1DD3" w:rsidRDefault="00650282" w:rsidP="00A51D8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5245" w:type="dxa"/>
            <w:shd w:val="clear" w:color="auto" w:fill="auto"/>
          </w:tcPr>
          <w:p w14:paraId="6D5E5F93" w14:textId="722C60AA" w:rsidR="00650282" w:rsidRPr="004C1DD3" w:rsidRDefault="00650282" w:rsidP="002B7E79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</w:t>
            </w:r>
            <w:r w:rsidR="002B7E79" w:rsidRPr="004C1DD3">
              <w:rPr>
                <w:rFonts w:ascii="Arial" w:hAnsi="Arial" w:cs="Arial"/>
                <w:b/>
                <w:sz w:val="20"/>
                <w:lang w:val="en-US" w:eastAsia="en-US"/>
              </w:rPr>
              <w:t>SINN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/CAD/in</w:t>
            </w:r>
            <w:r w:rsidRPr="004C1DD3">
              <w:rPr>
                <w:rFonts w:ascii="Arial" w:hAnsi="Arial" w:cs="Arial"/>
                <w:i/>
                <w:sz w:val="20"/>
                <w:lang w:val="en-US" w:eastAsia="en-US"/>
              </w:rPr>
              <w:t xml:space="preserve"> </w:t>
            </w:r>
          </w:p>
        </w:tc>
      </w:tr>
    </w:tbl>
    <w:p w14:paraId="2C2256BC" w14:textId="77777777" w:rsidR="00B019B7" w:rsidRPr="00565EBB" w:rsidRDefault="00B019B7" w:rsidP="000B04A4">
      <w:pPr>
        <w:rPr>
          <w:rFonts w:ascii="Arial" w:hAnsi="Arial" w:cs="Arial"/>
          <w:lang w:val="en-US" w:eastAsia="en-US"/>
        </w:rPr>
      </w:pPr>
    </w:p>
    <w:p w14:paraId="0547583D" w14:textId="0C2B8021" w:rsidR="00650282" w:rsidRDefault="00B019B7" w:rsidP="000B04A4">
      <w:pPr>
        <w:rPr>
          <w:rFonts w:ascii="Arial" w:hAnsi="Arial" w:cs="Arial"/>
          <w:lang w:eastAsia="en-US"/>
        </w:rPr>
      </w:pPr>
      <w:r w:rsidRPr="00B019B7">
        <w:rPr>
          <w:rFonts w:ascii="Arial" w:hAnsi="Arial" w:cs="Arial"/>
          <w:lang w:eastAsia="en-US"/>
        </w:rPr>
        <w:lastRenderedPageBreak/>
        <w:t>A frente SINN deverá enviar os contratos ativos e inativos</w:t>
      </w:r>
      <w:r w:rsidR="00850546">
        <w:rPr>
          <w:rFonts w:ascii="Arial" w:hAnsi="Arial" w:cs="Arial"/>
        </w:rPr>
        <w:t xml:space="preserve">, </w:t>
      </w:r>
      <w:r w:rsidR="00850546" w:rsidRPr="00D8386C">
        <w:rPr>
          <w:rFonts w:ascii="Arial" w:hAnsi="Arial" w:cs="Arial"/>
        </w:rPr>
        <w:t xml:space="preserve">cancelados no intervalo de até 13 meses da data </w:t>
      </w:r>
      <w:r w:rsidR="00850546">
        <w:rPr>
          <w:rFonts w:ascii="Arial" w:hAnsi="Arial" w:cs="Arial"/>
        </w:rPr>
        <w:t>da extração</w:t>
      </w:r>
      <w:r w:rsidR="00850546">
        <w:rPr>
          <w:rFonts w:ascii="Arial" w:hAnsi="Arial" w:cs="Arial"/>
          <w:lang w:eastAsia="en-US"/>
        </w:rPr>
        <w:t xml:space="preserve"> (com exceção de pré-pago), de todos os clientes (CPF) ativos</w:t>
      </w:r>
      <w:r w:rsidRPr="00B019B7">
        <w:rPr>
          <w:rFonts w:ascii="Arial" w:hAnsi="Arial" w:cs="Arial"/>
          <w:lang w:eastAsia="en-US"/>
        </w:rPr>
        <w:t>.</w:t>
      </w:r>
    </w:p>
    <w:p w14:paraId="40319DA0" w14:textId="77777777" w:rsidR="00630E6D" w:rsidRDefault="00630E6D" w:rsidP="00630E6D">
      <w:pPr>
        <w:pStyle w:val="Heading6"/>
      </w:pPr>
      <w:r>
        <w:t>Alarme Chave Zerada</w:t>
      </w:r>
    </w:p>
    <w:p w14:paraId="1BFAE7CC" w14:textId="007F501C" w:rsidR="00630E6D" w:rsidRDefault="00630E6D" w:rsidP="00630E6D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D06B58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D06B58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2F30F905" w14:textId="77777777" w:rsidR="00D06B58" w:rsidRDefault="00D06B58" w:rsidP="00630E6D">
      <w:pPr>
        <w:rPr>
          <w:rFonts w:ascii="Arial" w:hAnsi="Arial" w:cs="Arial"/>
          <w:lang w:eastAsia="en-US"/>
        </w:rPr>
      </w:pPr>
    </w:p>
    <w:p w14:paraId="64BFB201" w14:textId="77777777" w:rsidR="00630E6D" w:rsidRPr="00672EF5" w:rsidRDefault="00630E6D" w:rsidP="00630E6D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 xml:space="preserve">TIPO_PRODUTO: </w:t>
      </w:r>
      <w:r>
        <w:rPr>
          <w:rFonts w:ascii="Arial" w:hAnsi="Arial" w:cs="Arial"/>
          <w:sz w:val="20"/>
          <w:lang w:eastAsia="en-US"/>
        </w:rPr>
        <w:t>TV</w:t>
      </w:r>
    </w:p>
    <w:tbl>
      <w:tblPr>
        <w:tblW w:w="10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2552"/>
        <w:gridCol w:w="1134"/>
        <w:gridCol w:w="2410"/>
        <w:gridCol w:w="1984"/>
        <w:gridCol w:w="1701"/>
      </w:tblGrid>
      <w:tr w:rsidR="00630E6D" w:rsidRPr="00B27225" w14:paraId="79CAC1EB" w14:textId="77777777" w:rsidTr="00630E6D">
        <w:trPr>
          <w:trHeight w:val="387"/>
          <w:jc w:val="center"/>
        </w:trPr>
        <w:tc>
          <w:tcPr>
            <w:tcW w:w="1129" w:type="dxa"/>
            <w:shd w:val="clear" w:color="FFFFFF" w:fill="C0C0C0"/>
            <w:noWrap/>
            <w:vAlign w:val="center"/>
            <w:hideMark/>
          </w:tcPr>
          <w:p w14:paraId="291CB179" w14:textId="77777777" w:rsidR="00630E6D" w:rsidRPr="006213AB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4CD13204" w14:textId="77777777" w:rsidR="00630E6D" w:rsidRPr="006213AB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1078B319" w14:textId="77777777" w:rsidR="00630E6D" w:rsidRPr="006213AB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17B924A" w14:textId="77777777" w:rsidR="00630E6D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7CA7C9F1" w14:textId="77777777" w:rsidR="00630E6D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4BFB1112" w14:textId="77777777" w:rsidR="00630E6D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630E6D" w:rsidRPr="00B27225" w14:paraId="172E7A2C" w14:textId="77777777" w:rsidTr="00630E6D">
        <w:trPr>
          <w:trHeight w:val="512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727E412A" w14:textId="77777777" w:rsidR="00630E6D" w:rsidRPr="006213AB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552" w:type="dxa"/>
            <w:vAlign w:val="center"/>
          </w:tcPr>
          <w:p w14:paraId="7096DE91" w14:textId="77777777" w:rsidR="00630E6D" w:rsidRPr="00BD1AF4" w:rsidRDefault="00630E6D" w:rsidP="00D20666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66E559AF" w14:textId="77777777" w:rsidR="00630E6D" w:rsidRPr="006213AB" w:rsidRDefault="00630E6D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07AE75E7" w14:textId="77777777" w:rsidR="00630E6D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4AEDE4E7" w14:textId="58F48643" w:rsidR="00630E6D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SINN</w:t>
            </w:r>
            <w:r w:rsidR="00630E6D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701" w:type="dxa"/>
            <w:vAlign w:val="center"/>
          </w:tcPr>
          <w:p w14:paraId="23733E6C" w14:textId="5DA9E3D1" w:rsidR="00630E6D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SINN</w:t>
            </w:r>
          </w:p>
        </w:tc>
      </w:tr>
      <w:tr w:rsidR="00630E6D" w:rsidRPr="00B27225" w14:paraId="72950027" w14:textId="77777777" w:rsidTr="00630E6D">
        <w:trPr>
          <w:trHeight w:val="486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6D11A1A7" w14:textId="76021B80" w:rsidR="00630E6D" w:rsidRPr="006213AB" w:rsidRDefault="00630E6D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CONTRATO</w:t>
            </w:r>
          </w:p>
        </w:tc>
        <w:tc>
          <w:tcPr>
            <w:tcW w:w="2552" w:type="dxa"/>
            <w:vAlign w:val="center"/>
          </w:tcPr>
          <w:p w14:paraId="5873824C" w14:textId="349AAA90" w:rsidR="00630E6D" w:rsidRPr="001D5300" w:rsidRDefault="00630E6D" w:rsidP="00630E6D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</w:t>
            </w: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134" w:type="dxa"/>
            <w:vAlign w:val="center"/>
          </w:tcPr>
          <w:p w14:paraId="625A768C" w14:textId="77777777" w:rsidR="00630E6D" w:rsidRPr="006213AB" w:rsidRDefault="00630E6D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4382CA00" w14:textId="6B44D48A" w:rsidR="00630E6D" w:rsidRDefault="00630E6D" w:rsidP="00630E6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CONTRATO vazio</w:t>
            </w:r>
          </w:p>
        </w:tc>
        <w:tc>
          <w:tcPr>
            <w:tcW w:w="1984" w:type="dxa"/>
            <w:vAlign w:val="center"/>
          </w:tcPr>
          <w:p w14:paraId="0B8C467B" w14:textId="21CD8327" w:rsidR="00630E6D" w:rsidRDefault="00DF0F2A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SINN</w:t>
            </w:r>
            <w:r w:rsidR="00630E6D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701" w:type="dxa"/>
            <w:vAlign w:val="center"/>
          </w:tcPr>
          <w:p w14:paraId="1F78A66A" w14:textId="02F01D84" w:rsidR="00630E6D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SINN</w:t>
            </w:r>
          </w:p>
        </w:tc>
      </w:tr>
    </w:tbl>
    <w:p w14:paraId="536F027F" w14:textId="77777777" w:rsidR="00630E6D" w:rsidRDefault="00630E6D" w:rsidP="00630E6D">
      <w:pPr>
        <w:rPr>
          <w:rFonts w:ascii="Arial" w:hAnsi="Arial" w:cs="Arial"/>
          <w:lang w:eastAsia="en-US"/>
        </w:rPr>
      </w:pPr>
    </w:p>
    <w:p w14:paraId="44AABC08" w14:textId="77777777" w:rsidR="003E6DEB" w:rsidRDefault="003E6DEB" w:rsidP="003E6DEB">
      <w:pPr>
        <w:pStyle w:val="Heading6"/>
      </w:pPr>
      <w:r>
        <w:t>Layout do Arquivo</w:t>
      </w:r>
    </w:p>
    <w:p w14:paraId="64FC59CB" w14:textId="77777777" w:rsidR="003E6DEB" w:rsidRPr="00850546" w:rsidRDefault="003E6DEB" w:rsidP="003E6DEB">
      <w:pPr>
        <w:rPr>
          <w:lang w:eastAsia="en-US"/>
        </w:rPr>
      </w:pPr>
    </w:p>
    <w:tbl>
      <w:tblPr>
        <w:tblW w:w="7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9"/>
        <w:gridCol w:w="1097"/>
        <w:gridCol w:w="1980"/>
        <w:gridCol w:w="992"/>
      </w:tblGrid>
      <w:tr w:rsidR="004952DC" w:rsidRPr="006213AB" w14:paraId="3C09922B" w14:textId="4F75EE82" w:rsidTr="008A6D73">
        <w:trPr>
          <w:trHeight w:val="260"/>
          <w:jc w:val="center"/>
        </w:trPr>
        <w:tc>
          <w:tcPr>
            <w:tcW w:w="3439" w:type="dxa"/>
            <w:shd w:val="clear" w:color="FFFFFF" w:fill="C0C0C0"/>
            <w:noWrap/>
            <w:vAlign w:val="center"/>
            <w:hideMark/>
          </w:tcPr>
          <w:p w14:paraId="400DA740" w14:textId="77777777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COLUNA</w:t>
            </w:r>
          </w:p>
        </w:tc>
        <w:tc>
          <w:tcPr>
            <w:tcW w:w="1097" w:type="dxa"/>
            <w:shd w:val="clear" w:color="FFFFFF" w:fill="C0C0C0"/>
            <w:vAlign w:val="center"/>
          </w:tcPr>
          <w:p w14:paraId="66D6084E" w14:textId="77777777" w:rsidR="004952DC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980" w:type="dxa"/>
            <w:shd w:val="clear" w:color="FFFFFF" w:fill="C0C0C0"/>
            <w:vAlign w:val="center"/>
          </w:tcPr>
          <w:p w14:paraId="03304BEB" w14:textId="7F39F099" w:rsidR="004952DC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FFFFFF" w:fill="C0C0C0"/>
            <w:vAlign w:val="center"/>
          </w:tcPr>
          <w:p w14:paraId="7A4BDF5E" w14:textId="6CD02A25" w:rsidR="004952DC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</w:tr>
      <w:tr w:rsidR="004952DC" w:rsidRPr="006213AB" w14:paraId="1AF06510" w14:textId="4BC519CD" w:rsidTr="009242B9">
        <w:trPr>
          <w:trHeight w:val="287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63962CC" w14:textId="77777777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</w:p>
        </w:tc>
        <w:tc>
          <w:tcPr>
            <w:tcW w:w="1097" w:type="dxa"/>
            <w:vAlign w:val="center"/>
          </w:tcPr>
          <w:p w14:paraId="72900A84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980" w:type="dxa"/>
            <w:vAlign w:val="center"/>
          </w:tcPr>
          <w:p w14:paraId="366A3232" w14:textId="08EDC45B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37BA2AA" w14:textId="249294BA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11</w:t>
            </w:r>
          </w:p>
        </w:tc>
      </w:tr>
      <w:tr w:rsidR="004952DC" w:rsidRPr="006213AB" w14:paraId="1CC7AA7D" w14:textId="191C41C1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1361DB13" w14:textId="08BC4D26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  <w:r w:rsidR="00A06F07">
              <w:rPr>
                <w:rFonts w:ascii="Arial" w:hAnsi="Arial" w:cs="Arial"/>
                <w:sz w:val="16"/>
              </w:rPr>
              <w:t>_MSISDN</w:t>
            </w:r>
          </w:p>
        </w:tc>
        <w:tc>
          <w:tcPr>
            <w:tcW w:w="1097" w:type="dxa"/>
            <w:vAlign w:val="center"/>
          </w:tcPr>
          <w:p w14:paraId="2C1E2D96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980" w:type="dxa"/>
            <w:vAlign w:val="center"/>
          </w:tcPr>
          <w:p w14:paraId="63F77B9A" w14:textId="266069DB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C135576" w14:textId="5BC9B892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11</w:t>
            </w:r>
          </w:p>
        </w:tc>
      </w:tr>
      <w:tr w:rsidR="004952DC" w:rsidRPr="006213AB" w14:paraId="41391E8E" w14:textId="3CC29397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32E42C77" w14:textId="77777777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097" w:type="dxa"/>
            <w:vAlign w:val="center"/>
          </w:tcPr>
          <w:p w14:paraId="768AADC4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980" w:type="dxa"/>
            <w:vAlign w:val="center"/>
          </w:tcPr>
          <w:p w14:paraId="49E85E9D" w14:textId="64BA93DA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0FA4EE49" w14:textId="64C6F1BA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10</w:t>
            </w:r>
          </w:p>
        </w:tc>
      </w:tr>
      <w:tr w:rsidR="004952DC" w:rsidRPr="006213AB" w14:paraId="18C95376" w14:textId="4556259C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7560C38" w14:textId="77777777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TIPO_PORDUTO</w:t>
            </w:r>
          </w:p>
        </w:tc>
        <w:tc>
          <w:tcPr>
            <w:tcW w:w="1097" w:type="dxa"/>
            <w:vAlign w:val="center"/>
          </w:tcPr>
          <w:p w14:paraId="4B1FA9FE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980" w:type="dxa"/>
            <w:vAlign w:val="center"/>
          </w:tcPr>
          <w:p w14:paraId="16EFB4DB" w14:textId="3F345D1D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14EDA944" w14:textId="56E4F4A1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12</w:t>
            </w:r>
          </w:p>
        </w:tc>
      </w:tr>
      <w:tr w:rsidR="004952DC" w:rsidRPr="006213AB" w14:paraId="681B9B00" w14:textId="7C835623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E9395B4" w14:textId="6CD38F9E" w:rsidR="004952DC" w:rsidRPr="006213AB" w:rsidRDefault="00A06F07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STATUS_CONTRATO</w:t>
            </w:r>
          </w:p>
        </w:tc>
        <w:tc>
          <w:tcPr>
            <w:tcW w:w="1097" w:type="dxa"/>
            <w:vAlign w:val="center"/>
          </w:tcPr>
          <w:p w14:paraId="7EE3114C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980" w:type="dxa"/>
            <w:vAlign w:val="center"/>
          </w:tcPr>
          <w:p w14:paraId="05B52A2F" w14:textId="2889AF30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558C8502" w14:textId="45129117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7</w:t>
            </w:r>
          </w:p>
        </w:tc>
      </w:tr>
      <w:tr w:rsidR="004952DC" w:rsidRPr="006213AB" w14:paraId="321A9521" w14:textId="0AD78727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6163BBA" w14:textId="3CB4F758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NOME_PLANO</w:t>
            </w:r>
          </w:p>
        </w:tc>
        <w:tc>
          <w:tcPr>
            <w:tcW w:w="1097" w:type="dxa"/>
            <w:vAlign w:val="center"/>
          </w:tcPr>
          <w:p w14:paraId="1DFDF131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980" w:type="dxa"/>
            <w:vAlign w:val="center"/>
          </w:tcPr>
          <w:p w14:paraId="6E944BFB" w14:textId="7454F239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0968AC74" w14:textId="79DD70DC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30</w:t>
            </w:r>
          </w:p>
        </w:tc>
      </w:tr>
      <w:tr w:rsidR="004952DC" w:rsidRPr="006213AB" w14:paraId="63A98478" w14:textId="0FAC83FC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40D7F2E6" w14:textId="77777777" w:rsidR="004952DC" w:rsidRPr="006213AB" w:rsidRDefault="004952DC" w:rsidP="004952D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VELOCIDADE_BL</w:t>
            </w:r>
          </w:p>
        </w:tc>
        <w:tc>
          <w:tcPr>
            <w:tcW w:w="1097" w:type="dxa"/>
            <w:vAlign w:val="center"/>
          </w:tcPr>
          <w:p w14:paraId="378E2837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980" w:type="dxa"/>
            <w:vAlign w:val="center"/>
          </w:tcPr>
          <w:p w14:paraId="419D9F18" w14:textId="3F3FA760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850039B" w14:textId="0804E6AB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30</w:t>
            </w:r>
          </w:p>
        </w:tc>
      </w:tr>
      <w:tr w:rsidR="004952DC" w:rsidRPr="006213AB" w14:paraId="2BA110B2" w14:textId="60A73FD3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794BDC29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STATUS_CONTA_ONLINE</w:t>
            </w:r>
          </w:p>
        </w:tc>
        <w:tc>
          <w:tcPr>
            <w:tcW w:w="1097" w:type="dxa"/>
            <w:vAlign w:val="center"/>
          </w:tcPr>
          <w:p w14:paraId="6E4A18A9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980" w:type="dxa"/>
            <w:vAlign w:val="center"/>
          </w:tcPr>
          <w:p w14:paraId="6301B994" w14:textId="3F11EAF7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0B487EC9" w14:textId="2D6FCC17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20</w:t>
            </w:r>
          </w:p>
        </w:tc>
      </w:tr>
      <w:tr w:rsidR="004952DC" w:rsidRPr="006213AB" w14:paraId="0B08B545" w14:textId="7734A588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D0A3588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EMAIL_CONTA_ONLINE</w:t>
            </w:r>
          </w:p>
        </w:tc>
        <w:tc>
          <w:tcPr>
            <w:tcW w:w="1097" w:type="dxa"/>
            <w:vAlign w:val="center"/>
          </w:tcPr>
          <w:p w14:paraId="6BB49D70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980" w:type="dxa"/>
            <w:vAlign w:val="center"/>
          </w:tcPr>
          <w:p w14:paraId="36FB8843" w14:textId="34F55756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39BF3B4E" w14:textId="432454EF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50</w:t>
            </w:r>
          </w:p>
        </w:tc>
      </w:tr>
      <w:tr w:rsidR="004952DC" w:rsidRPr="006213AB" w14:paraId="22A6317D" w14:textId="78530490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681EDAFA" w14:textId="0B398362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DATA_CAD</w:t>
            </w:r>
            <w:r w:rsidR="00A06F07">
              <w:rPr>
                <w:rFonts w:ascii="Arial" w:hAnsi="Arial" w:cs="Arial"/>
                <w:sz w:val="16"/>
              </w:rPr>
              <w:t>ASTRO</w:t>
            </w:r>
            <w:r w:rsidRPr="006213AB">
              <w:rPr>
                <w:rFonts w:ascii="Arial" w:hAnsi="Arial" w:cs="Arial"/>
                <w:sz w:val="16"/>
              </w:rPr>
              <w:t>_CONTA_ONLINE</w:t>
            </w:r>
          </w:p>
        </w:tc>
        <w:tc>
          <w:tcPr>
            <w:tcW w:w="1097" w:type="dxa"/>
            <w:vAlign w:val="center"/>
          </w:tcPr>
          <w:p w14:paraId="02C38A88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980" w:type="dxa"/>
            <w:vAlign w:val="center"/>
          </w:tcPr>
          <w:p w14:paraId="2B651D73" w14:textId="56E45F6D" w:rsidR="004952DC" w:rsidRPr="008A6D73" w:rsidRDefault="004952DC" w:rsidP="009242B9">
            <w:pPr>
              <w:rPr>
                <w:rFonts w:ascii="Arial" w:hAnsi="Arial" w:cs="Arial"/>
                <w:sz w:val="16"/>
                <w:lang w:val="en-US"/>
              </w:rPr>
            </w:pPr>
            <w:r w:rsidRPr="008A6D73">
              <w:rPr>
                <w:rFonts w:ascii="Arial" w:hAnsi="Arial" w:cs="Arial"/>
                <w:sz w:val="16"/>
                <w:szCs w:val="16"/>
                <w:lang w:val="en-US"/>
              </w:rPr>
              <w:t xml:space="preserve">String Formato </w:t>
            </w:r>
            <w:r w:rsidR="008A6D73" w:rsidRPr="008A6D73">
              <w:rPr>
                <w:rFonts w:ascii="Arial" w:hAnsi="Arial" w:cs="Arial"/>
                <w:sz w:val="16"/>
                <w:szCs w:val="16"/>
                <w:lang w:val="en-US"/>
              </w:rPr>
              <w:t>DD/MM/YYYY hh:mm:ss</w:t>
            </w:r>
          </w:p>
        </w:tc>
        <w:tc>
          <w:tcPr>
            <w:tcW w:w="992" w:type="dxa"/>
            <w:vAlign w:val="center"/>
          </w:tcPr>
          <w:p w14:paraId="23E2F15D" w14:textId="7DCF785D" w:rsidR="004952DC" w:rsidRDefault="008A6D73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19</w:t>
            </w:r>
          </w:p>
        </w:tc>
      </w:tr>
      <w:tr w:rsidR="004952DC" w:rsidRPr="006213AB" w14:paraId="488EC7B6" w14:textId="545249BC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CC55716" w14:textId="1ADF5F7E" w:rsidR="004952DC" w:rsidRPr="006213AB" w:rsidRDefault="004952DC" w:rsidP="00A06F0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DATA_ULT</w:t>
            </w:r>
            <w:r w:rsidR="00A06F07">
              <w:rPr>
                <w:rFonts w:ascii="Arial" w:hAnsi="Arial" w:cs="Arial"/>
                <w:sz w:val="16"/>
              </w:rPr>
              <w:t>IMO</w:t>
            </w:r>
            <w:r w:rsidRPr="006213AB">
              <w:rPr>
                <w:rFonts w:ascii="Arial" w:hAnsi="Arial" w:cs="Arial"/>
                <w:sz w:val="16"/>
              </w:rPr>
              <w:t>_STATUS</w:t>
            </w:r>
          </w:p>
        </w:tc>
        <w:tc>
          <w:tcPr>
            <w:tcW w:w="1097" w:type="dxa"/>
            <w:vAlign w:val="center"/>
          </w:tcPr>
          <w:p w14:paraId="19AACD32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980" w:type="dxa"/>
            <w:vAlign w:val="center"/>
          </w:tcPr>
          <w:p w14:paraId="469B54FA" w14:textId="512BB97C" w:rsidR="004952DC" w:rsidRPr="009242B9" w:rsidRDefault="004952DC" w:rsidP="009242B9">
            <w:pPr>
              <w:rPr>
                <w:rFonts w:ascii="Arial" w:hAnsi="Arial" w:cs="Arial"/>
                <w:sz w:val="16"/>
                <w:lang w:val="en-US"/>
              </w:rPr>
            </w:pPr>
            <w:r w:rsidRPr="009242B9">
              <w:rPr>
                <w:rFonts w:ascii="Arial" w:hAnsi="Arial" w:cs="Arial"/>
                <w:sz w:val="16"/>
                <w:szCs w:val="16"/>
                <w:lang w:val="en-US"/>
              </w:rPr>
              <w:t>String</w:t>
            </w:r>
            <w:r w:rsidR="008A6D73" w:rsidRPr="009242B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r w:rsidRPr="009242B9">
              <w:rPr>
                <w:rFonts w:ascii="Arial" w:hAnsi="Arial" w:cs="Arial"/>
                <w:sz w:val="16"/>
                <w:szCs w:val="16"/>
                <w:lang w:val="en-US"/>
              </w:rPr>
              <w:t xml:space="preserve">Formato </w:t>
            </w:r>
            <w:r w:rsidR="008A6D73" w:rsidRPr="009242B9">
              <w:rPr>
                <w:rFonts w:ascii="Arial" w:hAnsi="Arial" w:cs="Arial"/>
                <w:sz w:val="16"/>
                <w:szCs w:val="16"/>
                <w:lang w:val="en-US"/>
              </w:rPr>
              <w:t>DD/MM/YYYY hh:mm:ss</w:t>
            </w:r>
          </w:p>
        </w:tc>
        <w:tc>
          <w:tcPr>
            <w:tcW w:w="992" w:type="dxa"/>
            <w:vAlign w:val="center"/>
          </w:tcPr>
          <w:p w14:paraId="73E3A00A" w14:textId="709673C6" w:rsidR="004952DC" w:rsidRDefault="008A6D73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19</w:t>
            </w:r>
          </w:p>
        </w:tc>
      </w:tr>
      <w:tr w:rsidR="004952DC" w:rsidRPr="006213AB" w14:paraId="0B1C3F7B" w14:textId="7E7F8B4D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8907513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TERMINAL_CONTA_ONLINE</w:t>
            </w:r>
          </w:p>
        </w:tc>
        <w:tc>
          <w:tcPr>
            <w:tcW w:w="1097" w:type="dxa"/>
            <w:vAlign w:val="center"/>
          </w:tcPr>
          <w:p w14:paraId="48E81937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980" w:type="dxa"/>
            <w:vAlign w:val="center"/>
          </w:tcPr>
          <w:p w14:paraId="3E6E3BBF" w14:textId="1E5C7392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7E1009EC" w14:textId="6715B0CA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13</w:t>
            </w:r>
          </w:p>
        </w:tc>
      </w:tr>
      <w:tr w:rsidR="004952DC" w:rsidRPr="006213AB" w14:paraId="0F0E2E32" w14:textId="485993CD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55BC05C2" w14:textId="30582C1A" w:rsidR="004952DC" w:rsidRPr="006213AB" w:rsidRDefault="00A06F07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MATRICULA_RESPONSAVEL</w:t>
            </w:r>
          </w:p>
        </w:tc>
        <w:tc>
          <w:tcPr>
            <w:tcW w:w="1097" w:type="dxa"/>
            <w:vAlign w:val="center"/>
          </w:tcPr>
          <w:p w14:paraId="2935C689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980" w:type="dxa"/>
            <w:vAlign w:val="center"/>
          </w:tcPr>
          <w:p w14:paraId="0BC7AFCA" w14:textId="462C28EC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2F87FD0F" w14:textId="272AC306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8</w:t>
            </w:r>
          </w:p>
        </w:tc>
      </w:tr>
      <w:tr w:rsidR="004952DC" w:rsidRPr="006213AB" w14:paraId="7E46EF36" w14:textId="0F03FD45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2E0EDF06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STATUS_DACC</w:t>
            </w:r>
          </w:p>
        </w:tc>
        <w:tc>
          <w:tcPr>
            <w:tcW w:w="1097" w:type="dxa"/>
            <w:vAlign w:val="center"/>
          </w:tcPr>
          <w:p w14:paraId="0B8EBF20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980" w:type="dxa"/>
            <w:vAlign w:val="center"/>
          </w:tcPr>
          <w:p w14:paraId="189ADCD4" w14:textId="2E887620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27180B39" w14:textId="44288543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7</w:t>
            </w:r>
          </w:p>
        </w:tc>
      </w:tr>
      <w:tr w:rsidR="004952DC" w:rsidRPr="006213AB" w14:paraId="02CFA978" w14:textId="6073444D" w:rsidTr="009242B9">
        <w:trPr>
          <w:trHeight w:val="260"/>
          <w:jc w:val="center"/>
        </w:trPr>
        <w:tc>
          <w:tcPr>
            <w:tcW w:w="3439" w:type="dxa"/>
            <w:shd w:val="clear" w:color="auto" w:fill="auto"/>
            <w:noWrap/>
            <w:vAlign w:val="center"/>
          </w:tcPr>
          <w:p w14:paraId="0253DA7D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1097" w:type="dxa"/>
            <w:vAlign w:val="center"/>
          </w:tcPr>
          <w:p w14:paraId="65F1A83A" w14:textId="77777777" w:rsidR="004952DC" w:rsidRPr="006213AB" w:rsidRDefault="004952DC" w:rsidP="004952DC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980" w:type="dxa"/>
            <w:vAlign w:val="center"/>
          </w:tcPr>
          <w:p w14:paraId="5F535959" w14:textId="618D3ACC" w:rsidR="004952DC" w:rsidRDefault="004952DC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41101976" w14:textId="02158DB0" w:rsidR="004952DC" w:rsidRDefault="004952DC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</w:tr>
    </w:tbl>
    <w:p w14:paraId="2F886BD7" w14:textId="77777777" w:rsidR="003E6DEB" w:rsidRPr="00A51D8E" w:rsidRDefault="003E6DEB" w:rsidP="000B04A4">
      <w:pPr>
        <w:rPr>
          <w:lang w:val="en-US" w:eastAsia="en-US"/>
        </w:rPr>
      </w:pPr>
    </w:p>
    <w:p w14:paraId="3A976C16" w14:textId="317C0457" w:rsidR="007A5485" w:rsidRPr="00B27225" w:rsidRDefault="007A5485" w:rsidP="00A66215">
      <w:pPr>
        <w:pStyle w:val="Heading5"/>
        <w:rPr>
          <w:lang w:val="pt-BR"/>
        </w:rPr>
      </w:pPr>
      <w:r w:rsidRPr="00B27225">
        <w:rPr>
          <w:lang w:val="pt-BR"/>
        </w:rPr>
        <w:t>Plataformas</w:t>
      </w:r>
    </w:p>
    <w:p w14:paraId="7DBF5BDD" w14:textId="77777777" w:rsidR="007A5485" w:rsidRPr="00B27225" w:rsidRDefault="007A5485" w:rsidP="007A5485">
      <w:pPr>
        <w:rPr>
          <w:lang w:eastAsia="en-US"/>
        </w:rPr>
      </w:pPr>
    </w:p>
    <w:tbl>
      <w:tblPr>
        <w:tblW w:w="55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2296"/>
        <w:gridCol w:w="1571"/>
      </w:tblGrid>
      <w:tr w:rsidR="005E5A21" w:rsidRPr="00B27225" w14:paraId="4B7121CF" w14:textId="76435656" w:rsidTr="006213AB">
        <w:trPr>
          <w:trHeight w:val="247"/>
          <w:jc w:val="center"/>
        </w:trPr>
        <w:tc>
          <w:tcPr>
            <w:tcW w:w="1692" w:type="dxa"/>
            <w:shd w:val="clear" w:color="FFFFFF" w:fill="C0C0C0"/>
            <w:noWrap/>
            <w:vAlign w:val="center"/>
            <w:hideMark/>
          </w:tcPr>
          <w:p w14:paraId="67D0AC5C" w14:textId="6413C805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CARREGAMENTO</w:t>
            </w:r>
          </w:p>
        </w:tc>
        <w:tc>
          <w:tcPr>
            <w:tcW w:w="2296" w:type="dxa"/>
            <w:shd w:val="clear" w:color="auto" w:fill="BFBFBF" w:themeFill="background1" w:themeFillShade="BF"/>
            <w:vAlign w:val="center"/>
          </w:tcPr>
          <w:p w14:paraId="3A5AA43A" w14:textId="65ED45A0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PLATAFORMA</w:t>
            </w:r>
          </w:p>
        </w:tc>
        <w:tc>
          <w:tcPr>
            <w:tcW w:w="1571" w:type="dxa"/>
            <w:shd w:val="clear" w:color="auto" w:fill="BFBFBF" w:themeFill="background1" w:themeFillShade="BF"/>
            <w:vAlign w:val="center"/>
          </w:tcPr>
          <w:p w14:paraId="10541A08" w14:textId="4BFBE6C3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NET_TYPE</w:t>
            </w:r>
          </w:p>
        </w:tc>
      </w:tr>
      <w:tr w:rsidR="005E5A21" w:rsidRPr="00B27225" w14:paraId="5D119FC3" w14:textId="057750E5" w:rsidTr="006213AB">
        <w:trPr>
          <w:trHeight w:val="325"/>
          <w:jc w:val="center"/>
        </w:trPr>
        <w:tc>
          <w:tcPr>
            <w:tcW w:w="1692" w:type="dxa"/>
            <w:shd w:val="clear" w:color="auto" w:fill="auto"/>
            <w:noWrap/>
            <w:vAlign w:val="center"/>
          </w:tcPr>
          <w:p w14:paraId="4E2ADA9D" w14:textId="35586BB6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CDI</w:t>
            </w:r>
          </w:p>
        </w:tc>
        <w:tc>
          <w:tcPr>
            <w:tcW w:w="2296" w:type="dxa"/>
            <w:vAlign w:val="center"/>
          </w:tcPr>
          <w:p w14:paraId="3B115596" w14:textId="65327573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1571" w:type="dxa"/>
            <w:vAlign w:val="center"/>
          </w:tcPr>
          <w:p w14:paraId="4D670635" w14:textId="54AA1417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Móvel</w:t>
            </w:r>
          </w:p>
        </w:tc>
      </w:tr>
      <w:tr w:rsidR="005E5A21" w:rsidRPr="00B27225" w14:paraId="6E7F63F1" w14:textId="0465EEC2" w:rsidTr="006213AB">
        <w:trPr>
          <w:trHeight w:val="309"/>
          <w:jc w:val="center"/>
        </w:trPr>
        <w:tc>
          <w:tcPr>
            <w:tcW w:w="1692" w:type="dxa"/>
            <w:shd w:val="clear" w:color="auto" w:fill="auto"/>
            <w:noWrap/>
            <w:vAlign w:val="center"/>
          </w:tcPr>
          <w:p w14:paraId="082AD6CE" w14:textId="59B6017F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lastRenderedPageBreak/>
              <w:t>SAC</w:t>
            </w:r>
          </w:p>
        </w:tc>
        <w:tc>
          <w:tcPr>
            <w:tcW w:w="2296" w:type="dxa"/>
            <w:vAlign w:val="center"/>
          </w:tcPr>
          <w:p w14:paraId="4CBB2FF0" w14:textId="79FAF92F" w:rsidR="005E5A21" w:rsidRPr="006213AB" w:rsidRDefault="005E5A21" w:rsidP="00A461E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SAC_CADASTRO_CRM</w:t>
            </w:r>
          </w:p>
        </w:tc>
        <w:tc>
          <w:tcPr>
            <w:tcW w:w="1571" w:type="dxa"/>
            <w:vAlign w:val="center"/>
          </w:tcPr>
          <w:p w14:paraId="5585313D" w14:textId="45B2C2CD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Fixa</w:t>
            </w:r>
          </w:p>
        </w:tc>
      </w:tr>
      <w:tr w:rsidR="005E5A21" w:rsidRPr="00B27225" w14:paraId="22F9818D" w14:textId="71BEC3CE" w:rsidTr="006213AB">
        <w:trPr>
          <w:trHeight w:val="293"/>
          <w:jc w:val="center"/>
        </w:trPr>
        <w:tc>
          <w:tcPr>
            <w:tcW w:w="1692" w:type="dxa"/>
            <w:shd w:val="clear" w:color="auto" w:fill="auto"/>
            <w:noWrap/>
            <w:vAlign w:val="center"/>
          </w:tcPr>
          <w:p w14:paraId="13991416" w14:textId="58EBCDDF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STC</w:t>
            </w:r>
          </w:p>
        </w:tc>
        <w:tc>
          <w:tcPr>
            <w:tcW w:w="2296" w:type="dxa"/>
            <w:vAlign w:val="center"/>
          </w:tcPr>
          <w:p w14:paraId="72A4450A" w14:textId="555F30DB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STC_CADASTRO_CRM</w:t>
            </w:r>
          </w:p>
        </w:tc>
        <w:tc>
          <w:tcPr>
            <w:tcW w:w="1571" w:type="dxa"/>
            <w:vAlign w:val="center"/>
          </w:tcPr>
          <w:p w14:paraId="3E6A9D16" w14:textId="4C612419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Fixa</w:t>
            </w:r>
          </w:p>
        </w:tc>
      </w:tr>
      <w:tr w:rsidR="005E5A21" w:rsidRPr="00B27225" w14:paraId="6DD60B0A" w14:textId="1B193A86" w:rsidTr="006213AB">
        <w:trPr>
          <w:trHeight w:val="297"/>
          <w:jc w:val="center"/>
        </w:trPr>
        <w:tc>
          <w:tcPr>
            <w:tcW w:w="1692" w:type="dxa"/>
            <w:shd w:val="clear" w:color="auto" w:fill="auto"/>
            <w:noWrap/>
            <w:vAlign w:val="center"/>
          </w:tcPr>
          <w:p w14:paraId="2829FCDA" w14:textId="68ECFE75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</w:t>
            </w:r>
          </w:p>
        </w:tc>
        <w:tc>
          <w:tcPr>
            <w:tcW w:w="2296" w:type="dxa"/>
            <w:vAlign w:val="center"/>
          </w:tcPr>
          <w:p w14:paraId="3E43BDA7" w14:textId="1649F58D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1571" w:type="dxa"/>
            <w:vAlign w:val="center"/>
          </w:tcPr>
          <w:p w14:paraId="31E6DEE1" w14:textId="2352777F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Móvel</w:t>
            </w:r>
          </w:p>
        </w:tc>
      </w:tr>
      <w:tr w:rsidR="005E5A21" w:rsidRPr="00B27225" w14:paraId="0A317AD7" w14:textId="01011A0F" w:rsidTr="006213AB">
        <w:trPr>
          <w:trHeight w:val="292"/>
          <w:jc w:val="center"/>
        </w:trPr>
        <w:tc>
          <w:tcPr>
            <w:tcW w:w="1692" w:type="dxa"/>
            <w:shd w:val="clear" w:color="auto" w:fill="auto"/>
            <w:noWrap/>
            <w:vAlign w:val="center"/>
          </w:tcPr>
          <w:p w14:paraId="4772624A" w14:textId="3BBE5F55" w:rsidR="005E5A21" w:rsidRPr="006213AB" w:rsidRDefault="005E5A21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SINN</w:t>
            </w:r>
          </w:p>
        </w:tc>
        <w:tc>
          <w:tcPr>
            <w:tcW w:w="2296" w:type="dxa"/>
            <w:vAlign w:val="center"/>
          </w:tcPr>
          <w:p w14:paraId="7F53F7F9" w14:textId="0E0B8A59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SINN_CADASTRO_CRM</w:t>
            </w:r>
          </w:p>
        </w:tc>
        <w:tc>
          <w:tcPr>
            <w:tcW w:w="1571" w:type="dxa"/>
            <w:vAlign w:val="center"/>
          </w:tcPr>
          <w:p w14:paraId="22516D65" w14:textId="28713929" w:rsidR="005E5A21" w:rsidRPr="006213AB" w:rsidRDefault="005E5A21" w:rsidP="0065411A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Tv</w:t>
            </w:r>
          </w:p>
        </w:tc>
      </w:tr>
    </w:tbl>
    <w:p w14:paraId="5E1A4954" w14:textId="77777777" w:rsidR="007A5485" w:rsidRPr="00B27225" w:rsidRDefault="007A5485" w:rsidP="007A5485">
      <w:pPr>
        <w:rPr>
          <w:lang w:eastAsia="en-US"/>
        </w:rPr>
      </w:pPr>
    </w:p>
    <w:p w14:paraId="489F6911" w14:textId="77777777" w:rsidR="00304415" w:rsidRPr="00B27225" w:rsidRDefault="00304415" w:rsidP="00DF6DCA">
      <w:pPr>
        <w:pStyle w:val="Heading4"/>
        <w:rPr>
          <w:lang w:val="pt-BR"/>
        </w:rPr>
      </w:pPr>
      <w:r w:rsidRPr="00B27225">
        <w:rPr>
          <w:lang w:val="pt-BR"/>
        </w:rPr>
        <w:t>RGN02 – Permitir extração das informações de todos os Sistemas de Faturamento</w:t>
      </w:r>
    </w:p>
    <w:p w14:paraId="268E9B47" w14:textId="77777777" w:rsidR="00304415" w:rsidRPr="00B27225" w:rsidRDefault="00304415" w:rsidP="00304415">
      <w:pPr>
        <w:rPr>
          <w:rFonts w:ascii="Arial" w:hAnsi="Arial" w:cs="Arial"/>
        </w:rPr>
      </w:pPr>
    </w:p>
    <w:p w14:paraId="7F734B1C" w14:textId="57CE03A7" w:rsidR="00AB2818" w:rsidRDefault="00AB2818" w:rsidP="00AB2818">
      <w:pPr>
        <w:rPr>
          <w:rFonts w:ascii="Arial" w:hAnsi="Arial" w:cs="Arial"/>
        </w:rPr>
      </w:pPr>
      <w:r>
        <w:rPr>
          <w:rFonts w:ascii="Arial" w:hAnsi="Arial" w:cs="Arial"/>
        </w:rPr>
        <w:t>As frentes deverão enviar para o RAID semanalmente a extração dos dados</w:t>
      </w:r>
      <w:r w:rsidR="004939FA">
        <w:rPr>
          <w:rFonts w:ascii="Arial" w:hAnsi="Arial" w:cs="Arial"/>
        </w:rPr>
        <w:t>,</w:t>
      </w:r>
      <w:r w:rsidR="004939FA" w:rsidRPr="004939FA">
        <w:rPr>
          <w:rFonts w:ascii="Arial" w:hAnsi="Arial" w:cs="Arial"/>
        </w:rPr>
        <w:t xml:space="preserve"> </w:t>
      </w:r>
      <w:r w:rsidR="004939FA">
        <w:rPr>
          <w:rFonts w:ascii="Arial" w:hAnsi="Arial" w:cs="Arial"/>
        </w:rPr>
        <w:t>de contas de pessoa física e seus terminais ativos</w:t>
      </w:r>
      <w:r w:rsidR="00E2120C">
        <w:rPr>
          <w:rFonts w:ascii="Arial" w:hAnsi="Arial" w:cs="Arial"/>
        </w:rPr>
        <w:t xml:space="preserve"> e inativos</w:t>
      </w:r>
      <w:r w:rsidR="00BB5EA8">
        <w:rPr>
          <w:rFonts w:ascii="Arial" w:hAnsi="Arial" w:cs="Arial"/>
        </w:rPr>
        <w:t xml:space="preserve">, </w:t>
      </w:r>
      <w:r w:rsidR="00BB5EA8" w:rsidRPr="00D8386C">
        <w:rPr>
          <w:rFonts w:ascii="Arial" w:hAnsi="Arial" w:cs="Arial"/>
        </w:rPr>
        <w:t xml:space="preserve">cancelados no intervalo de até 13 meses da data </w:t>
      </w:r>
      <w:r w:rsidR="00BB5EA8">
        <w:rPr>
          <w:rFonts w:ascii="Arial" w:hAnsi="Arial" w:cs="Arial"/>
        </w:rPr>
        <w:t>da extração</w:t>
      </w:r>
      <w:r w:rsidR="00BB5EA8">
        <w:rPr>
          <w:rFonts w:ascii="Arial" w:hAnsi="Arial" w:cs="Arial"/>
          <w:lang w:eastAsia="en-US"/>
        </w:rPr>
        <w:t xml:space="preserve"> (com exceção de pré-pago)</w:t>
      </w:r>
      <w:r>
        <w:rPr>
          <w:rFonts w:ascii="Arial" w:hAnsi="Arial" w:cs="Arial"/>
        </w:rPr>
        <w:t>. O RAID deverá r</w:t>
      </w:r>
      <w:r w:rsidRPr="00B27225">
        <w:rPr>
          <w:rFonts w:ascii="Arial" w:hAnsi="Arial" w:cs="Arial"/>
        </w:rPr>
        <w:t>ealizar</w:t>
      </w:r>
      <w:r>
        <w:rPr>
          <w:rFonts w:ascii="Arial" w:hAnsi="Arial" w:cs="Arial"/>
        </w:rPr>
        <w:t>, semanalmente,</w:t>
      </w:r>
      <w:r w:rsidRPr="00B27225">
        <w:rPr>
          <w:rFonts w:ascii="Arial" w:hAnsi="Arial" w:cs="Arial"/>
        </w:rPr>
        <w:t xml:space="preserve"> a carga dos seguintes dados dos </w:t>
      </w:r>
      <w:r w:rsidR="001B53E6">
        <w:rPr>
          <w:rFonts w:ascii="Arial" w:hAnsi="Arial" w:cs="Arial"/>
        </w:rPr>
        <w:t>Sistemas de Faturamento</w:t>
      </w:r>
      <w:r w:rsidRPr="00B27225">
        <w:rPr>
          <w:rFonts w:ascii="Arial" w:hAnsi="Arial" w:cs="Arial"/>
        </w:rPr>
        <w:t xml:space="preserve"> de origem RI e RII:</w:t>
      </w:r>
    </w:p>
    <w:p w14:paraId="00BB6163" w14:textId="77777777" w:rsidR="00AB2818" w:rsidRPr="00B27225" w:rsidRDefault="00AB2818" w:rsidP="00304415">
      <w:pPr>
        <w:rPr>
          <w:rFonts w:ascii="Arial" w:hAnsi="Arial" w:cs="Arial"/>
        </w:rPr>
      </w:pP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6"/>
        <w:gridCol w:w="6237"/>
      </w:tblGrid>
      <w:tr w:rsidR="00EE0217" w:rsidRPr="00B27225" w14:paraId="038D0EAF" w14:textId="2B08EBEB" w:rsidTr="00EE0217">
        <w:trPr>
          <w:trHeight w:val="257"/>
        </w:trPr>
        <w:tc>
          <w:tcPr>
            <w:tcW w:w="3686" w:type="dxa"/>
            <w:shd w:val="clear" w:color="FFFFFF" w:fill="C0C0C0"/>
            <w:noWrap/>
            <w:vAlign w:val="center"/>
            <w:hideMark/>
          </w:tcPr>
          <w:p w14:paraId="1E0D694A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6237" w:type="dxa"/>
            <w:shd w:val="clear" w:color="FFFFFF" w:fill="C0C0C0"/>
            <w:vAlign w:val="center"/>
          </w:tcPr>
          <w:p w14:paraId="104F5F5B" w14:textId="7FEDE631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DESCRIÇÃO</w:t>
            </w:r>
          </w:p>
        </w:tc>
      </w:tr>
      <w:tr w:rsidR="00EE0217" w:rsidRPr="00B27225" w14:paraId="1CD04E68" w14:textId="5009D663" w:rsidTr="00EE0217">
        <w:trPr>
          <w:trHeight w:val="284"/>
        </w:trPr>
        <w:tc>
          <w:tcPr>
            <w:tcW w:w="3686" w:type="dxa"/>
            <w:shd w:val="clear" w:color="auto" w:fill="auto"/>
            <w:noWrap/>
            <w:vAlign w:val="center"/>
          </w:tcPr>
          <w:p w14:paraId="5578F809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</w:p>
        </w:tc>
        <w:tc>
          <w:tcPr>
            <w:tcW w:w="6237" w:type="dxa"/>
            <w:vAlign w:val="center"/>
          </w:tcPr>
          <w:p w14:paraId="247273E0" w14:textId="51619AAB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CPF do cliente.</w:t>
            </w:r>
          </w:p>
        </w:tc>
      </w:tr>
      <w:tr w:rsidR="00EE0217" w:rsidRPr="00B27225" w14:paraId="46D1650C" w14:textId="55D41F08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7E5CBD26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6237" w:type="dxa"/>
            <w:vAlign w:val="center"/>
          </w:tcPr>
          <w:p w14:paraId="45B75AC2" w14:textId="1A280BB2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</w:t>
            </w:r>
            <w:r w:rsidR="009B1CF9">
              <w:rPr>
                <w:rFonts w:ascii="Arial" w:hAnsi="Arial" w:cs="Arial"/>
                <w:sz w:val="16"/>
              </w:rPr>
              <w:t>TERMINAL (</w:t>
            </w:r>
            <w:r w:rsidRPr="006213AB">
              <w:rPr>
                <w:rFonts w:ascii="Arial" w:hAnsi="Arial" w:cs="Arial"/>
                <w:sz w:val="16"/>
              </w:rPr>
              <w:t>MSISDN</w:t>
            </w:r>
            <w:r w:rsidR="009B1CF9">
              <w:rPr>
                <w:rFonts w:ascii="Arial" w:hAnsi="Arial" w:cs="Arial"/>
                <w:sz w:val="16"/>
              </w:rPr>
              <w:t>)</w:t>
            </w:r>
            <w:r w:rsidRPr="006213AB">
              <w:rPr>
                <w:rFonts w:ascii="Arial" w:hAnsi="Arial" w:cs="Arial"/>
                <w:sz w:val="16"/>
              </w:rPr>
              <w:t xml:space="preserve"> do titular cadastrado.</w:t>
            </w:r>
          </w:p>
        </w:tc>
      </w:tr>
      <w:tr w:rsidR="00EE0217" w:rsidRPr="00B27225" w14:paraId="29C1C8AA" w14:textId="2621B10D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6A1E5C24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6237" w:type="dxa"/>
            <w:vAlign w:val="center"/>
          </w:tcPr>
          <w:p w14:paraId="7591FAC3" w14:textId="07E8B461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número do contrato.</w:t>
            </w:r>
          </w:p>
        </w:tc>
      </w:tr>
      <w:tr w:rsidR="00EE0217" w:rsidRPr="00B27225" w14:paraId="399A74FB" w14:textId="7C4E1022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0A3BF7B4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6237" w:type="dxa"/>
            <w:vAlign w:val="center"/>
          </w:tcPr>
          <w:p w14:paraId="59CDEDF3" w14:textId="7B3A3373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terminal faturado</w:t>
            </w:r>
          </w:p>
        </w:tc>
      </w:tr>
      <w:tr w:rsidR="00EE0217" w:rsidRPr="00B27225" w14:paraId="4583630B" w14:textId="4C2E5805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75868AAF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NOME_PRODUTO_FATURADO</w:t>
            </w:r>
          </w:p>
        </w:tc>
        <w:tc>
          <w:tcPr>
            <w:tcW w:w="6237" w:type="dxa"/>
            <w:vAlign w:val="center"/>
          </w:tcPr>
          <w:p w14:paraId="28F3A25E" w14:textId="6FED69CE" w:rsidR="00EE0217" w:rsidRPr="006213AB" w:rsidRDefault="00EE0217" w:rsidP="006A33C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nome do produto</w:t>
            </w:r>
            <w:r w:rsidR="006A33C7">
              <w:rPr>
                <w:rFonts w:ascii="Arial" w:hAnsi="Arial" w:cs="Arial"/>
                <w:sz w:val="16"/>
              </w:rPr>
              <w:t>.</w:t>
            </w:r>
          </w:p>
        </w:tc>
      </w:tr>
      <w:tr w:rsidR="00EE0217" w:rsidRPr="00B27225" w14:paraId="09E0A685" w14:textId="25A8AEDE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5C7B866B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CADASTRO_DACC</w:t>
            </w:r>
          </w:p>
        </w:tc>
        <w:tc>
          <w:tcPr>
            <w:tcW w:w="6237" w:type="dxa"/>
            <w:vAlign w:val="center"/>
          </w:tcPr>
          <w:p w14:paraId="53492F66" w14:textId="0200EB2B" w:rsidR="00EE0217" w:rsidRPr="006213AB" w:rsidRDefault="00EE0217" w:rsidP="006A33C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os dados do DACC.</w:t>
            </w:r>
          </w:p>
        </w:tc>
      </w:tr>
      <w:tr w:rsidR="00EE0217" w:rsidRPr="00B27225" w14:paraId="41D0E7F5" w14:textId="39AC3119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0A60E229" w14:textId="77777777" w:rsidR="00EE0217" w:rsidRPr="006213AB" w:rsidRDefault="00EE0217" w:rsidP="00EE021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DATA_VENCIMENTO_FATURA</w:t>
            </w:r>
          </w:p>
        </w:tc>
        <w:tc>
          <w:tcPr>
            <w:tcW w:w="6237" w:type="dxa"/>
            <w:vAlign w:val="center"/>
          </w:tcPr>
          <w:p w14:paraId="1DE46C24" w14:textId="58C99104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de vencimento do extrato faturado</w:t>
            </w:r>
          </w:p>
        </w:tc>
      </w:tr>
      <w:tr w:rsidR="00EE0217" w:rsidRPr="00B27225" w14:paraId="15787DAA" w14:textId="5F1575AC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065F6A2A" w14:textId="77777777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VALOR_TOTAL_FATURADO_CONTA</w:t>
            </w:r>
          </w:p>
        </w:tc>
        <w:tc>
          <w:tcPr>
            <w:tcW w:w="6237" w:type="dxa"/>
            <w:vAlign w:val="center"/>
          </w:tcPr>
          <w:p w14:paraId="55502418" w14:textId="3C1985D2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valor faturado correspondente.</w:t>
            </w:r>
          </w:p>
        </w:tc>
      </w:tr>
      <w:tr w:rsidR="00EE0217" w:rsidRPr="00B27225" w14:paraId="377976F8" w14:textId="7E859A09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4A79A345" w14:textId="77777777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STATUS_PAGTO_CONTA</w:t>
            </w:r>
          </w:p>
        </w:tc>
        <w:tc>
          <w:tcPr>
            <w:tcW w:w="6237" w:type="dxa"/>
            <w:vAlign w:val="center"/>
          </w:tcPr>
          <w:p w14:paraId="66734BFF" w14:textId="0F883390" w:rsidR="00EE0217" w:rsidRPr="006213AB" w:rsidRDefault="006A33C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</w:t>
            </w:r>
            <w:r>
              <w:rPr>
                <w:rFonts w:ascii="Arial" w:hAnsi="Arial" w:cs="Arial"/>
                <w:sz w:val="16"/>
              </w:rPr>
              <w:t xml:space="preserve"> o status pagamento conta</w:t>
            </w:r>
            <w:r w:rsidRPr="006213AB">
              <w:rPr>
                <w:rFonts w:ascii="Arial" w:hAnsi="Arial" w:cs="Arial"/>
                <w:sz w:val="16"/>
              </w:rPr>
              <w:t>.</w:t>
            </w:r>
          </w:p>
        </w:tc>
      </w:tr>
      <w:tr w:rsidR="00EE0217" w:rsidRPr="00B27225" w14:paraId="293E8E0E" w14:textId="703751DF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49D5C6F5" w14:textId="77777777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REFERENCIA_CONTA</w:t>
            </w:r>
          </w:p>
        </w:tc>
        <w:tc>
          <w:tcPr>
            <w:tcW w:w="6237" w:type="dxa"/>
            <w:vAlign w:val="center"/>
          </w:tcPr>
          <w:p w14:paraId="154CC8DB" w14:textId="51C382C0" w:rsidR="00EE0217" w:rsidRPr="006213AB" w:rsidRDefault="00EE0217" w:rsidP="00EE0217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de refe</w:t>
            </w:r>
            <w:r w:rsidR="005818A2" w:rsidRPr="006213AB">
              <w:rPr>
                <w:rFonts w:ascii="Arial" w:hAnsi="Arial" w:cs="Arial"/>
                <w:sz w:val="16"/>
              </w:rPr>
              <w:t>rência do extrato no formato “MM</w:t>
            </w:r>
            <w:r w:rsidRPr="006213AB">
              <w:rPr>
                <w:rFonts w:ascii="Arial" w:hAnsi="Arial" w:cs="Arial"/>
                <w:sz w:val="16"/>
              </w:rPr>
              <w:t>aaaa”.</w:t>
            </w:r>
          </w:p>
        </w:tc>
      </w:tr>
      <w:tr w:rsidR="008C1A5C" w:rsidRPr="00B27225" w14:paraId="28899446" w14:textId="4B5E06E3" w:rsidTr="00EE0217">
        <w:trPr>
          <w:trHeight w:val="257"/>
        </w:trPr>
        <w:tc>
          <w:tcPr>
            <w:tcW w:w="3686" w:type="dxa"/>
            <w:shd w:val="clear" w:color="auto" w:fill="auto"/>
            <w:noWrap/>
            <w:vAlign w:val="center"/>
          </w:tcPr>
          <w:p w14:paraId="5FDC7BE3" w14:textId="77777777" w:rsidR="008C1A5C" w:rsidRPr="006213AB" w:rsidRDefault="008C1A5C" w:rsidP="008C1A5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6237" w:type="dxa"/>
            <w:vAlign w:val="center"/>
          </w:tcPr>
          <w:p w14:paraId="713B1E5C" w14:textId="26512A2D" w:rsidR="008C1A5C" w:rsidRPr="006213AB" w:rsidRDefault="008C1A5C" w:rsidP="008C1A5C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da extração.</w:t>
            </w:r>
          </w:p>
        </w:tc>
      </w:tr>
    </w:tbl>
    <w:p w14:paraId="3BED54F5" w14:textId="05C503C2" w:rsidR="00586CFF" w:rsidRPr="00B27225" w:rsidRDefault="00586CFF" w:rsidP="00586CFF">
      <w:pPr>
        <w:pStyle w:val="Heading5"/>
        <w:rPr>
          <w:lang w:val="pt-BR"/>
        </w:rPr>
      </w:pPr>
      <w:r w:rsidRPr="00B27225">
        <w:rPr>
          <w:lang w:val="pt-BR"/>
        </w:rPr>
        <w:t xml:space="preserve">Carregamento </w:t>
      </w:r>
      <w:r>
        <w:rPr>
          <w:lang w:val="pt-BR"/>
        </w:rPr>
        <w:t>ARBOR</w:t>
      </w:r>
    </w:p>
    <w:p w14:paraId="1AE107BC" w14:textId="48895B0A" w:rsidR="00586CFF" w:rsidRPr="00B27225" w:rsidRDefault="005D6057" w:rsidP="00586CF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Os dados para carregamento do ARBOR devem ser disponibilizados em tabela de </w:t>
      </w:r>
      <w:r w:rsidRPr="005D6057">
        <w:rPr>
          <w:rFonts w:ascii="Arial" w:hAnsi="Arial" w:cs="Arial"/>
          <w:i/>
          <w:lang w:eastAsia="en-US"/>
        </w:rPr>
        <w:t>stage</w:t>
      </w:r>
      <w:r w:rsidR="001B53E6">
        <w:rPr>
          <w:rFonts w:ascii="Arial" w:hAnsi="Arial" w:cs="Arial"/>
          <w:i/>
          <w:lang w:eastAsia="en-US"/>
        </w:rPr>
        <w:t xml:space="preserve">. </w:t>
      </w:r>
      <w:r w:rsidR="001B53E6">
        <w:rPr>
          <w:rFonts w:ascii="Arial" w:hAnsi="Arial" w:cs="Arial"/>
        </w:rPr>
        <w:t>Sendo uma primeira extração completa, com 13 (treze) meses de faturamento, as demais extrações devem considerar os últimos 7 dias para novas faturas ou faturas que sofreram alguma alteração nos campos CADASTRO_DACC, DATA_VENCIEMENTO_FATURA e TERMINAL</w:t>
      </w:r>
      <w:r w:rsidR="00586CFF" w:rsidRPr="00B27225">
        <w:rPr>
          <w:rFonts w:ascii="Arial" w:hAnsi="Arial" w:cs="Arial"/>
          <w:lang w:eastAsia="en-US"/>
        </w:rPr>
        <w:t>:</w:t>
      </w:r>
    </w:p>
    <w:p w14:paraId="45F26AC6" w14:textId="77777777" w:rsidR="00586CFF" w:rsidRDefault="00586CFF" w:rsidP="00586CFF">
      <w:pPr>
        <w:rPr>
          <w:lang w:eastAsia="en-US"/>
        </w:rPr>
      </w:pPr>
    </w:p>
    <w:tbl>
      <w:tblPr>
        <w:tblW w:w="61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4252"/>
      </w:tblGrid>
      <w:tr w:rsidR="00C004E5" w:rsidRPr="00B27225" w14:paraId="569BC368" w14:textId="77777777" w:rsidTr="00C004E5">
        <w:trPr>
          <w:trHeight w:val="259"/>
          <w:jc w:val="center"/>
        </w:trPr>
        <w:tc>
          <w:tcPr>
            <w:tcW w:w="1880" w:type="dxa"/>
          </w:tcPr>
          <w:p w14:paraId="3DA05D94" w14:textId="16D6FBD4" w:rsidR="00C004E5" w:rsidRPr="004C1DD3" w:rsidRDefault="00C004E5" w:rsidP="00C004E5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Tabela stage</w:t>
            </w:r>
          </w:p>
        </w:tc>
        <w:tc>
          <w:tcPr>
            <w:tcW w:w="4252" w:type="dxa"/>
          </w:tcPr>
          <w:p w14:paraId="4C32DED7" w14:textId="4022ACDE" w:rsidR="00C004E5" w:rsidRPr="004C1DD3" w:rsidRDefault="00C004E5" w:rsidP="00C004E5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VISAO_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FAT_ARBOR</w:t>
            </w:r>
          </w:p>
        </w:tc>
      </w:tr>
    </w:tbl>
    <w:p w14:paraId="6ED6B310" w14:textId="77777777" w:rsidR="009B1CF9" w:rsidRDefault="009B1CF9" w:rsidP="00586CFF">
      <w:pPr>
        <w:rPr>
          <w:lang w:val="en-US" w:eastAsia="en-US"/>
        </w:rPr>
      </w:pPr>
    </w:p>
    <w:p w14:paraId="45F7AF20" w14:textId="77777777" w:rsidR="00D20666" w:rsidRDefault="00D20666" w:rsidP="00D20666">
      <w:pPr>
        <w:pStyle w:val="Heading6"/>
      </w:pPr>
      <w:r>
        <w:t>Alarme Chave Zerada</w:t>
      </w:r>
    </w:p>
    <w:p w14:paraId="6B8300F8" w14:textId="19B06FFC" w:rsidR="00D20666" w:rsidRDefault="00D20666" w:rsidP="00D20666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D06B58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D06B58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20C4C66E" w14:textId="77777777" w:rsidR="00D06B58" w:rsidRDefault="00D06B58" w:rsidP="00D20666">
      <w:pPr>
        <w:rPr>
          <w:rFonts w:ascii="Arial" w:hAnsi="Arial" w:cs="Arial"/>
          <w:lang w:eastAsia="en-US"/>
        </w:rPr>
      </w:pP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134"/>
        <w:gridCol w:w="2410"/>
        <w:gridCol w:w="2268"/>
        <w:gridCol w:w="1559"/>
      </w:tblGrid>
      <w:tr w:rsidR="00D20666" w:rsidRPr="00B27225" w14:paraId="63F33B0E" w14:textId="77777777" w:rsidTr="00DF0F2A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0DB94AC2" w14:textId="77777777" w:rsidR="00D20666" w:rsidRPr="006213AB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1875B2D2" w14:textId="77777777" w:rsidR="00D20666" w:rsidRPr="006213AB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7659DA8F" w14:textId="77777777" w:rsidR="00D20666" w:rsidRPr="006213AB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70228998" w14:textId="77777777" w:rsidR="00D20666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80590EA" w14:textId="77777777" w:rsidR="00D20666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895553A" w14:textId="77777777" w:rsidR="00D20666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D20666" w:rsidRPr="00B27225" w14:paraId="330EEE8C" w14:textId="77777777" w:rsidTr="00DF0F2A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052D6FA4" w14:textId="77777777" w:rsidR="00D20666" w:rsidRPr="006213AB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3B209B1A" w14:textId="77777777" w:rsidR="00D20666" w:rsidRPr="00D06B58" w:rsidRDefault="00D20666" w:rsidP="00D20666">
            <w:pPr>
              <w:rPr>
                <w:rFonts w:ascii="Arial" w:hAnsi="Arial" w:cs="Arial"/>
                <w:sz w:val="16"/>
              </w:rPr>
            </w:pPr>
            <w:r w:rsidRPr="00D06B58">
              <w:rPr>
                <w:rFonts w:ascii="Arial" w:hAnsi="Arial" w:cs="Arial"/>
                <w:sz w:val="16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6CEB1AF2" w14:textId="77777777" w:rsidR="00D20666" w:rsidRPr="006213AB" w:rsidRDefault="00D20666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1275A257" w14:textId="77777777" w:rsidR="00D20666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2268" w:type="dxa"/>
            <w:vAlign w:val="center"/>
          </w:tcPr>
          <w:p w14:paraId="45E190CA" w14:textId="31EE13B7" w:rsidR="00D20666" w:rsidRDefault="00DF0F2A" w:rsidP="00DF0F2A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</w:t>
            </w:r>
            <w:r w:rsidR="00D20666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797C5D29" w14:textId="7517972B" w:rsidR="00D20666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</w:t>
            </w:r>
          </w:p>
        </w:tc>
      </w:tr>
      <w:tr w:rsidR="00D20666" w:rsidRPr="00B27225" w14:paraId="4D230DEF" w14:textId="77777777" w:rsidTr="00DF0F2A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5EE2460D" w14:textId="77777777" w:rsidR="00D20666" w:rsidRPr="006213AB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29A64EB8" w14:textId="77777777" w:rsidR="00D20666" w:rsidRPr="001D5300" w:rsidRDefault="00D20666" w:rsidP="00D20666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134" w:type="dxa"/>
            <w:vAlign w:val="center"/>
          </w:tcPr>
          <w:p w14:paraId="6C26B531" w14:textId="77777777" w:rsidR="00D20666" w:rsidRPr="006213AB" w:rsidRDefault="00D20666" w:rsidP="00D2066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24021C87" w14:textId="77777777" w:rsidR="00D20666" w:rsidRDefault="00D20666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2268" w:type="dxa"/>
            <w:vAlign w:val="center"/>
          </w:tcPr>
          <w:p w14:paraId="000D271C" w14:textId="15771F50" w:rsidR="00D20666" w:rsidRDefault="00DF0F2A" w:rsidP="00DF0F2A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</w:t>
            </w:r>
            <w:r w:rsidR="00D20666">
              <w:rPr>
                <w:rFonts w:ascii="Arial" w:hAnsi="Arial" w:cs="Arial"/>
                <w:color w:val="000000"/>
                <w:sz w:val="16"/>
                <w:szCs w:val="20"/>
              </w:rPr>
              <w:t>_CHAVE_ZERADA</w:t>
            </w:r>
          </w:p>
        </w:tc>
        <w:tc>
          <w:tcPr>
            <w:tcW w:w="1559" w:type="dxa"/>
            <w:vAlign w:val="center"/>
          </w:tcPr>
          <w:p w14:paraId="13A21C44" w14:textId="1F962D08" w:rsidR="00D20666" w:rsidRDefault="00DF0F2A" w:rsidP="00D2066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</w:t>
            </w:r>
          </w:p>
        </w:tc>
      </w:tr>
    </w:tbl>
    <w:p w14:paraId="54DA57EB" w14:textId="77777777" w:rsidR="00D20666" w:rsidRDefault="00D20666" w:rsidP="00D20666">
      <w:pPr>
        <w:rPr>
          <w:rFonts w:ascii="Arial" w:hAnsi="Arial" w:cs="Arial"/>
          <w:lang w:eastAsia="en-US"/>
        </w:rPr>
      </w:pPr>
    </w:p>
    <w:p w14:paraId="3343AAAE" w14:textId="77777777" w:rsidR="00D20666" w:rsidRDefault="00D20666" w:rsidP="00586CFF">
      <w:pPr>
        <w:rPr>
          <w:lang w:val="en-US" w:eastAsia="en-US"/>
        </w:rPr>
      </w:pPr>
    </w:p>
    <w:p w14:paraId="17C42AD2" w14:textId="44C59347" w:rsidR="009B1CF9" w:rsidRDefault="00A26D8F" w:rsidP="009B1CF9">
      <w:pPr>
        <w:pStyle w:val="Heading6"/>
      </w:pPr>
      <w:r>
        <w:t>Tabela Stage</w:t>
      </w:r>
    </w:p>
    <w:p w14:paraId="0718F6C4" w14:textId="77777777" w:rsidR="009B1CF9" w:rsidRDefault="009B1CF9" w:rsidP="009B1CF9">
      <w:pPr>
        <w:rPr>
          <w:lang w:val="en-US" w:eastAsia="en-US"/>
        </w:rPr>
      </w:pPr>
    </w:p>
    <w:tbl>
      <w:tblPr>
        <w:tblW w:w="69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0"/>
        <w:gridCol w:w="993"/>
        <w:gridCol w:w="1138"/>
        <w:gridCol w:w="992"/>
        <w:gridCol w:w="992"/>
      </w:tblGrid>
      <w:tr w:rsidR="00A26D8F" w:rsidRPr="006213AB" w14:paraId="5A63F680" w14:textId="64E4D21E" w:rsidTr="00AE5150">
        <w:trPr>
          <w:trHeight w:val="257"/>
          <w:jc w:val="center"/>
        </w:trPr>
        <w:tc>
          <w:tcPr>
            <w:tcW w:w="2830" w:type="dxa"/>
            <w:shd w:val="clear" w:color="FFFFFF" w:fill="C0C0C0"/>
            <w:noWrap/>
            <w:vAlign w:val="center"/>
            <w:hideMark/>
          </w:tcPr>
          <w:p w14:paraId="6553C972" w14:textId="77777777" w:rsidR="00A26D8F" w:rsidRPr="006213AB" w:rsidRDefault="00A26D8F" w:rsidP="00A26D8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4198D9DF" w14:textId="291A0D32" w:rsidR="00A26D8F" w:rsidRPr="006213AB" w:rsidRDefault="00A26D8F" w:rsidP="00A26D8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138" w:type="dxa"/>
            <w:shd w:val="clear" w:color="auto" w:fill="BFBFBF" w:themeFill="background1" w:themeFillShade="BF"/>
            <w:vAlign w:val="center"/>
          </w:tcPr>
          <w:p w14:paraId="0EFF5F56" w14:textId="20190226" w:rsidR="00A26D8F" w:rsidRDefault="00A26D8F" w:rsidP="00A26D8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17E8014B" w14:textId="7A743575" w:rsidR="00A26D8F" w:rsidRDefault="00A26D8F" w:rsidP="00A26D8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95DB7F1" w14:textId="5733B88C" w:rsidR="00A26D8F" w:rsidRDefault="00A26D8F" w:rsidP="00A26D8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NULO</w:t>
            </w:r>
          </w:p>
        </w:tc>
      </w:tr>
      <w:tr w:rsidR="00D95254" w:rsidRPr="006213AB" w14:paraId="0762B9A2" w14:textId="5B6679BB" w:rsidTr="00AE5150">
        <w:trPr>
          <w:trHeight w:val="284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47F46F68" w14:textId="58D0BCC0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CPF</w:t>
            </w:r>
          </w:p>
        </w:tc>
        <w:tc>
          <w:tcPr>
            <w:tcW w:w="993" w:type="dxa"/>
            <w:vAlign w:val="center"/>
          </w:tcPr>
          <w:p w14:paraId="1AAD21F6" w14:textId="1546FD70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138" w:type="dxa"/>
            <w:vAlign w:val="center"/>
          </w:tcPr>
          <w:p w14:paraId="719B8B28" w14:textId="53554EEA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D6083E1" w14:textId="0D45A611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14</w:t>
            </w:r>
          </w:p>
        </w:tc>
        <w:tc>
          <w:tcPr>
            <w:tcW w:w="992" w:type="dxa"/>
            <w:vAlign w:val="center"/>
          </w:tcPr>
          <w:p w14:paraId="0558EB54" w14:textId="32E3B96D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2AAE1BD6" w14:textId="3F48BAAD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71782EF3" w14:textId="4160B378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TERMINAL</w:t>
            </w:r>
          </w:p>
        </w:tc>
        <w:tc>
          <w:tcPr>
            <w:tcW w:w="993" w:type="dxa"/>
            <w:vAlign w:val="center"/>
          </w:tcPr>
          <w:p w14:paraId="3E4F95CC" w14:textId="5F757E90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138" w:type="dxa"/>
            <w:vAlign w:val="center"/>
          </w:tcPr>
          <w:p w14:paraId="00E422A7" w14:textId="7527060D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23004837" w14:textId="63473CD9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144</w:t>
            </w:r>
          </w:p>
        </w:tc>
        <w:tc>
          <w:tcPr>
            <w:tcW w:w="992" w:type="dxa"/>
            <w:vAlign w:val="center"/>
          </w:tcPr>
          <w:p w14:paraId="642E4B6C" w14:textId="654D48B6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S</w:t>
            </w:r>
          </w:p>
        </w:tc>
      </w:tr>
      <w:tr w:rsidR="00D95254" w:rsidRPr="006213AB" w14:paraId="54411719" w14:textId="5F106080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746EA872" w14:textId="4CB51A82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FATURA</w:t>
            </w:r>
          </w:p>
        </w:tc>
        <w:tc>
          <w:tcPr>
            <w:tcW w:w="993" w:type="dxa"/>
            <w:vAlign w:val="center"/>
          </w:tcPr>
          <w:p w14:paraId="46500130" w14:textId="39854217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138" w:type="dxa"/>
            <w:vAlign w:val="center"/>
          </w:tcPr>
          <w:p w14:paraId="0CD880EF" w14:textId="78BC3E7F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992" w:type="dxa"/>
            <w:vAlign w:val="center"/>
          </w:tcPr>
          <w:p w14:paraId="7983C545" w14:textId="07F795D2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992" w:type="dxa"/>
            <w:vAlign w:val="center"/>
          </w:tcPr>
          <w:p w14:paraId="1252E86B" w14:textId="60EB5E35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44C67771" w14:textId="11AB0327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601FF352" w14:textId="16DE0834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VALOR TOTAL DA FATURA</w:t>
            </w:r>
          </w:p>
        </w:tc>
        <w:tc>
          <w:tcPr>
            <w:tcW w:w="993" w:type="dxa"/>
            <w:vAlign w:val="center"/>
          </w:tcPr>
          <w:p w14:paraId="7007F808" w14:textId="484535C9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138" w:type="dxa"/>
            <w:vAlign w:val="center"/>
          </w:tcPr>
          <w:p w14:paraId="1A2642A8" w14:textId="3C31FAC3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992" w:type="dxa"/>
            <w:vAlign w:val="center"/>
          </w:tcPr>
          <w:p w14:paraId="1670A4A9" w14:textId="3CDA79F0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18</w:t>
            </w:r>
          </w:p>
        </w:tc>
        <w:tc>
          <w:tcPr>
            <w:tcW w:w="992" w:type="dxa"/>
            <w:vAlign w:val="center"/>
          </w:tcPr>
          <w:p w14:paraId="68A49E12" w14:textId="408A0D44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2E7EDD97" w14:textId="0E510D81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0CE0FE0D" w14:textId="5714F7F2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CADASTRO DACC</w:t>
            </w:r>
          </w:p>
        </w:tc>
        <w:tc>
          <w:tcPr>
            <w:tcW w:w="993" w:type="dxa"/>
            <w:vAlign w:val="center"/>
          </w:tcPr>
          <w:p w14:paraId="6822E593" w14:textId="222D3A29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138" w:type="dxa"/>
            <w:vAlign w:val="center"/>
          </w:tcPr>
          <w:p w14:paraId="20616B4D" w14:textId="27DD087B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992" w:type="dxa"/>
            <w:vAlign w:val="center"/>
          </w:tcPr>
          <w:p w14:paraId="40D189E6" w14:textId="13BF36F4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14:paraId="567FD618" w14:textId="0B2BC6C5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4547FF3D" w14:textId="01453475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5407AB6B" w14:textId="6A200A46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VENCIMENTO DA FATURA</w:t>
            </w:r>
          </w:p>
        </w:tc>
        <w:tc>
          <w:tcPr>
            <w:tcW w:w="993" w:type="dxa"/>
            <w:vAlign w:val="center"/>
          </w:tcPr>
          <w:p w14:paraId="0B24E692" w14:textId="3C1CFE14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138" w:type="dxa"/>
            <w:vAlign w:val="center"/>
          </w:tcPr>
          <w:p w14:paraId="3A31110B" w14:textId="004B8504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2" w:type="dxa"/>
            <w:vAlign w:val="center"/>
          </w:tcPr>
          <w:p w14:paraId="4F12F154" w14:textId="418190E8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</w:p>
        </w:tc>
        <w:tc>
          <w:tcPr>
            <w:tcW w:w="992" w:type="dxa"/>
            <w:vAlign w:val="center"/>
          </w:tcPr>
          <w:p w14:paraId="56FA28E5" w14:textId="36A00D0C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02579C62" w14:textId="55FFC277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7617990E" w14:textId="5C7B216A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DATA REFERENCIA</w:t>
            </w:r>
          </w:p>
        </w:tc>
        <w:tc>
          <w:tcPr>
            <w:tcW w:w="993" w:type="dxa"/>
            <w:vAlign w:val="center"/>
          </w:tcPr>
          <w:p w14:paraId="31382A93" w14:textId="3F4C0E2C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138" w:type="dxa"/>
            <w:vAlign w:val="center"/>
          </w:tcPr>
          <w:p w14:paraId="2F66FF07" w14:textId="635501F2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2" w:type="dxa"/>
            <w:vAlign w:val="center"/>
          </w:tcPr>
          <w:p w14:paraId="1B821533" w14:textId="144EBC41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</w:p>
        </w:tc>
        <w:tc>
          <w:tcPr>
            <w:tcW w:w="992" w:type="dxa"/>
            <w:vAlign w:val="center"/>
          </w:tcPr>
          <w:p w14:paraId="4FD43C66" w14:textId="0C177D50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6FD22B1B" w14:textId="1C1E07D9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76171D76" w14:textId="5E259E5A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TERMINAL FATURADO</w:t>
            </w:r>
          </w:p>
        </w:tc>
        <w:tc>
          <w:tcPr>
            <w:tcW w:w="993" w:type="dxa"/>
            <w:vAlign w:val="center"/>
          </w:tcPr>
          <w:p w14:paraId="1334F660" w14:textId="63C87DB5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138" w:type="dxa"/>
            <w:vAlign w:val="center"/>
          </w:tcPr>
          <w:p w14:paraId="0081BC64" w14:textId="7ADB64B8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438EF3C3" w14:textId="1E5B845D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144</w:t>
            </w:r>
          </w:p>
        </w:tc>
        <w:tc>
          <w:tcPr>
            <w:tcW w:w="992" w:type="dxa"/>
            <w:vAlign w:val="center"/>
          </w:tcPr>
          <w:p w14:paraId="471FCDCC" w14:textId="35214DD1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  <w:tr w:rsidR="00D95254" w:rsidRPr="006213AB" w14:paraId="0295A62B" w14:textId="2A26ED44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6CCCA9A9" w14:textId="72B38243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CONTRATO</w:t>
            </w:r>
          </w:p>
        </w:tc>
        <w:tc>
          <w:tcPr>
            <w:tcW w:w="993" w:type="dxa"/>
            <w:vAlign w:val="center"/>
          </w:tcPr>
          <w:p w14:paraId="329924A9" w14:textId="1D8B6CC9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138" w:type="dxa"/>
            <w:vAlign w:val="center"/>
          </w:tcPr>
          <w:p w14:paraId="03EAE7D9" w14:textId="0854D8E3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174C9614" w14:textId="4ED0E2A2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40</w:t>
            </w:r>
          </w:p>
        </w:tc>
        <w:tc>
          <w:tcPr>
            <w:tcW w:w="992" w:type="dxa"/>
            <w:vAlign w:val="center"/>
          </w:tcPr>
          <w:p w14:paraId="32692198" w14:textId="59B31734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S</w:t>
            </w:r>
          </w:p>
        </w:tc>
      </w:tr>
      <w:tr w:rsidR="00D95254" w:rsidRPr="006213AB" w14:paraId="262B90C6" w14:textId="063AA089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42147725" w14:textId="70942980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PRODUTO FATURADO</w:t>
            </w:r>
          </w:p>
        </w:tc>
        <w:tc>
          <w:tcPr>
            <w:tcW w:w="993" w:type="dxa"/>
            <w:vAlign w:val="center"/>
          </w:tcPr>
          <w:p w14:paraId="462906DA" w14:textId="08D9214E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138" w:type="dxa"/>
            <w:vAlign w:val="center"/>
          </w:tcPr>
          <w:p w14:paraId="07AFA7E2" w14:textId="41FE4FFD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VARCHAR[2]</w:t>
            </w:r>
          </w:p>
        </w:tc>
        <w:tc>
          <w:tcPr>
            <w:tcW w:w="992" w:type="dxa"/>
            <w:vAlign w:val="center"/>
          </w:tcPr>
          <w:p w14:paraId="067E9FCD" w14:textId="34056A08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40</w:t>
            </w:r>
          </w:p>
        </w:tc>
        <w:tc>
          <w:tcPr>
            <w:tcW w:w="992" w:type="dxa"/>
            <w:vAlign w:val="center"/>
          </w:tcPr>
          <w:p w14:paraId="122D52DB" w14:textId="19F2375B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S</w:t>
            </w:r>
          </w:p>
        </w:tc>
      </w:tr>
      <w:tr w:rsidR="00D95254" w:rsidRPr="006213AB" w14:paraId="5CE80A37" w14:textId="6FD0600A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3953BF8B" w14:textId="19657C3A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STATUS PAGAMENTO</w:t>
            </w:r>
          </w:p>
        </w:tc>
        <w:tc>
          <w:tcPr>
            <w:tcW w:w="993" w:type="dxa"/>
            <w:vAlign w:val="center"/>
          </w:tcPr>
          <w:p w14:paraId="646B18A3" w14:textId="4E8862F8" w:rsidR="00D95254" w:rsidRPr="006213AB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138" w:type="dxa"/>
            <w:vAlign w:val="center"/>
          </w:tcPr>
          <w:p w14:paraId="33E5B5A8" w14:textId="4F4A8170" w:rsidR="00D95254" w:rsidRPr="00D95254" w:rsidRDefault="00AE5150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2" w:type="dxa"/>
            <w:vAlign w:val="center"/>
          </w:tcPr>
          <w:p w14:paraId="1FA1893B" w14:textId="6F6C0B23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</w:p>
        </w:tc>
        <w:tc>
          <w:tcPr>
            <w:tcW w:w="992" w:type="dxa"/>
            <w:vAlign w:val="center"/>
          </w:tcPr>
          <w:p w14:paraId="28016096" w14:textId="24B04921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S</w:t>
            </w:r>
          </w:p>
        </w:tc>
      </w:tr>
      <w:tr w:rsidR="00D95254" w:rsidRPr="006213AB" w14:paraId="0F6DB142" w14:textId="77777777" w:rsidTr="00AE5150">
        <w:trPr>
          <w:trHeight w:val="257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4059036E" w14:textId="64FCF7DC" w:rsidR="00D95254" w:rsidRPr="00D95254" w:rsidRDefault="00D95254" w:rsidP="00D9525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95254">
              <w:rPr>
                <w:rFonts w:ascii="Arial" w:hAnsi="Arial" w:cs="Arial"/>
                <w:color w:val="000000"/>
                <w:sz w:val="16"/>
                <w:szCs w:val="16"/>
              </w:rPr>
              <w:t>DATA EXTRACAO</w:t>
            </w:r>
          </w:p>
        </w:tc>
        <w:tc>
          <w:tcPr>
            <w:tcW w:w="993" w:type="dxa"/>
            <w:vAlign w:val="center"/>
          </w:tcPr>
          <w:p w14:paraId="31E56A67" w14:textId="609EC8F4" w:rsidR="00D95254" w:rsidRDefault="00D95254" w:rsidP="00D9525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138" w:type="dxa"/>
            <w:vAlign w:val="center"/>
          </w:tcPr>
          <w:p w14:paraId="492FCA48" w14:textId="2A6551E7" w:rsidR="00D95254" w:rsidRPr="00D95254" w:rsidRDefault="00AE5150" w:rsidP="00D9525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992" w:type="dxa"/>
            <w:vAlign w:val="center"/>
          </w:tcPr>
          <w:p w14:paraId="49701654" w14:textId="77777777" w:rsidR="00D95254" w:rsidRPr="00D95254" w:rsidRDefault="00D95254" w:rsidP="00D9525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C157D1D" w14:textId="63ADFC2D" w:rsidR="00D95254" w:rsidRPr="00D95254" w:rsidRDefault="00D95254" w:rsidP="00D95254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</w:rPr>
              <w:t>N</w:t>
            </w:r>
          </w:p>
        </w:tc>
      </w:tr>
    </w:tbl>
    <w:p w14:paraId="42BCF019" w14:textId="77777777" w:rsidR="009B1CF9" w:rsidRPr="009B1CF9" w:rsidRDefault="009B1CF9" w:rsidP="009B1CF9">
      <w:pPr>
        <w:rPr>
          <w:lang w:val="en-US" w:eastAsia="en-US"/>
        </w:rPr>
      </w:pPr>
    </w:p>
    <w:p w14:paraId="5AC78CD0" w14:textId="03EEFA83" w:rsidR="00586CFF" w:rsidRPr="00B27225" w:rsidRDefault="00586CFF" w:rsidP="00586CFF">
      <w:pPr>
        <w:pStyle w:val="Heading5"/>
        <w:rPr>
          <w:lang w:val="pt-BR"/>
        </w:rPr>
      </w:pPr>
      <w:r w:rsidRPr="00B27225">
        <w:rPr>
          <w:lang w:val="pt-BR"/>
        </w:rPr>
        <w:t xml:space="preserve">Carregamento </w:t>
      </w:r>
      <w:r>
        <w:rPr>
          <w:lang w:val="pt-BR"/>
        </w:rPr>
        <w:t>SFA</w:t>
      </w:r>
    </w:p>
    <w:p w14:paraId="3471E573" w14:textId="64205381" w:rsidR="00586CFF" w:rsidRPr="00B27225" w:rsidRDefault="007E55DA" w:rsidP="00586CF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 xml:space="preserve">s para carregamento do SFA devem ser separados por UF e </w:t>
      </w:r>
      <w:r w:rsidRPr="00B27225">
        <w:rPr>
          <w:rFonts w:ascii="Arial" w:hAnsi="Arial" w:cs="Arial"/>
          <w:lang w:eastAsia="en-US"/>
        </w:rPr>
        <w:t>seguir o seguinte padrão</w:t>
      </w:r>
      <w:r w:rsidR="00586CFF" w:rsidRPr="00B27225">
        <w:rPr>
          <w:rFonts w:ascii="Arial" w:hAnsi="Arial" w:cs="Arial"/>
          <w:lang w:eastAsia="en-US"/>
        </w:rPr>
        <w:t>:</w:t>
      </w:r>
    </w:p>
    <w:p w14:paraId="107C371C" w14:textId="77777777" w:rsidR="00586CFF" w:rsidRPr="00B27225" w:rsidRDefault="00586CFF" w:rsidP="00586CFF">
      <w:pPr>
        <w:rPr>
          <w:lang w:eastAsia="en-US"/>
        </w:rPr>
      </w:pP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9"/>
        <w:gridCol w:w="5273"/>
      </w:tblGrid>
      <w:tr w:rsidR="00586CFF" w:rsidRPr="00B27225" w14:paraId="314B32B7" w14:textId="77777777" w:rsidTr="004C1DD3">
        <w:trPr>
          <w:trHeight w:val="289"/>
          <w:jc w:val="center"/>
        </w:trPr>
        <w:tc>
          <w:tcPr>
            <w:tcW w:w="2519" w:type="dxa"/>
          </w:tcPr>
          <w:p w14:paraId="085AE7D8" w14:textId="77777777" w:rsidR="00586CFF" w:rsidRPr="004C1DD3" w:rsidRDefault="00586CFF" w:rsidP="004B2603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5273" w:type="dxa"/>
          </w:tcPr>
          <w:p w14:paraId="227D0590" w14:textId="6533344D" w:rsidR="00586CFF" w:rsidRPr="004C1DD3" w:rsidRDefault="00D8222E" w:rsidP="00D8222E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SFA</w:t>
            </w:r>
            <w:r w:rsidR="00586CFF" w:rsidRPr="004C1DD3">
              <w:rPr>
                <w:rFonts w:ascii="Arial" w:hAnsi="Arial" w:cs="Arial"/>
                <w:b/>
                <w:sz w:val="20"/>
                <w:lang w:eastAsia="en-US"/>
              </w:rPr>
              <w:t>_</w:t>
            </w:r>
            <w:r w:rsidR="00080602">
              <w:rPr>
                <w:rFonts w:ascii="Arial" w:hAnsi="Arial" w:cs="Arial"/>
                <w:b/>
                <w:sz w:val="20"/>
                <w:lang w:eastAsia="en-US"/>
              </w:rPr>
              <w:t>XX*_</w:t>
            </w:r>
            <w:r w:rsidR="00AB78EB" w:rsidRPr="004C1DD3">
              <w:rPr>
                <w:rFonts w:ascii="Arial" w:hAnsi="Arial" w:cs="Arial"/>
                <w:b/>
                <w:sz w:val="20"/>
                <w:lang w:eastAsia="en-US"/>
              </w:rPr>
              <w:t>&lt;uf&gt;</w:t>
            </w:r>
            <w:r w:rsidR="00586CFF" w:rsidRPr="004C1DD3">
              <w:rPr>
                <w:rFonts w:ascii="Arial" w:hAnsi="Arial" w:cs="Arial"/>
                <w:b/>
                <w:sz w:val="20"/>
                <w:lang w:eastAsia="en-US"/>
              </w:rPr>
              <w:t>_&lt;data extração 'ddMMaaaa'&gt;</w:t>
            </w:r>
            <w:r w:rsidR="009B3D24" w:rsidRPr="004C1DD3">
              <w:rPr>
                <w:rFonts w:ascii="Arial" w:hAnsi="Arial" w:cs="Arial"/>
                <w:b/>
                <w:sz w:val="20"/>
                <w:lang w:eastAsia="en-US"/>
              </w:rPr>
              <w:t>.txt</w:t>
            </w:r>
          </w:p>
        </w:tc>
      </w:tr>
      <w:tr w:rsidR="00586CFF" w:rsidRPr="00B27225" w14:paraId="53A4EDB4" w14:textId="77777777" w:rsidTr="004C1DD3">
        <w:trPr>
          <w:trHeight w:val="310"/>
          <w:jc w:val="center"/>
        </w:trPr>
        <w:tc>
          <w:tcPr>
            <w:tcW w:w="2519" w:type="dxa"/>
          </w:tcPr>
          <w:p w14:paraId="2CE5624F" w14:textId="77777777" w:rsidR="00586CFF" w:rsidRPr="004C1DD3" w:rsidRDefault="00586CFF" w:rsidP="004B2603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5273" w:type="dxa"/>
          </w:tcPr>
          <w:p w14:paraId="76F943A4" w14:textId="77777777" w:rsidR="00586CFF" w:rsidRPr="004C1DD3" w:rsidRDefault="00586CFF" w:rsidP="004B2603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Não</w:t>
            </w:r>
          </w:p>
        </w:tc>
      </w:tr>
      <w:tr w:rsidR="00586CFF" w:rsidRPr="00B27225" w14:paraId="0FD71D59" w14:textId="77777777" w:rsidTr="004C1DD3">
        <w:trPr>
          <w:trHeight w:val="289"/>
          <w:jc w:val="center"/>
        </w:trPr>
        <w:tc>
          <w:tcPr>
            <w:tcW w:w="2519" w:type="dxa"/>
          </w:tcPr>
          <w:p w14:paraId="793FE76E" w14:textId="77777777" w:rsidR="00586CFF" w:rsidRPr="004C1DD3" w:rsidRDefault="00586CFF" w:rsidP="004B2603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5273" w:type="dxa"/>
          </w:tcPr>
          <w:p w14:paraId="239E6D62" w14:textId="77777777" w:rsidR="00586CFF" w:rsidRPr="004C1DD3" w:rsidRDefault="00586CFF" w:rsidP="004B2603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| (pipe)</w:t>
            </w:r>
          </w:p>
        </w:tc>
      </w:tr>
      <w:tr w:rsidR="00586CFF" w:rsidRPr="00A06F07" w14:paraId="0726E206" w14:textId="77777777" w:rsidTr="004C1DD3">
        <w:trPr>
          <w:trHeight w:val="265"/>
          <w:jc w:val="center"/>
        </w:trPr>
        <w:tc>
          <w:tcPr>
            <w:tcW w:w="2519" w:type="dxa"/>
            <w:shd w:val="clear" w:color="auto" w:fill="auto"/>
          </w:tcPr>
          <w:p w14:paraId="4A8DA384" w14:textId="77777777" w:rsidR="00586CFF" w:rsidRPr="004C1DD3" w:rsidRDefault="00586CFF" w:rsidP="004B2603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5273" w:type="dxa"/>
            <w:shd w:val="clear" w:color="auto" w:fill="auto"/>
          </w:tcPr>
          <w:p w14:paraId="36C6E408" w14:textId="09CD93DC" w:rsidR="00586CFF" w:rsidRPr="004C1DD3" w:rsidRDefault="00586CFF" w:rsidP="004B2603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</w:t>
            </w:r>
            <w:r w:rsidR="00D8222E" w:rsidRPr="004C1DD3">
              <w:rPr>
                <w:rFonts w:ascii="Arial" w:hAnsi="Arial" w:cs="Arial"/>
                <w:b/>
                <w:sz w:val="20"/>
                <w:lang w:val="en-US" w:eastAsia="en-US"/>
              </w:rPr>
              <w:t>SFA</w:t>
            </w:r>
            <w:r w:rsidR="009B3D24" w:rsidRPr="004C1DD3">
              <w:rPr>
                <w:rFonts w:ascii="Arial" w:hAnsi="Arial" w:cs="Arial"/>
                <w:b/>
                <w:sz w:val="20"/>
                <w:lang w:val="en-US" w:eastAsia="en-US"/>
              </w:rPr>
              <w:t>/FAT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/in</w:t>
            </w:r>
          </w:p>
        </w:tc>
      </w:tr>
    </w:tbl>
    <w:p w14:paraId="3583DFA2" w14:textId="024F4890" w:rsidR="00080602" w:rsidRPr="006079EC" w:rsidRDefault="00080602" w:rsidP="00080602">
      <w:pPr>
        <w:rPr>
          <w:rFonts w:ascii="Arial" w:hAnsi="Arial" w:cs="Arial"/>
          <w:sz w:val="16"/>
        </w:rPr>
      </w:pPr>
      <w:r w:rsidRPr="006079EC">
        <w:rPr>
          <w:rFonts w:ascii="Arial" w:hAnsi="Arial" w:cs="Arial"/>
          <w:sz w:val="16"/>
        </w:rPr>
        <w:t xml:space="preserve">*Incluír  a variavel XX - </w:t>
      </w:r>
    </w:p>
    <w:p w14:paraId="1F2707F8" w14:textId="108A390C" w:rsidR="00080602" w:rsidRPr="006079EC" w:rsidRDefault="00D20666" w:rsidP="00080602">
      <w:pPr>
        <w:rPr>
          <w:rFonts w:ascii="Arial" w:hAnsi="Arial" w:cs="Arial"/>
          <w:sz w:val="16"/>
        </w:rPr>
      </w:pPr>
      <w:r w:rsidRPr="006079EC">
        <w:rPr>
          <w:rFonts w:ascii="Arial" w:hAnsi="Arial" w:cs="Arial"/>
          <w:sz w:val="16"/>
        </w:rPr>
        <w:t>        *Para R1 </w:t>
      </w:r>
      <w:r w:rsidR="00080602" w:rsidRPr="006079EC">
        <w:rPr>
          <w:rFonts w:ascii="Arial" w:hAnsi="Arial" w:cs="Arial"/>
          <w:sz w:val="16"/>
        </w:rPr>
        <w:t xml:space="preserve">BA.MG,PE,RJ,PG,GL( 31 GLOBAL) </w:t>
      </w:r>
    </w:p>
    <w:p w14:paraId="37697ED3" w14:textId="1FCCBCB8" w:rsidR="00080602" w:rsidRPr="006079EC" w:rsidRDefault="00080602" w:rsidP="00080602">
      <w:pPr>
        <w:rPr>
          <w:rFonts w:ascii="Arial" w:hAnsi="Arial" w:cs="Arial"/>
          <w:sz w:val="16"/>
        </w:rPr>
      </w:pPr>
      <w:r w:rsidRPr="006079EC">
        <w:rPr>
          <w:rFonts w:ascii="Arial" w:hAnsi="Arial" w:cs="Arial"/>
          <w:sz w:val="16"/>
        </w:rPr>
        <w:t>        *Para R2, não há a informação de site, portanto, será fixo XX.</w:t>
      </w:r>
    </w:p>
    <w:p w14:paraId="51ECD07F" w14:textId="77777777" w:rsidR="00DF0F2A" w:rsidRDefault="00DF0F2A" w:rsidP="00DF0F2A">
      <w:pPr>
        <w:pStyle w:val="Heading6"/>
      </w:pPr>
      <w:r>
        <w:t>Alarme Chave Zerada</w:t>
      </w:r>
    </w:p>
    <w:p w14:paraId="0B0545FA" w14:textId="54B900B1" w:rsidR="00DF0F2A" w:rsidRDefault="00DF0F2A" w:rsidP="00DF0F2A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D93AA6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D93AA6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585C7B6A" w14:textId="77777777" w:rsidR="00D93AA6" w:rsidRDefault="00D93AA6" w:rsidP="00DF0F2A">
      <w:pPr>
        <w:rPr>
          <w:rFonts w:ascii="Arial" w:hAnsi="Arial" w:cs="Arial"/>
          <w:lang w:eastAsia="en-US"/>
        </w:rPr>
      </w:pP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134"/>
        <w:gridCol w:w="2410"/>
        <w:gridCol w:w="2268"/>
        <w:gridCol w:w="1559"/>
      </w:tblGrid>
      <w:tr w:rsidR="00DF0F2A" w:rsidRPr="00B27225" w14:paraId="3818E2E4" w14:textId="77777777" w:rsidTr="00863B72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645A3F0A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75315DD0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01E8E615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5ECF6E4C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6C73C11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4583C95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DF0F2A" w:rsidRPr="00B27225" w14:paraId="0E49EA2E" w14:textId="77777777" w:rsidTr="00863B72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2DC51899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7D4D8244" w14:textId="77777777" w:rsidR="00DF0F2A" w:rsidRPr="00D93AA6" w:rsidRDefault="00DF0F2A" w:rsidP="00863B72">
            <w:pPr>
              <w:rPr>
                <w:rFonts w:ascii="Arial" w:hAnsi="Arial" w:cs="Arial"/>
                <w:sz w:val="16"/>
              </w:rPr>
            </w:pPr>
            <w:r w:rsidRPr="00D93AA6">
              <w:rPr>
                <w:rFonts w:ascii="Arial" w:hAnsi="Arial" w:cs="Arial"/>
                <w:sz w:val="16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218B5EFE" w14:textId="77777777" w:rsidR="00DF0F2A" w:rsidRPr="006213AB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7AC80C83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2268" w:type="dxa"/>
            <w:vAlign w:val="center"/>
          </w:tcPr>
          <w:p w14:paraId="6795006A" w14:textId="454BEDF5" w:rsidR="00DF0F2A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SFA_CHAVE_ZERADA</w:t>
            </w:r>
          </w:p>
        </w:tc>
        <w:tc>
          <w:tcPr>
            <w:tcW w:w="1559" w:type="dxa"/>
            <w:vAlign w:val="center"/>
          </w:tcPr>
          <w:p w14:paraId="5A3DC20A" w14:textId="41453B54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SFA</w:t>
            </w:r>
          </w:p>
        </w:tc>
      </w:tr>
      <w:tr w:rsidR="00DF0F2A" w:rsidRPr="00B27225" w14:paraId="434E8908" w14:textId="77777777" w:rsidTr="00863B72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44A99371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388A40C0" w14:textId="77777777" w:rsidR="00DF0F2A" w:rsidRPr="001D5300" w:rsidRDefault="00DF0F2A" w:rsidP="00863B72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134" w:type="dxa"/>
            <w:vAlign w:val="center"/>
          </w:tcPr>
          <w:p w14:paraId="2AE2D267" w14:textId="77777777" w:rsidR="00DF0F2A" w:rsidRPr="006213AB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5AAE8C4A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2268" w:type="dxa"/>
            <w:vAlign w:val="center"/>
          </w:tcPr>
          <w:p w14:paraId="7548C8AC" w14:textId="331FC38F" w:rsidR="00DF0F2A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SFA_CHAVE_ZERADA</w:t>
            </w:r>
          </w:p>
        </w:tc>
        <w:tc>
          <w:tcPr>
            <w:tcW w:w="1559" w:type="dxa"/>
            <w:vAlign w:val="center"/>
          </w:tcPr>
          <w:p w14:paraId="04476DDE" w14:textId="0D4823B1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SFA</w:t>
            </w:r>
          </w:p>
        </w:tc>
      </w:tr>
    </w:tbl>
    <w:p w14:paraId="1BE904AC" w14:textId="77777777" w:rsidR="00080602" w:rsidRPr="00080602" w:rsidRDefault="00080602" w:rsidP="00080602">
      <w:pPr>
        <w:rPr>
          <w:rFonts w:ascii="Arial" w:hAnsi="Arial" w:cs="Arial"/>
        </w:rPr>
      </w:pPr>
    </w:p>
    <w:p w14:paraId="114A0CB0" w14:textId="77777777" w:rsidR="009B3D24" w:rsidRDefault="009B3D24" w:rsidP="009B3D24">
      <w:pPr>
        <w:pStyle w:val="Heading6"/>
      </w:pPr>
      <w:r>
        <w:t>Layout do Arquivo</w:t>
      </w:r>
    </w:p>
    <w:p w14:paraId="60D58836" w14:textId="77777777" w:rsidR="009B3D24" w:rsidRDefault="009B3D24" w:rsidP="009B3D24">
      <w:pPr>
        <w:rPr>
          <w:lang w:val="en-US" w:eastAsia="en-US"/>
        </w:rPr>
      </w:pPr>
    </w:p>
    <w:tbl>
      <w:tblPr>
        <w:tblW w:w="66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7"/>
        <w:gridCol w:w="992"/>
        <w:gridCol w:w="1696"/>
        <w:gridCol w:w="993"/>
      </w:tblGrid>
      <w:tr w:rsidR="00A61A46" w:rsidRPr="006213AB" w14:paraId="096CEBCA" w14:textId="0F5F83F6" w:rsidTr="00D7074C">
        <w:trPr>
          <w:trHeight w:val="257"/>
          <w:jc w:val="center"/>
        </w:trPr>
        <w:tc>
          <w:tcPr>
            <w:tcW w:w="2977" w:type="dxa"/>
            <w:shd w:val="clear" w:color="FFFFFF" w:fill="C0C0C0"/>
            <w:noWrap/>
            <w:vAlign w:val="center"/>
            <w:hideMark/>
          </w:tcPr>
          <w:p w14:paraId="7AD77C5F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7CB32E9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2CA90AA" w14:textId="53AA4748" w:rsidR="00A61A46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14:paraId="5E5636D4" w14:textId="467D7AFC" w:rsidR="00A61A46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</w:tr>
      <w:tr w:rsidR="00A61A46" w:rsidRPr="006213AB" w14:paraId="09177CBA" w14:textId="2C824147" w:rsidTr="00D7074C">
        <w:trPr>
          <w:trHeight w:val="284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329E6160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</w:p>
        </w:tc>
        <w:tc>
          <w:tcPr>
            <w:tcW w:w="992" w:type="dxa"/>
            <w:vAlign w:val="center"/>
          </w:tcPr>
          <w:p w14:paraId="010A742C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696" w:type="dxa"/>
          </w:tcPr>
          <w:p w14:paraId="4CA4C6DE" w14:textId="59433544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1C0F079A" w14:textId="1B7FE92B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</w:tr>
      <w:tr w:rsidR="00A61A46" w:rsidRPr="006213AB" w14:paraId="027548E9" w14:textId="07A36B60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65189CA6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992" w:type="dxa"/>
            <w:vAlign w:val="center"/>
          </w:tcPr>
          <w:p w14:paraId="7C3E70AB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696" w:type="dxa"/>
          </w:tcPr>
          <w:p w14:paraId="62887612" w14:textId="7580A120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235AFFD8" w14:textId="1520E4ED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A61A46" w:rsidRPr="006213AB" w14:paraId="5B1EB826" w14:textId="7515BD42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687ABEA0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992" w:type="dxa"/>
            <w:vAlign w:val="center"/>
          </w:tcPr>
          <w:p w14:paraId="47EFF1DE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696" w:type="dxa"/>
          </w:tcPr>
          <w:p w14:paraId="65EE2FD9" w14:textId="62B24D06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5E0A8B3B" w14:textId="29FB0475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A61A46" w:rsidRPr="006213AB" w14:paraId="75282F4E" w14:textId="558C32D2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448B763A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992" w:type="dxa"/>
            <w:vAlign w:val="center"/>
          </w:tcPr>
          <w:p w14:paraId="3543628B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696" w:type="dxa"/>
          </w:tcPr>
          <w:p w14:paraId="2917BBFA" w14:textId="6D41B785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7E867AB3" w14:textId="1DE6C45D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A61A46" w:rsidRPr="006213AB" w14:paraId="71CB318E" w14:textId="081E321F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21ABC81C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NOME_PRODUTO_FATURADO</w:t>
            </w:r>
          </w:p>
        </w:tc>
        <w:tc>
          <w:tcPr>
            <w:tcW w:w="992" w:type="dxa"/>
            <w:vAlign w:val="center"/>
          </w:tcPr>
          <w:p w14:paraId="5628AEEA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696" w:type="dxa"/>
          </w:tcPr>
          <w:p w14:paraId="3E54F23A" w14:textId="0D2A4914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097583F1" w14:textId="3907DEAE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</w:tr>
      <w:tr w:rsidR="00A61A46" w:rsidRPr="006213AB" w14:paraId="5F2624ED" w14:textId="7C535C42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B38F9AB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CADASTRO_DACC</w:t>
            </w:r>
          </w:p>
        </w:tc>
        <w:tc>
          <w:tcPr>
            <w:tcW w:w="992" w:type="dxa"/>
            <w:vAlign w:val="center"/>
          </w:tcPr>
          <w:p w14:paraId="73CEC9F1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696" w:type="dxa"/>
          </w:tcPr>
          <w:p w14:paraId="59E65FCC" w14:textId="2A423D23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25075A85" w14:textId="7DF68A34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01</w:t>
            </w:r>
          </w:p>
        </w:tc>
      </w:tr>
      <w:tr w:rsidR="00A61A46" w:rsidRPr="006213AB" w14:paraId="0DCAC741" w14:textId="2628749D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55637409" w14:textId="77777777" w:rsidR="00A61A46" w:rsidRPr="006213AB" w:rsidRDefault="00A61A46" w:rsidP="00A61A4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DATA_VENCIMENTO_FATURA</w:t>
            </w:r>
          </w:p>
        </w:tc>
        <w:tc>
          <w:tcPr>
            <w:tcW w:w="992" w:type="dxa"/>
            <w:vAlign w:val="center"/>
          </w:tcPr>
          <w:p w14:paraId="6367523D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696" w:type="dxa"/>
          </w:tcPr>
          <w:p w14:paraId="277E1863" w14:textId="77777777" w:rsidR="00D7074C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  <w:r w:rsidR="00D7074C">
              <w:rPr>
                <w:rFonts w:ascii="Arial" w:hAnsi="Arial" w:cs="Arial"/>
                <w:sz w:val="16"/>
              </w:rPr>
              <w:t xml:space="preserve"> </w:t>
            </w:r>
          </w:p>
          <w:p w14:paraId="7A12CCF5" w14:textId="2B7A54D9" w:rsidR="00A61A46" w:rsidRDefault="00D7074C" w:rsidP="00A61A46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Formato</w:t>
            </w:r>
            <w:r w:rsidRPr="00D7074C">
              <w:rPr>
                <w:rFonts w:ascii="Calibri" w:hAnsi="Calibri"/>
                <w:color w:val="000000"/>
                <w:sz w:val="16"/>
                <w:lang w:val="en-US"/>
              </w:rPr>
              <w:t xml:space="preserve"> AAAAMMDD</w:t>
            </w:r>
          </w:p>
        </w:tc>
        <w:tc>
          <w:tcPr>
            <w:tcW w:w="993" w:type="dxa"/>
          </w:tcPr>
          <w:p w14:paraId="790E6BC5" w14:textId="7620FAA7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08</w:t>
            </w:r>
          </w:p>
        </w:tc>
      </w:tr>
      <w:tr w:rsidR="00A61A46" w:rsidRPr="006213AB" w14:paraId="3E680193" w14:textId="3949625F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374ABAF7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VALOR_TOTAL_FATURADO_CONTA</w:t>
            </w:r>
          </w:p>
        </w:tc>
        <w:tc>
          <w:tcPr>
            <w:tcW w:w="992" w:type="dxa"/>
            <w:vAlign w:val="center"/>
          </w:tcPr>
          <w:p w14:paraId="48F371F8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696" w:type="dxa"/>
          </w:tcPr>
          <w:p w14:paraId="4C335869" w14:textId="0C4CE28D" w:rsidR="00A61A46" w:rsidRDefault="00D7074C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Númerico</w:t>
            </w:r>
          </w:p>
        </w:tc>
        <w:tc>
          <w:tcPr>
            <w:tcW w:w="993" w:type="dxa"/>
          </w:tcPr>
          <w:p w14:paraId="4F4FAF73" w14:textId="1F5D2897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11,2</w:t>
            </w:r>
          </w:p>
        </w:tc>
      </w:tr>
      <w:tr w:rsidR="00A61A46" w:rsidRPr="006213AB" w14:paraId="60510EB3" w14:textId="3F0ABFEB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37112D02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STATUS_PAGTO_CONTA</w:t>
            </w:r>
          </w:p>
        </w:tc>
        <w:tc>
          <w:tcPr>
            <w:tcW w:w="992" w:type="dxa"/>
            <w:vAlign w:val="center"/>
          </w:tcPr>
          <w:p w14:paraId="28F87FF1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696" w:type="dxa"/>
          </w:tcPr>
          <w:p w14:paraId="1A33C91B" w14:textId="37895F2F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</w:p>
        </w:tc>
        <w:tc>
          <w:tcPr>
            <w:tcW w:w="993" w:type="dxa"/>
          </w:tcPr>
          <w:p w14:paraId="1A717EDA" w14:textId="6A3CCBFB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01</w:t>
            </w:r>
          </w:p>
        </w:tc>
      </w:tr>
      <w:tr w:rsidR="00A61A46" w:rsidRPr="006213AB" w14:paraId="024BFFED" w14:textId="0F1C3AEE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20ADD42D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REFERENCIA_CONTA</w:t>
            </w:r>
          </w:p>
        </w:tc>
        <w:tc>
          <w:tcPr>
            <w:tcW w:w="992" w:type="dxa"/>
            <w:vAlign w:val="center"/>
          </w:tcPr>
          <w:p w14:paraId="47B19272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696" w:type="dxa"/>
          </w:tcPr>
          <w:p w14:paraId="4508EF53" w14:textId="77777777" w:rsidR="00D7074C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  <w:r w:rsidR="00D7074C">
              <w:rPr>
                <w:rFonts w:ascii="Arial" w:hAnsi="Arial" w:cs="Arial"/>
                <w:sz w:val="16"/>
              </w:rPr>
              <w:t xml:space="preserve"> </w:t>
            </w:r>
          </w:p>
          <w:p w14:paraId="327DCBB8" w14:textId="02D21787" w:rsidR="00A61A46" w:rsidRDefault="00D7074C" w:rsidP="00A61A46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Formato</w:t>
            </w:r>
            <w:r w:rsidRPr="00D7074C">
              <w:rPr>
                <w:rFonts w:ascii="Calibri" w:hAnsi="Calibri"/>
                <w:color w:val="000000"/>
                <w:sz w:val="16"/>
                <w:lang w:val="en-US"/>
              </w:rPr>
              <w:t xml:space="preserve"> AAAAMM</w:t>
            </w:r>
          </w:p>
        </w:tc>
        <w:tc>
          <w:tcPr>
            <w:tcW w:w="993" w:type="dxa"/>
          </w:tcPr>
          <w:p w14:paraId="490D65BF" w14:textId="396A4B01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06</w:t>
            </w:r>
          </w:p>
        </w:tc>
      </w:tr>
      <w:tr w:rsidR="00A61A46" w:rsidRPr="006213AB" w14:paraId="29432B97" w14:textId="22052D73" w:rsidTr="00D7074C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43A14BE7" w14:textId="77777777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992" w:type="dxa"/>
            <w:vAlign w:val="center"/>
          </w:tcPr>
          <w:p w14:paraId="1DE9B14A" w14:textId="60C6A549" w:rsidR="00A61A46" w:rsidRPr="006213AB" w:rsidRDefault="00A61A46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696" w:type="dxa"/>
          </w:tcPr>
          <w:p w14:paraId="0F15DC3B" w14:textId="77777777" w:rsidR="00D7074C" w:rsidRDefault="003F1D5B" w:rsidP="00A61A46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16"/>
              </w:rPr>
              <w:t>String</w:t>
            </w:r>
            <w:r w:rsidR="00D7074C">
              <w:rPr>
                <w:rFonts w:ascii="Calibri" w:hAnsi="Calibri"/>
                <w:color w:val="000000"/>
                <w:lang w:val="en-US"/>
              </w:rPr>
              <w:t xml:space="preserve"> </w:t>
            </w:r>
          </w:p>
          <w:p w14:paraId="6D687973" w14:textId="54AE7D47" w:rsidR="00A61A46" w:rsidRDefault="00D7074C" w:rsidP="00A61A46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Formato</w:t>
            </w:r>
            <w:r w:rsidRPr="00D7074C">
              <w:rPr>
                <w:rFonts w:ascii="Calibri" w:hAnsi="Calibri"/>
                <w:color w:val="000000"/>
                <w:sz w:val="16"/>
                <w:lang w:val="en-US"/>
              </w:rPr>
              <w:t xml:space="preserve"> AAAAMMDD</w:t>
            </w:r>
          </w:p>
        </w:tc>
        <w:tc>
          <w:tcPr>
            <w:tcW w:w="993" w:type="dxa"/>
          </w:tcPr>
          <w:p w14:paraId="3BAD5F2F" w14:textId="3DCC31A4" w:rsidR="00A61A46" w:rsidRDefault="003F1D5B" w:rsidP="00A61A46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08</w:t>
            </w:r>
          </w:p>
        </w:tc>
      </w:tr>
    </w:tbl>
    <w:p w14:paraId="25643B77" w14:textId="77777777" w:rsidR="009B3D24" w:rsidRDefault="009B3D24" w:rsidP="009B3D24"/>
    <w:p w14:paraId="79B9AEDB" w14:textId="400FEEEE" w:rsidR="00586CFF" w:rsidRPr="00B27225" w:rsidRDefault="00586CFF" w:rsidP="00586CFF">
      <w:pPr>
        <w:pStyle w:val="Heading5"/>
        <w:rPr>
          <w:lang w:val="pt-BR"/>
        </w:rPr>
      </w:pPr>
      <w:r w:rsidRPr="00B27225">
        <w:rPr>
          <w:lang w:val="pt-BR"/>
        </w:rPr>
        <w:t xml:space="preserve">Carregamento </w:t>
      </w:r>
      <w:r>
        <w:rPr>
          <w:lang w:val="pt-BR"/>
        </w:rPr>
        <w:t>SISRAF</w:t>
      </w:r>
    </w:p>
    <w:p w14:paraId="63760DFA" w14:textId="3409002C" w:rsidR="00586CFF" w:rsidRPr="00B27225" w:rsidRDefault="007E55DA" w:rsidP="00586CF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 xml:space="preserve">s para carregamento do SISRAF devem ser separados por UF e </w:t>
      </w:r>
      <w:r w:rsidRPr="00B27225">
        <w:rPr>
          <w:rFonts w:ascii="Arial" w:hAnsi="Arial" w:cs="Arial"/>
          <w:lang w:eastAsia="en-US"/>
        </w:rPr>
        <w:t>seguir o seguinte padrão</w:t>
      </w:r>
      <w:r w:rsidR="00586CFF" w:rsidRPr="00B27225">
        <w:rPr>
          <w:rFonts w:ascii="Arial" w:hAnsi="Arial" w:cs="Arial"/>
          <w:lang w:eastAsia="en-US"/>
        </w:rPr>
        <w:t>:</w:t>
      </w:r>
    </w:p>
    <w:p w14:paraId="43032AED" w14:textId="77777777" w:rsidR="00586CFF" w:rsidRPr="00B27225" w:rsidRDefault="00586CFF" w:rsidP="00586CFF">
      <w:pPr>
        <w:rPr>
          <w:lang w:eastAsia="en-US"/>
        </w:rPr>
      </w:pP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9"/>
        <w:gridCol w:w="5414"/>
      </w:tblGrid>
      <w:tr w:rsidR="00586CFF" w:rsidRPr="00B27225" w14:paraId="1F6E8E02" w14:textId="77777777" w:rsidTr="004C1DD3">
        <w:trPr>
          <w:trHeight w:val="289"/>
          <w:jc w:val="center"/>
        </w:trPr>
        <w:tc>
          <w:tcPr>
            <w:tcW w:w="2519" w:type="dxa"/>
          </w:tcPr>
          <w:p w14:paraId="6B92B0A5" w14:textId="77777777" w:rsidR="00586CFF" w:rsidRPr="004C1DD3" w:rsidRDefault="00586CFF" w:rsidP="004B2603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5414" w:type="dxa"/>
          </w:tcPr>
          <w:p w14:paraId="758F8F04" w14:textId="07560109" w:rsidR="00586CFF" w:rsidRPr="004C1DD3" w:rsidRDefault="006079EC" w:rsidP="006079EC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>
              <w:rPr>
                <w:rFonts w:ascii="Arial" w:hAnsi="Arial" w:cs="Arial"/>
                <w:b/>
                <w:sz w:val="20"/>
                <w:lang w:eastAsia="en-US"/>
              </w:rPr>
              <w:t>SISRAF</w:t>
            </w: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_</w:t>
            </w:r>
            <w:r>
              <w:rPr>
                <w:rFonts w:ascii="Arial" w:hAnsi="Arial" w:cs="Arial"/>
                <w:b/>
                <w:sz w:val="20"/>
                <w:lang w:eastAsia="en-US"/>
              </w:rPr>
              <w:t>XX*_</w:t>
            </w: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&lt;uf&gt;_&lt;data extração 'ddMMaaaa'&gt;.txt</w:t>
            </w:r>
          </w:p>
        </w:tc>
      </w:tr>
      <w:tr w:rsidR="00586CFF" w:rsidRPr="00B27225" w14:paraId="4955486C" w14:textId="77777777" w:rsidTr="004C1DD3">
        <w:trPr>
          <w:trHeight w:val="310"/>
          <w:jc w:val="center"/>
        </w:trPr>
        <w:tc>
          <w:tcPr>
            <w:tcW w:w="2519" w:type="dxa"/>
          </w:tcPr>
          <w:p w14:paraId="6F4A9873" w14:textId="77777777" w:rsidR="00586CFF" w:rsidRPr="004C1DD3" w:rsidRDefault="00586CFF" w:rsidP="004B2603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5414" w:type="dxa"/>
          </w:tcPr>
          <w:p w14:paraId="1BC756AF" w14:textId="77777777" w:rsidR="00586CFF" w:rsidRPr="004C1DD3" w:rsidRDefault="00586CFF" w:rsidP="004B2603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Não</w:t>
            </w:r>
          </w:p>
        </w:tc>
      </w:tr>
      <w:tr w:rsidR="00586CFF" w:rsidRPr="00B27225" w14:paraId="730B0A56" w14:textId="77777777" w:rsidTr="004C1DD3">
        <w:trPr>
          <w:trHeight w:val="289"/>
          <w:jc w:val="center"/>
        </w:trPr>
        <w:tc>
          <w:tcPr>
            <w:tcW w:w="2519" w:type="dxa"/>
          </w:tcPr>
          <w:p w14:paraId="67C830B2" w14:textId="77777777" w:rsidR="00586CFF" w:rsidRPr="004C1DD3" w:rsidRDefault="00586CFF" w:rsidP="004B2603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5414" w:type="dxa"/>
          </w:tcPr>
          <w:p w14:paraId="0601183A" w14:textId="77777777" w:rsidR="00586CFF" w:rsidRPr="004C1DD3" w:rsidRDefault="00586CFF" w:rsidP="004B2603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| (pipe)</w:t>
            </w:r>
          </w:p>
        </w:tc>
      </w:tr>
      <w:tr w:rsidR="00586CFF" w:rsidRPr="00A06F07" w14:paraId="39A8E8EF" w14:textId="77777777" w:rsidTr="004C1DD3">
        <w:trPr>
          <w:trHeight w:val="265"/>
          <w:jc w:val="center"/>
        </w:trPr>
        <w:tc>
          <w:tcPr>
            <w:tcW w:w="2519" w:type="dxa"/>
            <w:shd w:val="clear" w:color="auto" w:fill="auto"/>
          </w:tcPr>
          <w:p w14:paraId="099877F6" w14:textId="77777777" w:rsidR="00586CFF" w:rsidRPr="004C1DD3" w:rsidRDefault="00586CFF" w:rsidP="004B2603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5414" w:type="dxa"/>
            <w:shd w:val="clear" w:color="auto" w:fill="auto"/>
          </w:tcPr>
          <w:p w14:paraId="393ECF71" w14:textId="179BFA00" w:rsidR="00586CFF" w:rsidRPr="004C1DD3" w:rsidRDefault="00586CFF" w:rsidP="00D8222E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</w:t>
            </w:r>
            <w:r w:rsidR="00D8222E" w:rsidRPr="004C1DD3">
              <w:rPr>
                <w:rFonts w:ascii="Arial" w:hAnsi="Arial" w:cs="Arial"/>
                <w:b/>
                <w:sz w:val="20"/>
                <w:lang w:val="en-US" w:eastAsia="en-US"/>
              </w:rPr>
              <w:t>SISRAF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/CAD/in</w:t>
            </w:r>
          </w:p>
        </w:tc>
      </w:tr>
    </w:tbl>
    <w:p w14:paraId="2E614FEC" w14:textId="63215C56" w:rsidR="006079EC" w:rsidRPr="006079EC" w:rsidRDefault="006079EC" w:rsidP="006079EC">
      <w:pPr>
        <w:spacing w:line="276" w:lineRule="auto"/>
        <w:ind w:left="360"/>
        <w:rPr>
          <w:rFonts w:ascii="Arial" w:hAnsi="Arial" w:cs="Arial"/>
          <w:sz w:val="16"/>
          <w:szCs w:val="16"/>
        </w:rPr>
      </w:pPr>
      <w:r w:rsidRPr="006079EC">
        <w:rPr>
          <w:rFonts w:ascii="Arial" w:hAnsi="Arial" w:cs="Arial"/>
          <w:color w:val="000000" w:themeColor="text1"/>
          <w:sz w:val="16"/>
          <w:szCs w:val="16"/>
        </w:rPr>
        <w:t>*</w:t>
      </w:r>
      <w:r w:rsidRPr="006079EC">
        <w:rPr>
          <w:rFonts w:ascii="Arial" w:hAnsi="Arial" w:cs="Arial"/>
          <w:sz w:val="16"/>
          <w:szCs w:val="16"/>
        </w:rPr>
        <w:t xml:space="preserve"> XX será substituído pelas siglas dos sites:  BA, MG, PE, RJ, PG ou GL. </w:t>
      </w:r>
    </w:p>
    <w:p w14:paraId="25436DB2" w14:textId="77777777" w:rsidR="006079EC" w:rsidRDefault="006079EC" w:rsidP="006079EC"/>
    <w:p w14:paraId="649E1DD0" w14:textId="77777777" w:rsidR="00DF0F2A" w:rsidRDefault="00DF0F2A" w:rsidP="00DF0F2A">
      <w:pPr>
        <w:pStyle w:val="Heading6"/>
      </w:pPr>
      <w:r>
        <w:t>Alarme Chave Zerada</w:t>
      </w:r>
    </w:p>
    <w:p w14:paraId="20EA9EBD" w14:textId="6FF9E660" w:rsidR="00DF0F2A" w:rsidRDefault="00DF0F2A" w:rsidP="00DF0F2A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0C603F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0C603F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63D87AE5" w14:textId="77777777" w:rsidR="00DF0F2A" w:rsidRDefault="00DF0F2A" w:rsidP="00DF0F2A">
      <w:pPr>
        <w:rPr>
          <w:rFonts w:ascii="Arial" w:hAnsi="Arial" w:cs="Arial"/>
          <w:lang w:eastAsia="en-US"/>
        </w:rPr>
      </w:pP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134"/>
        <w:gridCol w:w="2410"/>
        <w:gridCol w:w="2268"/>
        <w:gridCol w:w="1559"/>
      </w:tblGrid>
      <w:tr w:rsidR="00DF0F2A" w:rsidRPr="00B27225" w14:paraId="38241961" w14:textId="77777777" w:rsidTr="00863B72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02EF92EA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lastRenderedPageBreak/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3BE3C7D1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2C75683C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2F2C7EF8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90FBA46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4B69E286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DF0F2A" w:rsidRPr="00B27225" w14:paraId="1BCCE72B" w14:textId="77777777" w:rsidTr="00863B72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5BEE6AE3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64877FB2" w14:textId="77777777" w:rsidR="00DF0F2A" w:rsidRPr="000C603F" w:rsidRDefault="00DF0F2A" w:rsidP="00863B72">
            <w:pPr>
              <w:rPr>
                <w:rFonts w:ascii="Arial" w:hAnsi="Arial" w:cs="Arial"/>
                <w:sz w:val="16"/>
              </w:rPr>
            </w:pPr>
            <w:r w:rsidRPr="000C603F">
              <w:rPr>
                <w:rFonts w:ascii="Arial" w:hAnsi="Arial" w:cs="Arial"/>
                <w:sz w:val="16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3D3ACBD2" w14:textId="77777777" w:rsidR="00DF0F2A" w:rsidRPr="006213AB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13AA104F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2268" w:type="dxa"/>
            <w:vAlign w:val="center"/>
          </w:tcPr>
          <w:p w14:paraId="7E405214" w14:textId="3A346E4F" w:rsidR="00DF0F2A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SISRAF_CHAVE_ZERADA</w:t>
            </w:r>
          </w:p>
        </w:tc>
        <w:tc>
          <w:tcPr>
            <w:tcW w:w="1559" w:type="dxa"/>
            <w:vAlign w:val="center"/>
          </w:tcPr>
          <w:p w14:paraId="0499CFFE" w14:textId="4B856C0E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SISRAF</w:t>
            </w:r>
          </w:p>
        </w:tc>
      </w:tr>
      <w:tr w:rsidR="00DF0F2A" w:rsidRPr="00B27225" w14:paraId="05292B27" w14:textId="77777777" w:rsidTr="00863B72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1ECD1053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3BF8005E" w14:textId="77777777" w:rsidR="00DF0F2A" w:rsidRPr="001D5300" w:rsidRDefault="00DF0F2A" w:rsidP="00863B72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134" w:type="dxa"/>
            <w:vAlign w:val="center"/>
          </w:tcPr>
          <w:p w14:paraId="3432E32D" w14:textId="77777777" w:rsidR="00DF0F2A" w:rsidRPr="006213AB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410" w:type="dxa"/>
            <w:vAlign w:val="center"/>
          </w:tcPr>
          <w:p w14:paraId="1F4204B3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2268" w:type="dxa"/>
            <w:vAlign w:val="center"/>
          </w:tcPr>
          <w:p w14:paraId="42BB0837" w14:textId="49406C8E" w:rsidR="00DF0F2A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SISRAF_CHAVE_ZERADA</w:t>
            </w:r>
          </w:p>
        </w:tc>
        <w:tc>
          <w:tcPr>
            <w:tcW w:w="1559" w:type="dxa"/>
            <w:vAlign w:val="center"/>
          </w:tcPr>
          <w:p w14:paraId="1C3700DF" w14:textId="788CB2E1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SISRAF</w:t>
            </w:r>
          </w:p>
        </w:tc>
      </w:tr>
    </w:tbl>
    <w:p w14:paraId="6CCA84FA" w14:textId="77777777" w:rsidR="005334DA" w:rsidRDefault="005334DA" w:rsidP="005334DA">
      <w:pPr>
        <w:rPr>
          <w:lang w:val="en-US"/>
        </w:rPr>
      </w:pPr>
    </w:p>
    <w:p w14:paraId="1A0D2726" w14:textId="77777777" w:rsidR="009B3D24" w:rsidRDefault="009B3D24" w:rsidP="009B3D24">
      <w:pPr>
        <w:pStyle w:val="Heading6"/>
      </w:pPr>
      <w:r>
        <w:t>Layout do Arquivo</w:t>
      </w:r>
    </w:p>
    <w:p w14:paraId="05A38A71" w14:textId="77777777" w:rsidR="009B3D24" w:rsidRDefault="009B3D24" w:rsidP="009B3D24">
      <w:pPr>
        <w:rPr>
          <w:lang w:val="en-US" w:eastAsia="en-US"/>
        </w:rPr>
      </w:pPr>
    </w:p>
    <w:tbl>
      <w:tblPr>
        <w:tblW w:w="6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7"/>
        <w:gridCol w:w="992"/>
        <w:gridCol w:w="1824"/>
        <w:gridCol w:w="1006"/>
      </w:tblGrid>
      <w:tr w:rsidR="00413353" w:rsidRPr="006213AB" w14:paraId="37B6EEAE" w14:textId="40728C4F" w:rsidTr="00413353">
        <w:trPr>
          <w:trHeight w:val="257"/>
          <w:jc w:val="center"/>
        </w:trPr>
        <w:tc>
          <w:tcPr>
            <w:tcW w:w="2977" w:type="dxa"/>
            <w:shd w:val="clear" w:color="FFFFFF" w:fill="C0C0C0"/>
            <w:noWrap/>
            <w:vAlign w:val="center"/>
            <w:hideMark/>
          </w:tcPr>
          <w:p w14:paraId="37B2A298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5B146015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824" w:type="dxa"/>
            <w:shd w:val="clear" w:color="auto" w:fill="BFBFBF" w:themeFill="background1" w:themeFillShade="BF"/>
            <w:vAlign w:val="center"/>
          </w:tcPr>
          <w:p w14:paraId="5D7DB593" w14:textId="4998CCAD" w:rsidR="00413353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1006" w:type="dxa"/>
            <w:shd w:val="clear" w:color="auto" w:fill="BFBFBF" w:themeFill="background1" w:themeFillShade="BF"/>
            <w:vAlign w:val="center"/>
          </w:tcPr>
          <w:p w14:paraId="057D9635" w14:textId="05F0DC66" w:rsidR="00413353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</w:tr>
      <w:tr w:rsidR="00413353" w:rsidRPr="006213AB" w14:paraId="38C0F21B" w14:textId="3DF82B1F" w:rsidTr="00413353">
        <w:trPr>
          <w:trHeight w:val="284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7FEF5602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</w:p>
        </w:tc>
        <w:tc>
          <w:tcPr>
            <w:tcW w:w="992" w:type="dxa"/>
            <w:vAlign w:val="center"/>
          </w:tcPr>
          <w:p w14:paraId="1BC391E6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824" w:type="dxa"/>
            <w:vAlign w:val="center"/>
          </w:tcPr>
          <w:p w14:paraId="68533579" w14:textId="0443D67A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749B231E" w14:textId="3987BA3F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14</w:t>
            </w:r>
          </w:p>
        </w:tc>
      </w:tr>
      <w:tr w:rsidR="00413353" w:rsidRPr="006213AB" w14:paraId="050CBA53" w14:textId="7E9F3473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5D14CF92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</w:p>
        </w:tc>
        <w:tc>
          <w:tcPr>
            <w:tcW w:w="992" w:type="dxa"/>
            <w:vAlign w:val="center"/>
          </w:tcPr>
          <w:p w14:paraId="026C051C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824" w:type="dxa"/>
            <w:vAlign w:val="center"/>
          </w:tcPr>
          <w:p w14:paraId="75CD1A1C" w14:textId="2700D802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3CAC180A" w14:textId="2ADBE744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413353" w:rsidRPr="006213AB" w14:paraId="55FDF310" w14:textId="3122FFA4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5454A9A4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992" w:type="dxa"/>
            <w:vAlign w:val="center"/>
          </w:tcPr>
          <w:p w14:paraId="4EFCDED8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824" w:type="dxa"/>
            <w:vAlign w:val="center"/>
          </w:tcPr>
          <w:p w14:paraId="4A9ACFBB" w14:textId="67F0659B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26B5FF69" w14:textId="1B291E76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413353" w:rsidRPr="006213AB" w14:paraId="5A80134F" w14:textId="2F1427E7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0A628A8D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992" w:type="dxa"/>
            <w:vAlign w:val="center"/>
          </w:tcPr>
          <w:p w14:paraId="0169FF9E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824" w:type="dxa"/>
            <w:vAlign w:val="center"/>
          </w:tcPr>
          <w:p w14:paraId="5C938409" w14:textId="45619E5D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334B8AB5" w14:textId="3C904E81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413353" w:rsidRPr="006213AB" w14:paraId="7874A4F4" w14:textId="741507A9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7E719F67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NOME_PRODUTO_FATURADO</w:t>
            </w:r>
          </w:p>
        </w:tc>
        <w:tc>
          <w:tcPr>
            <w:tcW w:w="992" w:type="dxa"/>
            <w:vAlign w:val="center"/>
          </w:tcPr>
          <w:p w14:paraId="67FD38B0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824" w:type="dxa"/>
            <w:vAlign w:val="center"/>
          </w:tcPr>
          <w:p w14:paraId="21A4713B" w14:textId="58D05804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65D3CA4A" w14:textId="072071E6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413353" w:rsidRPr="006213AB" w14:paraId="09B28024" w14:textId="0904684E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2DE92FDC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CADASTRO_DACC</w:t>
            </w:r>
          </w:p>
        </w:tc>
        <w:tc>
          <w:tcPr>
            <w:tcW w:w="992" w:type="dxa"/>
            <w:vAlign w:val="center"/>
          </w:tcPr>
          <w:p w14:paraId="65DDD147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824" w:type="dxa"/>
            <w:vAlign w:val="center"/>
          </w:tcPr>
          <w:p w14:paraId="47449D95" w14:textId="223B1230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09222FA3" w14:textId="02BE3F87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413353" w:rsidRPr="006213AB" w14:paraId="180BCAF6" w14:textId="7F8A35A3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FEA9569" w14:textId="77777777" w:rsidR="00413353" w:rsidRPr="006213AB" w:rsidRDefault="00413353" w:rsidP="0041335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DATA_VENCIMENTO_FATURA</w:t>
            </w:r>
          </w:p>
        </w:tc>
        <w:tc>
          <w:tcPr>
            <w:tcW w:w="992" w:type="dxa"/>
            <w:vAlign w:val="center"/>
          </w:tcPr>
          <w:p w14:paraId="057296B2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824" w:type="dxa"/>
            <w:vAlign w:val="center"/>
          </w:tcPr>
          <w:p w14:paraId="7605D039" w14:textId="77777777" w:rsidR="00413353" w:rsidRDefault="00413353" w:rsidP="00413353">
            <w:pPr>
              <w:rPr>
                <w:rFonts w:ascii="Arial" w:hAnsi="Arial" w:cs="Arial"/>
                <w:sz w:val="16"/>
                <w:szCs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6D339380" w14:textId="5811FF09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Formato YYYYMMDD</w:t>
            </w:r>
          </w:p>
        </w:tc>
        <w:tc>
          <w:tcPr>
            <w:tcW w:w="1006" w:type="dxa"/>
            <w:vAlign w:val="center"/>
          </w:tcPr>
          <w:p w14:paraId="74389B9B" w14:textId="5797CFA5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</w:tr>
      <w:tr w:rsidR="00413353" w:rsidRPr="006213AB" w14:paraId="0F507E66" w14:textId="3AB69101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775FDDC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VALOR_TOTAL_FATURADO_CONTA</w:t>
            </w:r>
          </w:p>
        </w:tc>
        <w:tc>
          <w:tcPr>
            <w:tcW w:w="992" w:type="dxa"/>
            <w:vAlign w:val="center"/>
          </w:tcPr>
          <w:p w14:paraId="2498A722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824" w:type="dxa"/>
            <w:vAlign w:val="center"/>
          </w:tcPr>
          <w:p w14:paraId="370BB63E" w14:textId="16694BE3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Númerico</w:t>
            </w:r>
          </w:p>
        </w:tc>
        <w:tc>
          <w:tcPr>
            <w:tcW w:w="1006" w:type="dxa"/>
            <w:vAlign w:val="center"/>
          </w:tcPr>
          <w:p w14:paraId="08E5AB68" w14:textId="29EA7A19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11,2</w:t>
            </w:r>
          </w:p>
        </w:tc>
      </w:tr>
      <w:tr w:rsidR="00413353" w:rsidRPr="006213AB" w14:paraId="2D6CD239" w14:textId="6DED78AA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E0DC7A1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STATUS_PAGTO_CONTA</w:t>
            </w:r>
          </w:p>
        </w:tc>
        <w:tc>
          <w:tcPr>
            <w:tcW w:w="992" w:type="dxa"/>
            <w:vAlign w:val="center"/>
          </w:tcPr>
          <w:p w14:paraId="11B02449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824" w:type="dxa"/>
            <w:vAlign w:val="center"/>
          </w:tcPr>
          <w:p w14:paraId="6494A9DE" w14:textId="0858649C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1006" w:type="dxa"/>
            <w:vAlign w:val="center"/>
          </w:tcPr>
          <w:p w14:paraId="4A3B0153" w14:textId="6E445BD3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413353" w:rsidRPr="006213AB" w14:paraId="468EB28C" w14:textId="54AEB8D3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42C9960B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REFERENCIA_CONTA</w:t>
            </w:r>
          </w:p>
        </w:tc>
        <w:tc>
          <w:tcPr>
            <w:tcW w:w="992" w:type="dxa"/>
            <w:vAlign w:val="center"/>
          </w:tcPr>
          <w:p w14:paraId="4A8E0CD2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824" w:type="dxa"/>
            <w:vAlign w:val="center"/>
          </w:tcPr>
          <w:p w14:paraId="6BE5D6D5" w14:textId="77777777" w:rsidR="00413353" w:rsidRDefault="00413353" w:rsidP="00413353">
            <w:pPr>
              <w:rPr>
                <w:rFonts w:ascii="Arial" w:hAnsi="Arial" w:cs="Arial"/>
                <w:sz w:val="16"/>
                <w:szCs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25FFCAFF" w14:textId="7AA90E43" w:rsidR="00413353" w:rsidRPr="00413353" w:rsidRDefault="00413353" w:rsidP="00413353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Formato YYYYMM</w:t>
            </w:r>
          </w:p>
        </w:tc>
        <w:tc>
          <w:tcPr>
            <w:tcW w:w="1006" w:type="dxa"/>
            <w:vAlign w:val="center"/>
          </w:tcPr>
          <w:p w14:paraId="4DF5512A" w14:textId="05396FC8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</w:tr>
      <w:tr w:rsidR="00413353" w:rsidRPr="006213AB" w14:paraId="1E2A3996" w14:textId="5737A248" w:rsidTr="00413353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691616A" w14:textId="77777777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DATA_EXTRACAO</w:t>
            </w:r>
          </w:p>
        </w:tc>
        <w:tc>
          <w:tcPr>
            <w:tcW w:w="992" w:type="dxa"/>
            <w:vAlign w:val="center"/>
          </w:tcPr>
          <w:p w14:paraId="6252D109" w14:textId="0DAA8D38" w:rsidR="00413353" w:rsidRPr="006213AB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824" w:type="dxa"/>
            <w:vAlign w:val="center"/>
          </w:tcPr>
          <w:p w14:paraId="6AFAA9AD" w14:textId="77777777" w:rsidR="00413353" w:rsidRDefault="00413353" w:rsidP="00413353">
            <w:pPr>
              <w:rPr>
                <w:rFonts w:ascii="Arial" w:hAnsi="Arial" w:cs="Arial"/>
                <w:sz w:val="16"/>
                <w:szCs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701E3C60" w14:textId="2D4C42D7" w:rsidR="00413353" w:rsidRDefault="00413353" w:rsidP="00413353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Formato YYYYMMDD</w:t>
            </w:r>
          </w:p>
        </w:tc>
        <w:tc>
          <w:tcPr>
            <w:tcW w:w="1006" w:type="dxa"/>
            <w:vAlign w:val="center"/>
          </w:tcPr>
          <w:p w14:paraId="0C597ED3" w14:textId="42950C03" w:rsidR="00413353" w:rsidRDefault="00413353" w:rsidP="00413353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</w:tr>
    </w:tbl>
    <w:p w14:paraId="4BA87E96" w14:textId="77777777" w:rsidR="009B3D24" w:rsidRPr="007E1BC7" w:rsidRDefault="009B3D24" w:rsidP="005334DA">
      <w:pPr>
        <w:rPr>
          <w:lang w:val="en-US"/>
        </w:rPr>
      </w:pPr>
    </w:p>
    <w:p w14:paraId="3ADC3E78" w14:textId="2EB28B48" w:rsidR="005334DA" w:rsidRPr="00B27225" w:rsidRDefault="005334DA" w:rsidP="005334DA">
      <w:pPr>
        <w:pStyle w:val="Heading5"/>
        <w:rPr>
          <w:lang w:val="pt-BR"/>
        </w:rPr>
      </w:pPr>
      <w:r w:rsidRPr="00B27225">
        <w:rPr>
          <w:lang w:val="pt-BR"/>
        </w:rPr>
        <w:t xml:space="preserve">Carregamento </w:t>
      </w:r>
      <w:r>
        <w:rPr>
          <w:lang w:val="pt-BR"/>
        </w:rPr>
        <w:t>SINN</w:t>
      </w:r>
    </w:p>
    <w:p w14:paraId="2E555A29" w14:textId="21C4E51E" w:rsidR="005334DA" w:rsidRPr="00B27225" w:rsidRDefault="005334DA" w:rsidP="005334DA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 xml:space="preserve">s para carregamento do </w:t>
      </w:r>
      <w:r w:rsidR="009B3D24">
        <w:rPr>
          <w:rFonts w:ascii="Arial" w:hAnsi="Arial" w:cs="Arial"/>
          <w:lang w:eastAsia="en-US"/>
        </w:rPr>
        <w:t>SINN</w:t>
      </w:r>
      <w:r>
        <w:rPr>
          <w:rFonts w:ascii="Arial" w:hAnsi="Arial" w:cs="Arial"/>
          <w:lang w:eastAsia="en-US"/>
        </w:rPr>
        <w:t xml:space="preserve"> devem ser separados por UF e </w:t>
      </w:r>
      <w:r w:rsidRPr="00B27225">
        <w:rPr>
          <w:rFonts w:ascii="Arial" w:hAnsi="Arial" w:cs="Arial"/>
          <w:lang w:eastAsia="en-US"/>
        </w:rPr>
        <w:t>seguir o seguinte padrão:</w:t>
      </w:r>
    </w:p>
    <w:p w14:paraId="1B70A532" w14:textId="77777777" w:rsidR="005334DA" w:rsidRPr="00B27225" w:rsidRDefault="005334DA" w:rsidP="005334DA">
      <w:pPr>
        <w:rPr>
          <w:lang w:eastAsia="en-US"/>
        </w:rPr>
      </w:pP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9"/>
        <w:gridCol w:w="5131"/>
      </w:tblGrid>
      <w:tr w:rsidR="005334DA" w:rsidRPr="00B27225" w14:paraId="687F500B" w14:textId="77777777" w:rsidTr="004C1DD3">
        <w:trPr>
          <w:trHeight w:val="289"/>
          <w:jc w:val="center"/>
        </w:trPr>
        <w:tc>
          <w:tcPr>
            <w:tcW w:w="2519" w:type="dxa"/>
          </w:tcPr>
          <w:p w14:paraId="4B7E41E2" w14:textId="77777777" w:rsidR="005334DA" w:rsidRPr="004C1DD3" w:rsidRDefault="005334DA" w:rsidP="005334DA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5131" w:type="dxa"/>
          </w:tcPr>
          <w:p w14:paraId="45B26952" w14:textId="56DAF56F" w:rsidR="005334DA" w:rsidRPr="004C1DD3" w:rsidRDefault="005334DA" w:rsidP="005334DA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FAT_SIN_</w:t>
            </w:r>
            <w:r w:rsidR="00AB78EB" w:rsidRPr="004C1DD3">
              <w:rPr>
                <w:rFonts w:ascii="Arial" w:hAnsi="Arial" w:cs="Arial"/>
                <w:b/>
                <w:sz w:val="20"/>
                <w:lang w:eastAsia="en-US"/>
              </w:rPr>
              <w:t>&lt;uf&gt;</w:t>
            </w: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_&lt;data extração 'ddMMaaaa'&gt;</w:t>
            </w:r>
            <w:r w:rsidR="00D27449" w:rsidRPr="004C1DD3">
              <w:rPr>
                <w:rFonts w:ascii="Arial" w:hAnsi="Arial" w:cs="Arial"/>
                <w:b/>
                <w:sz w:val="20"/>
                <w:lang w:eastAsia="en-US"/>
              </w:rPr>
              <w:t>.txt</w:t>
            </w:r>
          </w:p>
        </w:tc>
      </w:tr>
      <w:tr w:rsidR="005334DA" w:rsidRPr="00B27225" w14:paraId="009D72D3" w14:textId="77777777" w:rsidTr="004C1DD3">
        <w:trPr>
          <w:trHeight w:val="310"/>
          <w:jc w:val="center"/>
        </w:trPr>
        <w:tc>
          <w:tcPr>
            <w:tcW w:w="2519" w:type="dxa"/>
          </w:tcPr>
          <w:p w14:paraId="772EAD5B" w14:textId="77777777" w:rsidR="005334DA" w:rsidRPr="004C1DD3" w:rsidRDefault="005334DA" w:rsidP="005334DA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5131" w:type="dxa"/>
          </w:tcPr>
          <w:p w14:paraId="54BD6375" w14:textId="77777777" w:rsidR="005334DA" w:rsidRPr="004C1DD3" w:rsidRDefault="005334DA" w:rsidP="005334DA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Não</w:t>
            </w:r>
          </w:p>
        </w:tc>
      </w:tr>
      <w:tr w:rsidR="005334DA" w:rsidRPr="00B27225" w14:paraId="6BEF4AC2" w14:textId="77777777" w:rsidTr="004C1DD3">
        <w:trPr>
          <w:trHeight w:val="289"/>
          <w:jc w:val="center"/>
        </w:trPr>
        <w:tc>
          <w:tcPr>
            <w:tcW w:w="2519" w:type="dxa"/>
          </w:tcPr>
          <w:p w14:paraId="334AAAAC" w14:textId="77777777" w:rsidR="005334DA" w:rsidRPr="004C1DD3" w:rsidRDefault="005334DA" w:rsidP="005334DA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5131" w:type="dxa"/>
          </w:tcPr>
          <w:p w14:paraId="52824DCB" w14:textId="77777777" w:rsidR="005334DA" w:rsidRPr="004C1DD3" w:rsidRDefault="005334DA" w:rsidP="005334DA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| (pipe)</w:t>
            </w:r>
          </w:p>
        </w:tc>
      </w:tr>
      <w:tr w:rsidR="005334DA" w:rsidRPr="00A06F07" w14:paraId="19341847" w14:textId="77777777" w:rsidTr="004C1DD3">
        <w:trPr>
          <w:trHeight w:val="265"/>
          <w:jc w:val="center"/>
        </w:trPr>
        <w:tc>
          <w:tcPr>
            <w:tcW w:w="2519" w:type="dxa"/>
            <w:shd w:val="clear" w:color="auto" w:fill="auto"/>
          </w:tcPr>
          <w:p w14:paraId="5613ED1C" w14:textId="77777777" w:rsidR="005334DA" w:rsidRPr="004C1DD3" w:rsidRDefault="005334DA" w:rsidP="005334DA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5131" w:type="dxa"/>
            <w:shd w:val="clear" w:color="auto" w:fill="auto"/>
          </w:tcPr>
          <w:p w14:paraId="557C3618" w14:textId="51827F7A" w:rsidR="005334DA" w:rsidRPr="004C1DD3" w:rsidRDefault="005334DA" w:rsidP="009B3D24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</w:t>
            </w:r>
            <w:r w:rsidR="009B3D24" w:rsidRPr="004C1DD3">
              <w:rPr>
                <w:rFonts w:ascii="Arial" w:hAnsi="Arial" w:cs="Arial"/>
                <w:b/>
                <w:sz w:val="20"/>
                <w:lang w:val="en-US" w:eastAsia="en-US"/>
              </w:rPr>
              <w:t>SINN/F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AD/in</w:t>
            </w:r>
          </w:p>
        </w:tc>
      </w:tr>
    </w:tbl>
    <w:p w14:paraId="48B74F0F" w14:textId="77777777" w:rsidR="00DF0F2A" w:rsidRDefault="00DF0F2A" w:rsidP="00DF0F2A">
      <w:pPr>
        <w:pStyle w:val="Heading6"/>
      </w:pPr>
      <w:r>
        <w:t>Alarme Chave Zerada</w:t>
      </w:r>
    </w:p>
    <w:p w14:paraId="3B60CCE3" w14:textId="76043E98" w:rsidR="00DF0F2A" w:rsidRDefault="00DF0F2A" w:rsidP="00DF0F2A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0C603F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0C603F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0BA10386" w14:textId="77777777" w:rsidR="00DF0F2A" w:rsidRDefault="00DF0F2A" w:rsidP="00DF0F2A">
      <w:pPr>
        <w:rPr>
          <w:rFonts w:ascii="Arial" w:hAnsi="Arial" w:cs="Arial"/>
          <w:lang w:eastAsia="en-US"/>
        </w:rPr>
      </w:pP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2552"/>
        <w:gridCol w:w="1134"/>
        <w:gridCol w:w="2126"/>
        <w:gridCol w:w="2268"/>
        <w:gridCol w:w="1559"/>
      </w:tblGrid>
      <w:tr w:rsidR="00DF0F2A" w:rsidRPr="00B27225" w14:paraId="30EADD59" w14:textId="77777777" w:rsidTr="00877EF1">
        <w:trPr>
          <w:trHeight w:val="387"/>
          <w:jc w:val="center"/>
        </w:trPr>
        <w:tc>
          <w:tcPr>
            <w:tcW w:w="1129" w:type="dxa"/>
            <w:shd w:val="clear" w:color="FFFFFF" w:fill="C0C0C0"/>
            <w:noWrap/>
            <w:vAlign w:val="center"/>
            <w:hideMark/>
          </w:tcPr>
          <w:p w14:paraId="3B10E41A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120B8AAC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5FD39810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14:paraId="537D84C3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115B1CB6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6F692CDC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DF0F2A" w:rsidRPr="00B27225" w14:paraId="67037B8F" w14:textId="77777777" w:rsidTr="00877EF1">
        <w:trPr>
          <w:trHeight w:val="512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3D3A68B0" w14:textId="77777777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lastRenderedPageBreak/>
              <w:t xml:space="preserve">CPF </w:t>
            </w:r>
          </w:p>
        </w:tc>
        <w:tc>
          <w:tcPr>
            <w:tcW w:w="2552" w:type="dxa"/>
            <w:vAlign w:val="center"/>
          </w:tcPr>
          <w:p w14:paraId="04CEFB1D" w14:textId="77777777" w:rsidR="00DF0F2A" w:rsidRPr="000C603F" w:rsidRDefault="00DF0F2A" w:rsidP="00863B72">
            <w:pPr>
              <w:rPr>
                <w:rFonts w:ascii="Arial" w:hAnsi="Arial" w:cs="Arial"/>
                <w:sz w:val="16"/>
              </w:rPr>
            </w:pPr>
            <w:r w:rsidRPr="000C603F">
              <w:rPr>
                <w:rFonts w:ascii="Arial" w:hAnsi="Arial" w:cs="Arial"/>
                <w:sz w:val="16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13842C7A" w14:textId="77777777" w:rsidR="00DF0F2A" w:rsidRPr="006213AB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126" w:type="dxa"/>
            <w:vAlign w:val="center"/>
          </w:tcPr>
          <w:p w14:paraId="50AB0CDA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2268" w:type="dxa"/>
            <w:vAlign w:val="center"/>
          </w:tcPr>
          <w:p w14:paraId="4D18DA71" w14:textId="1B9E69B2" w:rsidR="00DF0F2A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SINN_CHAVE_ZERADA</w:t>
            </w:r>
          </w:p>
        </w:tc>
        <w:tc>
          <w:tcPr>
            <w:tcW w:w="1559" w:type="dxa"/>
            <w:vAlign w:val="center"/>
          </w:tcPr>
          <w:p w14:paraId="4D80F352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</w:t>
            </w:r>
          </w:p>
        </w:tc>
      </w:tr>
      <w:tr w:rsidR="00DF0F2A" w:rsidRPr="00B27225" w14:paraId="3876443D" w14:textId="77777777" w:rsidTr="00877EF1">
        <w:trPr>
          <w:trHeight w:val="486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0BA816F0" w14:textId="775F6B3D" w:rsidR="00DF0F2A" w:rsidRPr="006213AB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CONTRATO</w:t>
            </w:r>
          </w:p>
        </w:tc>
        <w:tc>
          <w:tcPr>
            <w:tcW w:w="2552" w:type="dxa"/>
            <w:vAlign w:val="center"/>
          </w:tcPr>
          <w:p w14:paraId="4A849D93" w14:textId="47AB40F0" w:rsidR="00DF0F2A" w:rsidRPr="001D5300" w:rsidRDefault="00DF0F2A" w:rsidP="00DF0F2A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</w:t>
            </w: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134" w:type="dxa"/>
            <w:vAlign w:val="center"/>
          </w:tcPr>
          <w:p w14:paraId="5C9DE692" w14:textId="77777777" w:rsidR="00DF0F2A" w:rsidRPr="006213AB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126" w:type="dxa"/>
            <w:vAlign w:val="center"/>
          </w:tcPr>
          <w:p w14:paraId="30A34489" w14:textId="6EF4B20E" w:rsidR="00DF0F2A" w:rsidRDefault="00DF0F2A" w:rsidP="00DF0F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CONTRATO vazio</w:t>
            </w:r>
          </w:p>
        </w:tc>
        <w:tc>
          <w:tcPr>
            <w:tcW w:w="2268" w:type="dxa"/>
            <w:vAlign w:val="center"/>
          </w:tcPr>
          <w:p w14:paraId="0288F8EA" w14:textId="77777777" w:rsidR="00DF0F2A" w:rsidRDefault="00DF0F2A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ARBOR_CHAVE_ZERADA</w:t>
            </w:r>
          </w:p>
        </w:tc>
        <w:tc>
          <w:tcPr>
            <w:tcW w:w="1559" w:type="dxa"/>
            <w:vAlign w:val="center"/>
          </w:tcPr>
          <w:p w14:paraId="5BC1E4E0" w14:textId="77777777" w:rsidR="00DF0F2A" w:rsidRDefault="00DF0F2A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ARBOR</w:t>
            </w:r>
          </w:p>
        </w:tc>
      </w:tr>
    </w:tbl>
    <w:p w14:paraId="42EDE0F7" w14:textId="77777777" w:rsidR="005334DA" w:rsidRDefault="005334DA" w:rsidP="005334DA">
      <w:pPr>
        <w:rPr>
          <w:lang w:val="en-US"/>
        </w:rPr>
      </w:pPr>
    </w:p>
    <w:p w14:paraId="43A021CE" w14:textId="77777777" w:rsidR="009B3D24" w:rsidRDefault="009B3D24" w:rsidP="009B3D24">
      <w:pPr>
        <w:pStyle w:val="Heading6"/>
      </w:pPr>
      <w:r>
        <w:t>Layout do Arquivo</w:t>
      </w:r>
    </w:p>
    <w:p w14:paraId="713DC57B" w14:textId="77777777" w:rsidR="009B3D24" w:rsidRDefault="009B3D24" w:rsidP="009B3D24">
      <w:pPr>
        <w:rPr>
          <w:lang w:val="en-US" w:eastAsia="en-US"/>
        </w:rPr>
      </w:pPr>
    </w:p>
    <w:tbl>
      <w:tblPr>
        <w:tblW w:w="63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7"/>
        <w:gridCol w:w="992"/>
        <w:gridCol w:w="1413"/>
        <w:gridCol w:w="992"/>
      </w:tblGrid>
      <w:tr w:rsidR="008A6D73" w:rsidRPr="006213AB" w14:paraId="53D0EAA2" w14:textId="30B9989A" w:rsidTr="009242B9">
        <w:trPr>
          <w:trHeight w:val="257"/>
          <w:jc w:val="center"/>
        </w:trPr>
        <w:tc>
          <w:tcPr>
            <w:tcW w:w="2977" w:type="dxa"/>
            <w:shd w:val="clear" w:color="FFFFFF" w:fill="C0C0C0"/>
            <w:noWrap/>
            <w:vAlign w:val="center"/>
            <w:hideMark/>
          </w:tcPr>
          <w:p w14:paraId="69CE043B" w14:textId="77777777" w:rsidR="008A6D73" w:rsidRPr="006213AB" w:rsidRDefault="008A6D73" w:rsidP="008A6D7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1F8531B7" w14:textId="77777777" w:rsidR="008A6D73" w:rsidRPr="006213AB" w:rsidRDefault="008A6D73" w:rsidP="008A6D7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POSIÇÃO</w:t>
            </w:r>
          </w:p>
        </w:tc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38C949AB" w14:textId="0BC892B5" w:rsidR="008A6D73" w:rsidRDefault="008A6D73" w:rsidP="008A6D7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5B20173F" w14:textId="28B0E386" w:rsidR="008A6D73" w:rsidRDefault="008A6D73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TAMANHO</w:t>
            </w:r>
          </w:p>
        </w:tc>
      </w:tr>
      <w:tr w:rsidR="009242B9" w:rsidRPr="006213AB" w14:paraId="16128E1A" w14:textId="7928BAC7" w:rsidTr="009242B9">
        <w:trPr>
          <w:trHeight w:val="284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0C628B0" w14:textId="77777777" w:rsidR="009242B9" w:rsidRPr="006213AB" w:rsidRDefault="009242B9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CPF</w:t>
            </w:r>
          </w:p>
        </w:tc>
        <w:tc>
          <w:tcPr>
            <w:tcW w:w="992" w:type="dxa"/>
            <w:vAlign w:val="center"/>
          </w:tcPr>
          <w:p w14:paraId="1D13A7A1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413" w:type="dxa"/>
            <w:vAlign w:val="center"/>
          </w:tcPr>
          <w:p w14:paraId="56A94E2F" w14:textId="44D95877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2A925DE7" w14:textId="61239430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11</w:t>
            </w:r>
          </w:p>
        </w:tc>
      </w:tr>
      <w:tr w:rsidR="009242B9" w:rsidRPr="006213AB" w14:paraId="0B86F763" w14:textId="4C293944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60E24147" w14:textId="41A0A4BB" w:rsidR="009242B9" w:rsidRPr="006213AB" w:rsidRDefault="009242B9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</w:t>
            </w:r>
            <w:r w:rsidR="00A06F07">
              <w:rPr>
                <w:rFonts w:ascii="Arial" w:hAnsi="Arial" w:cs="Arial"/>
                <w:sz w:val="16"/>
              </w:rPr>
              <w:t>_MSISDN</w:t>
            </w:r>
          </w:p>
        </w:tc>
        <w:tc>
          <w:tcPr>
            <w:tcW w:w="992" w:type="dxa"/>
            <w:vAlign w:val="center"/>
          </w:tcPr>
          <w:p w14:paraId="62EF25B8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13" w:type="dxa"/>
            <w:vAlign w:val="center"/>
          </w:tcPr>
          <w:p w14:paraId="22780127" w14:textId="2CF8CFCD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486B114" w14:textId="6048C78F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11</w:t>
            </w:r>
          </w:p>
        </w:tc>
      </w:tr>
      <w:tr w:rsidR="009242B9" w:rsidRPr="006213AB" w14:paraId="437CBD91" w14:textId="1E444221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53CD47E3" w14:textId="77777777" w:rsidR="009242B9" w:rsidRPr="006213AB" w:rsidRDefault="009242B9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992" w:type="dxa"/>
            <w:vAlign w:val="center"/>
          </w:tcPr>
          <w:p w14:paraId="054BAEC7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413" w:type="dxa"/>
            <w:vAlign w:val="center"/>
          </w:tcPr>
          <w:p w14:paraId="1DE380CA" w14:textId="61002313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701CDB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3BA9BB1D" w14:textId="5D4E76B4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/>
                <w:sz w:val="16"/>
                <w:szCs w:val="16"/>
              </w:rPr>
              <w:t>10</w:t>
            </w:r>
          </w:p>
        </w:tc>
      </w:tr>
      <w:tr w:rsidR="009242B9" w:rsidRPr="006213AB" w14:paraId="68D55350" w14:textId="797C1A2E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23814323" w14:textId="77777777" w:rsidR="009242B9" w:rsidRPr="006213AB" w:rsidRDefault="009242B9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992" w:type="dxa"/>
            <w:vAlign w:val="center"/>
          </w:tcPr>
          <w:p w14:paraId="30F958ED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413" w:type="dxa"/>
            <w:vAlign w:val="center"/>
          </w:tcPr>
          <w:p w14:paraId="4C2BAE61" w14:textId="47120839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29053DF7" w14:textId="19D23D57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9242B9" w:rsidRPr="006213AB" w14:paraId="2EDC7231" w14:textId="4926EBE5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5AEA0E62" w14:textId="19129EFF" w:rsidR="009242B9" w:rsidRPr="006213AB" w:rsidRDefault="00A06F07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NOME_PRODUTO</w:t>
            </w:r>
          </w:p>
        </w:tc>
        <w:tc>
          <w:tcPr>
            <w:tcW w:w="992" w:type="dxa"/>
            <w:vAlign w:val="center"/>
          </w:tcPr>
          <w:p w14:paraId="6036BC23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13" w:type="dxa"/>
            <w:vAlign w:val="center"/>
          </w:tcPr>
          <w:p w14:paraId="670B8831" w14:textId="3187E2C9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75348EBF" w14:textId="45140AFE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1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9242B9" w:rsidRPr="006213AB" w14:paraId="50552747" w14:textId="7C553E6D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5A1595B8" w14:textId="77777777" w:rsidR="009242B9" w:rsidRPr="006213AB" w:rsidRDefault="009242B9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CADASTRO_DACC</w:t>
            </w:r>
          </w:p>
        </w:tc>
        <w:tc>
          <w:tcPr>
            <w:tcW w:w="992" w:type="dxa"/>
            <w:vAlign w:val="center"/>
          </w:tcPr>
          <w:p w14:paraId="091D9E78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413" w:type="dxa"/>
            <w:vAlign w:val="center"/>
          </w:tcPr>
          <w:p w14:paraId="55D4E7A0" w14:textId="2CF6812D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6D48E457" w14:textId="07C65918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 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9242B9" w:rsidRPr="009242B9" w14:paraId="3792D63A" w14:textId="206CCA7B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6DD0A5C8" w14:textId="6E37B3F5" w:rsidR="009242B9" w:rsidRPr="006213AB" w:rsidRDefault="00A06F07" w:rsidP="009242B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DATA_VENCIMENTO</w:t>
            </w:r>
          </w:p>
        </w:tc>
        <w:tc>
          <w:tcPr>
            <w:tcW w:w="992" w:type="dxa"/>
            <w:vAlign w:val="center"/>
          </w:tcPr>
          <w:p w14:paraId="7874E56F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413" w:type="dxa"/>
            <w:vAlign w:val="center"/>
          </w:tcPr>
          <w:p w14:paraId="5D957900" w14:textId="33CF020B" w:rsidR="009242B9" w:rsidRPr="009242B9" w:rsidRDefault="009242B9" w:rsidP="009242B9">
            <w:pPr>
              <w:rPr>
                <w:rFonts w:ascii="Arial" w:hAnsi="Arial" w:cs="Arial"/>
                <w:sz w:val="16"/>
                <w:lang w:val="en-US"/>
              </w:rPr>
            </w:pPr>
            <w:r w:rsidRPr="008A6D73">
              <w:rPr>
                <w:rFonts w:ascii="Arial" w:hAnsi="Arial" w:cs="Arial"/>
                <w:sz w:val="16"/>
                <w:szCs w:val="16"/>
                <w:lang w:val="en-US"/>
              </w:rPr>
              <w:t>String Formato DD/MM/YYYY</w:t>
            </w:r>
          </w:p>
        </w:tc>
        <w:tc>
          <w:tcPr>
            <w:tcW w:w="992" w:type="dxa"/>
            <w:vAlign w:val="center"/>
          </w:tcPr>
          <w:p w14:paraId="08A08151" w14:textId="0E067739" w:rsidR="009242B9" w:rsidRPr="009242B9" w:rsidRDefault="009242B9" w:rsidP="009242B9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10</w:t>
            </w:r>
          </w:p>
        </w:tc>
      </w:tr>
      <w:tr w:rsidR="009242B9" w:rsidRPr="006213AB" w14:paraId="3293866E" w14:textId="108DAF7C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17312F23" w14:textId="468D046D" w:rsidR="009242B9" w:rsidRPr="006213AB" w:rsidRDefault="00A06F07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VALOR_TOTAL</w:t>
            </w:r>
          </w:p>
        </w:tc>
        <w:tc>
          <w:tcPr>
            <w:tcW w:w="992" w:type="dxa"/>
            <w:vAlign w:val="center"/>
          </w:tcPr>
          <w:p w14:paraId="54EA10CE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413" w:type="dxa"/>
            <w:vAlign w:val="center"/>
          </w:tcPr>
          <w:p w14:paraId="7520445B" w14:textId="17130F57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Númerico</w:t>
            </w:r>
          </w:p>
        </w:tc>
        <w:tc>
          <w:tcPr>
            <w:tcW w:w="992" w:type="dxa"/>
            <w:vAlign w:val="center"/>
          </w:tcPr>
          <w:p w14:paraId="2691DE39" w14:textId="51403D7E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11,2</w:t>
            </w:r>
          </w:p>
        </w:tc>
      </w:tr>
      <w:tr w:rsidR="009242B9" w:rsidRPr="006213AB" w14:paraId="757BA8E5" w14:textId="4506F0B2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6098EA66" w14:textId="4FA68D86" w:rsidR="009242B9" w:rsidRPr="006213AB" w:rsidRDefault="00A06F07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STATUS_PAGAMENTO</w:t>
            </w:r>
          </w:p>
        </w:tc>
        <w:tc>
          <w:tcPr>
            <w:tcW w:w="992" w:type="dxa"/>
            <w:vAlign w:val="center"/>
          </w:tcPr>
          <w:p w14:paraId="65652CFC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413" w:type="dxa"/>
            <w:vAlign w:val="center"/>
          </w:tcPr>
          <w:p w14:paraId="6DBBA8DC" w14:textId="2883F027" w:rsidR="009242B9" w:rsidRDefault="009242B9" w:rsidP="009242B9">
            <w:pPr>
              <w:rPr>
                <w:rFonts w:ascii="Arial" w:hAnsi="Arial" w:cs="Arial"/>
                <w:sz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364CBB26" w14:textId="78686464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9242B9" w:rsidRPr="006213AB" w14:paraId="6CBD4C60" w14:textId="38B47C85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240B41DE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REFERENCIA_CONTA</w:t>
            </w:r>
          </w:p>
        </w:tc>
        <w:tc>
          <w:tcPr>
            <w:tcW w:w="992" w:type="dxa"/>
            <w:vAlign w:val="center"/>
          </w:tcPr>
          <w:p w14:paraId="5EEAB20C" w14:textId="77777777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413" w:type="dxa"/>
            <w:vAlign w:val="center"/>
          </w:tcPr>
          <w:p w14:paraId="7DA9A84D" w14:textId="77777777" w:rsidR="009242B9" w:rsidRDefault="009242B9" w:rsidP="009242B9">
            <w:pPr>
              <w:rPr>
                <w:rFonts w:ascii="Arial" w:hAnsi="Arial" w:cs="Arial"/>
                <w:sz w:val="16"/>
                <w:szCs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553F080C" w14:textId="16D0DAEA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Formato MMYYYY</w:t>
            </w:r>
          </w:p>
        </w:tc>
        <w:tc>
          <w:tcPr>
            <w:tcW w:w="992" w:type="dxa"/>
            <w:vAlign w:val="center"/>
          </w:tcPr>
          <w:p w14:paraId="7F19BA60" w14:textId="5BDEACD9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</w:tr>
      <w:tr w:rsidR="009242B9" w:rsidRPr="006213AB" w14:paraId="166B3C49" w14:textId="191000B2" w:rsidTr="009242B9">
        <w:trPr>
          <w:trHeight w:val="257"/>
          <w:jc w:val="center"/>
        </w:trPr>
        <w:tc>
          <w:tcPr>
            <w:tcW w:w="2977" w:type="dxa"/>
            <w:shd w:val="clear" w:color="auto" w:fill="auto"/>
            <w:noWrap/>
            <w:vAlign w:val="center"/>
          </w:tcPr>
          <w:p w14:paraId="340A30B5" w14:textId="2AF478EA" w:rsidR="009242B9" w:rsidRPr="006213AB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SISTEMA_IMPACTADO</w:t>
            </w:r>
          </w:p>
        </w:tc>
        <w:tc>
          <w:tcPr>
            <w:tcW w:w="992" w:type="dxa"/>
            <w:vAlign w:val="center"/>
          </w:tcPr>
          <w:p w14:paraId="05FB57FD" w14:textId="7FCF6BEA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413" w:type="dxa"/>
            <w:vAlign w:val="center"/>
          </w:tcPr>
          <w:p w14:paraId="0EFF4335" w14:textId="55984C89" w:rsidR="009242B9" w:rsidRPr="009242B9" w:rsidRDefault="009242B9" w:rsidP="009242B9">
            <w:pPr>
              <w:rPr>
                <w:rFonts w:ascii="Arial" w:hAnsi="Arial" w:cs="Arial"/>
                <w:sz w:val="16"/>
                <w:szCs w:val="16"/>
              </w:rPr>
            </w:pPr>
            <w:r w:rsidRPr="00D95254"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  <w:tc>
          <w:tcPr>
            <w:tcW w:w="992" w:type="dxa"/>
            <w:vAlign w:val="center"/>
          </w:tcPr>
          <w:p w14:paraId="15F75E0B" w14:textId="7AD0BFEE" w:rsidR="009242B9" w:rsidRDefault="009242B9" w:rsidP="009242B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</w:tbl>
    <w:p w14:paraId="209136DF" w14:textId="77777777" w:rsidR="00800BE6" w:rsidRDefault="00800BE6" w:rsidP="00800BE6">
      <w:pPr>
        <w:spacing w:after="200" w:line="276" w:lineRule="auto"/>
        <w:ind w:left="774"/>
        <w:rPr>
          <w:rFonts w:ascii="Arial" w:hAnsi="Arial" w:cs="Arial"/>
        </w:rPr>
      </w:pPr>
    </w:p>
    <w:p w14:paraId="6AEAFFE1" w14:textId="6C5C00A2" w:rsidR="00BB1781" w:rsidRPr="00800BE6" w:rsidRDefault="00BB1781" w:rsidP="00800BE6">
      <w:pPr>
        <w:spacing w:after="200" w:line="276" w:lineRule="auto"/>
        <w:ind w:left="774"/>
        <w:rPr>
          <w:rFonts w:ascii="Arial" w:hAnsi="Arial" w:cs="Arial"/>
        </w:rPr>
      </w:pPr>
      <w:r w:rsidRPr="00800BE6">
        <w:rPr>
          <w:rFonts w:ascii="Arial" w:hAnsi="Arial" w:cs="Arial"/>
        </w:rPr>
        <w:t>*</w:t>
      </w:r>
      <w:r w:rsidRPr="00800BE6">
        <w:rPr>
          <w:rFonts w:ascii="Arial" w:hAnsi="Arial" w:cs="Arial"/>
          <w:color w:val="222222"/>
          <w:shd w:val="clear" w:color="auto" w:fill="FFFFFF"/>
        </w:rPr>
        <w:t xml:space="preserve"> NOME_PLANO</w:t>
      </w:r>
      <w:r w:rsidR="00800BE6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0BE6">
        <w:rPr>
          <w:rFonts w:ascii="Arial" w:hAnsi="Arial" w:cs="Arial"/>
          <w:color w:val="222222"/>
          <w:shd w:val="clear" w:color="auto" w:fill="FFFFFF"/>
        </w:rPr>
        <w:t>Deve apresentar a descrição dos pacotes TV, concatenados e separados por ponto-e-vírgula. Exemplo: “Oi TV Livre HD BRI; TELECINE; COMBATE;”</w:t>
      </w:r>
    </w:p>
    <w:p w14:paraId="7A557D90" w14:textId="77777777" w:rsidR="00586CFF" w:rsidRPr="00B27225" w:rsidRDefault="00586CFF" w:rsidP="00586CFF">
      <w:pPr>
        <w:pStyle w:val="Heading5"/>
        <w:rPr>
          <w:lang w:val="pt-BR"/>
        </w:rPr>
      </w:pPr>
      <w:r w:rsidRPr="00B27225">
        <w:rPr>
          <w:lang w:val="pt-BR"/>
        </w:rPr>
        <w:t>Plataformas</w:t>
      </w:r>
    </w:p>
    <w:p w14:paraId="3CBF0130" w14:textId="77777777" w:rsidR="00586CFF" w:rsidRPr="00B27225" w:rsidRDefault="00586CFF" w:rsidP="00586CFF">
      <w:pPr>
        <w:rPr>
          <w:lang w:eastAsia="en-US"/>
        </w:rPr>
      </w:pPr>
    </w:p>
    <w:tbl>
      <w:tblPr>
        <w:tblW w:w="55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9"/>
        <w:gridCol w:w="2700"/>
        <w:gridCol w:w="1105"/>
      </w:tblGrid>
      <w:tr w:rsidR="00340E49" w:rsidRPr="00B27225" w14:paraId="0BA466A1" w14:textId="77777777" w:rsidTr="006213AB">
        <w:trPr>
          <w:trHeight w:val="324"/>
          <w:jc w:val="center"/>
        </w:trPr>
        <w:tc>
          <w:tcPr>
            <w:tcW w:w="1719" w:type="dxa"/>
            <w:shd w:val="clear" w:color="FFFFFF" w:fill="C0C0C0"/>
            <w:noWrap/>
            <w:vAlign w:val="center"/>
            <w:hideMark/>
          </w:tcPr>
          <w:p w14:paraId="069D5C4B" w14:textId="77777777" w:rsidR="00340E49" w:rsidRPr="006213AB" w:rsidRDefault="00340E49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CARREGAMENTO</w:t>
            </w:r>
          </w:p>
        </w:tc>
        <w:tc>
          <w:tcPr>
            <w:tcW w:w="2700" w:type="dxa"/>
            <w:shd w:val="clear" w:color="auto" w:fill="BFBFBF" w:themeFill="background1" w:themeFillShade="BF"/>
            <w:vAlign w:val="center"/>
          </w:tcPr>
          <w:p w14:paraId="5DEA5228" w14:textId="77777777" w:rsidR="00340E49" w:rsidRPr="006213AB" w:rsidRDefault="00340E49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PLATAFORMA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14:paraId="278A9C8C" w14:textId="77777777" w:rsidR="00340E49" w:rsidRPr="006213AB" w:rsidRDefault="00340E49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NET_TYPE</w:t>
            </w:r>
          </w:p>
        </w:tc>
      </w:tr>
      <w:tr w:rsidR="00340E49" w:rsidRPr="00B27225" w14:paraId="2565F35E" w14:textId="77777777" w:rsidTr="006213AB">
        <w:trPr>
          <w:trHeight w:val="426"/>
          <w:jc w:val="center"/>
        </w:trPr>
        <w:tc>
          <w:tcPr>
            <w:tcW w:w="1719" w:type="dxa"/>
            <w:shd w:val="clear" w:color="auto" w:fill="auto"/>
            <w:noWrap/>
            <w:vAlign w:val="center"/>
          </w:tcPr>
          <w:p w14:paraId="3D01DD35" w14:textId="21055DE4" w:rsidR="00340E49" w:rsidRPr="006213AB" w:rsidRDefault="00340E49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ARBOR</w:t>
            </w:r>
          </w:p>
        </w:tc>
        <w:tc>
          <w:tcPr>
            <w:tcW w:w="2700" w:type="dxa"/>
            <w:vAlign w:val="center"/>
          </w:tcPr>
          <w:p w14:paraId="0B900A9E" w14:textId="30FD177F" w:rsidR="00340E49" w:rsidRPr="006213AB" w:rsidRDefault="00340E49" w:rsidP="00493CCB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ARBOR_FATURAMENTO_FAT</w:t>
            </w:r>
          </w:p>
        </w:tc>
        <w:tc>
          <w:tcPr>
            <w:tcW w:w="1105" w:type="dxa"/>
            <w:vAlign w:val="center"/>
          </w:tcPr>
          <w:p w14:paraId="40E8287C" w14:textId="1757255D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Movel</w:t>
            </w:r>
          </w:p>
        </w:tc>
      </w:tr>
      <w:tr w:rsidR="00340E49" w:rsidRPr="00B27225" w14:paraId="0493F08F" w14:textId="77777777" w:rsidTr="006213AB">
        <w:trPr>
          <w:trHeight w:val="406"/>
          <w:jc w:val="center"/>
        </w:trPr>
        <w:tc>
          <w:tcPr>
            <w:tcW w:w="1719" w:type="dxa"/>
            <w:shd w:val="clear" w:color="auto" w:fill="auto"/>
            <w:noWrap/>
            <w:vAlign w:val="center"/>
          </w:tcPr>
          <w:p w14:paraId="53361A37" w14:textId="5128AA0E" w:rsidR="00340E49" w:rsidRPr="006213AB" w:rsidRDefault="00340E49" w:rsidP="0065411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SFA</w:t>
            </w:r>
          </w:p>
        </w:tc>
        <w:tc>
          <w:tcPr>
            <w:tcW w:w="2700" w:type="dxa"/>
            <w:vAlign w:val="center"/>
          </w:tcPr>
          <w:p w14:paraId="5D988B3E" w14:textId="787B357B" w:rsidR="00340E49" w:rsidRPr="006213AB" w:rsidRDefault="00340E49" w:rsidP="00493CCB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SFA_FATURAMENTO_FAT</w:t>
            </w:r>
          </w:p>
        </w:tc>
        <w:tc>
          <w:tcPr>
            <w:tcW w:w="1105" w:type="dxa"/>
            <w:vAlign w:val="center"/>
          </w:tcPr>
          <w:p w14:paraId="0D40A8AF" w14:textId="77777777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Fixa</w:t>
            </w:r>
          </w:p>
        </w:tc>
      </w:tr>
      <w:tr w:rsidR="00340E49" w:rsidRPr="00B27225" w14:paraId="2629AFA8" w14:textId="77777777" w:rsidTr="006213AB">
        <w:trPr>
          <w:trHeight w:val="384"/>
          <w:jc w:val="center"/>
        </w:trPr>
        <w:tc>
          <w:tcPr>
            <w:tcW w:w="1719" w:type="dxa"/>
            <w:shd w:val="clear" w:color="auto" w:fill="auto"/>
            <w:noWrap/>
            <w:vAlign w:val="center"/>
          </w:tcPr>
          <w:p w14:paraId="3A804D28" w14:textId="52A72D86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SISRAF</w:t>
            </w:r>
          </w:p>
        </w:tc>
        <w:tc>
          <w:tcPr>
            <w:tcW w:w="2700" w:type="dxa"/>
            <w:vAlign w:val="center"/>
          </w:tcPr>
          <w:p w14:paraId="671CBBA4" w14:textId="29BFA16D" w:rsidR="00340E49" w:rsidRPr="006213AB" w:rsidRDefault="00340E49" w:rsidP="00493CCB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SISRAF_FATURAMENTO_FAT</w:t>
            </w:r>
          </w:p>
        </w:tc>
        <w:tc>
          <w:tcPr>
            <w:tcW w:w="1105" w:type="dxa"/>
            <w:vAlign w:val="center"/>
          </w:tcPr>
          <w:p w14:paraId="37251F2C" w14:textId="77777777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Fixa</w:t>
            </w:r>
          </w:p>
        </w:tc>
      </w:tr>
      <w:tr w:rsidR="00340E49" w:rsidRPr="00493CCB" w14:paraId="2E707B48" w14:textId="77777777" w:rsidTr="006213AB">
        <w:trPr>
          <w:trHeight w:val="384"/>
          <w:jc w:val="center"/>
        </w:trPr>
        <w:tc>
          <w:tcPr>
            <w:tcW w:w="1719" w:type="dxa"/>
            <w:shd w:val="clear" w:color="auto" w:fill="auto"/>
            <w:noWrap/>
            <w:vAlign w:val="center"/>
          </w:tcPr>
          <w:p w14:paraId="78E68CEC" w14:textId="0B3D4902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SINN</w:t>
            </w:r>
          </w:p>
        </w:tc>
        <w:tc>
          <w:tcPr>
            <w:tcW w:w="2700" w:type="dxa"/>
            <w:vAlign w:val="center"/>
          </w:tcPr>
          <w:p w14:paraId="3FB93F1B" w14:textId="37A0A23F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SINN_FATURAMENTO_FAT</w:t>
            </w:r>
          </w:p>
        </w:tc>
        <w:tc>
          <w:tcPr>
            <w:tcW w:w="1105" w:type="dxa"/>
            <w:vAlign w:val="center"/>
          </w:tcPr>
          <w:p w14:paraId="4113C4C4" w14:textId="5183AD44" w:rsidR="00340E49" w:rsidRPr="006213AB" w:rsidRDefault="00340E49" w:rsidP="0065411A">
            <w:pPr>
              <w:rPr>
                <w:rFonts w:ascii="Arial" w:hAnsi="Arial" w:cs="Arial"/>
                <w:sz w:val="16"/>
                <w:szCs w:val="20"/>
                <w:lang w:val="en-US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val="en-US"/>
              </w:rPr>
              <w:t>Tv</w:t>
            </w:r>
          </w:p>
        </w:tc>
      </w:tr>
    </w:tbl>
    <w:p w14:paraId="45A123D3" w14:textId="77777777" w:rsidR="00586CFF" w:rsidRPr="00493CCB" w:rsidRDefault="00586CFF" w:rsidP="00586CFF">
      <w:pPr>
        <w:rPr>
          <w:lang w:val="en-US" w:eastAsia="en-US"/>
        </w:rPr>
      </w:pPr>
    </w:p>
    <w:p w14:paraId="410A0EFB" w14:textId="77777777" w:rsidR="00304415" w:rsidRPr="00493CCB" w:rsidRDefault="00304415" w:rsidP="00304415">
      <w:pPr>
        <w:rPr>
          <w:rFonts w:ascii="Arial" w:hAnsi="Arial" w:cs="Arial"/>
          <w:lang w:val="en-US"/>
        </w:rPr>
      </w:pPr>
    </w:p>
    <w:p w14:paraId="39ED8CF3" w14:textId="77777777" w:rsidR="00304415" w:rsidRPr="00B27225" w:rsidRDefault="00304415" w:rsidP="000B04A4">
      <w:pPr>
        <w:pStyle w:val="Heading4"/>
        <w:rPr>
          <w:lang w:val="pt-BR"/>
        </w:rPr>
      </w:pPr>
      <w:r w:rsidRPr="00B27225">
        <w:rPr>
          <w:lang w:val="pt-BR"/>
        </w:rPr>
        <w:t>RGN03 – Permitir extração das informações de todos do Portal Minha Oi</w:t>
      </w:r>
    </w:p>
    <w:p w14:paraId="694510FB" w14:textId="77777777" w:rsidR="00304415" w:rsidRPr="00B27225" w:rsidRDefault="00304415" w:rsidP="00304415">
      <w:pPr>
        <w:rPr>
          <w:rFonts w:ascii="Arial" w:hAnsi="Arial" w:cs="Arial"/>
        </w:rPr>
      </w:pPr>
    </w:p>
    <w:p w14:paraId="26CA4D07" w14:textId="2E860874" w:rsidR="004939FA" w:rsidRDefault="004939FA" w:rsidP="0030441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 Portal Minha Oi deverá enviar para o RAID semanalmente a extração dos dados, de pessoa física, separados em 3 arquivos SSO, E-Billing e Conta Online. O RAID deverá r</w:t>
      </w:r>
      <w:r w:rsidRPr="00B27225">
        <w:rPr>
          <w:rFonts w:ascii="Arial" w:hAnsi="Arial" w:cs="Arial"/>
        </w:rPr>
        <w:t>ealizar</w:t>
      </w:r>
      <w:r>
        <w:rPr>
          <w:rFonts w:ascii="Arial" w:hAnsi="Arial" w:cs="Arial"/>
        </w:rPr>
        <w:t>, semanalmente,</w:t>
      </w:r>
      <w:r w:rsidRPr="00B27225">
        <w:rPr>
          <w:rFonts w:ascii="Arial" w:hAnsi="Arial" w:cs="Arial"/>
        </w:rPr>
        <w:t xml:space="preserve"> a carga dos seguintes dados dos CRM's de origem RI e RI</w:t>
      </w:r>
      <w:r>
        <w:rPr>
          <w:rFonts w:ascii="Arial" w:hAnsi="Arial" w:cs="Arial"/>
        </w:rPr>
        <w:t>I:</w:t>
      </w:r>
    </w:p>
    <w:p w14:paraId="35B5745B" w14:textId="77777777" w:rsidR="00854869" w:rsidRPr="00B27225" w:rsidRDefault="00854869" w:rsidP="00304415">
      <w:pPr>
        <w:rPr>
          <w:rFonts w:ascii="Arial" w:hAnsi="Arial" w:cs="Arial"/>
        </w:rPr>
      </w:pP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48"/>
        <w:gridCol w:w="5194"/>
      </w:tblGrid>
      <w:tr w:rsidR="00FA25F3" w:rsidRPr="00B27225" w14:paraId="2C21033B" w14:textId="13E8066D" w:rsidTr="00FA25F3">
        <w:trPr>
          <w:trHeight w:val="257"/>
          <w:jc w:val="center"/>
        </w:trPr>
        <w:tc>
          <w:tcPr>
            <w:tcW w:w="3448" w:type="dxa"/>
            <w:shd w:val="clear" w:color="FFFFFF" w:fill="C0C0C0"/>
            <w:noWrap/>
            <w:hideMark/>
          </w:tcPr>
          <w:p w14:paraId="0EA35C85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5194" w:type="dxa"/>
            <w:shd w:val="clear" w:color="FFFFFF" w:fill="C0C0C0"/>
            <w:vAlign w:val="center"/>
          </w:tcPr>
          <w:p w14:paraId="474B42C3" w14:textId="24379A6D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DESCRIÇÃO</w:t>
            </w:r>
          </w:p>
        </w:tc>
      </w:tr>
      <w:tr w:rsidR="00FA25F3" w:rsidRPr="00B27225" w14:paraId="67A3EDAD" w14:textId="2D4D1167" w:rsidTr="00FA25F3">
        <w:trPr>
          <w:trHeight w:val="284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0985A8A8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CPF</w:t>
            </w:r>
          </w:p>
        </w:tc>
        <w:tc>
          <w:tcPr>
            <w:tcW w:w="5194" w:type="dxa"/>
            <w:vAlign w:val="center"/>
          </w:tcPr>
          <w:p w14:paraId="00A158BD" w14:textId="366D715F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CPF do cliente.</w:t>
            </w:r>
          </w:p>
        </w:tc>
      </w:tr>
      <w:tr w:rsidR="00FA25F3" w:rsidRPr="00B27225" w14:paraId="74269F66" w14:textId="48D6069A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16E1EBFA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TERMINAL</w:t>
            </w:r>
          </w:p>
        </w:tc>
        <w:tc>
          <w:tcPr>
            <w:tcW w:w="5194" w:type="dxa"/>
            <w:vAlign w:val="center"/>
          </w:tcPr>
          <w:p w14:paraId="55C827C6" w14:textId="149A15C8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</w:t>
            </w:r>
            <w:r>
              <w:rPr>
                <w:rFonts w:ascii="Arial" w:hAnsi="Arial" w:cs="Arial"/>
                <w:sz w:val="16"/>
              </w:rPr>
              <w:t>TERMINAL (</w:t>
            </w:r>
            <w:r w:rsidRPr="006213AB">
              <w:rPr>
                <w:rFonts w:ascii="Arial" w:hAnsi="Arial" w:cs="Arial"/>
                <w:sz w:val="16"/>
              </w:rPr>
              <w:t>MSISDN</w:t>
            </w:r>
            <w:r>
              <w:rPr>
                <w:rFonts w:ascii="Arial" w:hAnsi="Arial" w:cs="Arial"/>
                <w:sz w:val="16"/>
              </w:rPr>
              <w:t>)</w:t>
            </w:r>
            <w:r w:rsidRPr="006213AB">
              <w:rPr>
                <w:rFonts w:ascii="Arial" w:hAnsi="Arial" w:cs="Arial"/>
                <w:sz w:val="16"/>
              </w:rPr>
              <w:t xml:space="preserve"> do titular cadastrado.</w:t>
            </w:r>
          </w:p>
        </w:tc>
      </w:tr>
      <w:tr w:rsidR="00FA25F3" w:rsidRPr="00B27225" w14:paraId="465B1DF1" w14:textId="7AAAB676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0C9BCC2" w14:textId="64A4F7F5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commentRangeStart w:id="6"/>
            <w:r w:rsidRPr="006213AB">
              <w:rPr>
                <w:rFonts w:ascii="Arial" w:hAnsi="Arial" w:cs="Arial"/>
                <w:sz w:val="16"/>
                <w:szCs w:val="16"/>
              </w:rPr>
              <w:t>CRM_TERMINAL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5194" w:type="dxa"/>
            <w:vAlign w:val="center"/>
          </w:tcPr>
          <w:p w14:paraId="0226BD6A" w14:textId="7AD61FF3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A25F3" w:rsidRPr="00B27225" w14:paraId="7A4B7B5D" w14:textId="233D3864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08BDF422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5194" w:type="dxa"/>
            <w:vAlign w:val="center"/>
          </w:tcPr>
          <w:p w14:paraId="7EA92699" w14:textId="490A3286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número do contrato.</w:t>
            </w:r>
          </w:p>
        </w:tc>
      </w:tr>
      <w:tr w:rsidR="00FA25F3" w:rsidRPr="00B27225" w14:paraId="7626917C" w14:textId="3A3ABD5C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CC895C6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TIPO_PRODUTO</w:t>
            </w:r>
          </w:p>
        </w:tc>
        <w:tc>
          <w:tcPr>
            <w:tcW w:w="5194" w:type="dxa"/>
            <w:vAlign w:val="center"/>
          </w:tcPr>
          <w:p w14:paraId="7A7F3CF9" w14:textId="2741123A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</w:t>
            </w:r>
            <w:r>
              <w:rPr>
                <w:rFonts w:ascii="Arial" w:hAnsi="Arial" w:cs="Arial"/>
                <w:sz w:val="16"/>
              </w:rPr>
              <w:t xml:space="preserve"> apresentar o tipo do produto</w:t>
            </w:r>
            <w:r w:rsidRPr="006213AB">
              <w:rPr>
                <w:rFonts w:ascii="Arial" w:hAnsi="Arial" w:cs="Arial"/>
                <w:sz w:val="16"/>
              </w:rPr>
              <w:t>.</w:t>
            </w:r>
          </w:p>
        </w:tc>
      </w:tr>
      <w:tr w:rsidR="00FA25F3" w:rsidRPr="00B27225" w14:paraId="132A75C1" w14:textId="7E531264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40A849F8" w14:textId="5A2F9E99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STATUS_TERMINAL</w:t>
            </w:r>
          </w:p>
        </w:tc>
        <w:tc>
          <w:tcPr>
            <w:tcW w:w="5194" w:type="dxa"/>
            <w:vAlign w:val="center"/>
          </w:tcPr>
          <w:p w14:paraId="53F582EF" w14:textId="066502DB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a descrição do status do contrato. </w:t>
            </w:r>
          </w:p>
        </w:tc>
      </w:tr>
      <w:tr w:rsidR="00FA25F3" w:rsidRPr="00B27225" w14:paraId="58399F84" w14:textId="0CACE75D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5EF42B9A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NOME_PLANO</w:t>
            </w:r>
          </w:p>
        </w:tc>
        <w:tc>
          <w:tcPr>
            <w:tcW w:w="5194" w:type="dxa"/>
            <w:vAlign w:val="center"/>
          </w:tcPr>
          <w:p w14:paraId="60349AC6" w14:textId="6C2B3F7B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o nome do Plano </w:t>
            </w:r>
          </w:p>
        </w:tc>
      </w:tr>
      <w:tr w:rsidR="00FA25F3" w:rsidRPr="00B27225" w14:paraId="3FAEE45B" w14:textId="5D227C6A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5A96C5C" w14:textId="77777777" w:rsidR="00FA25F3" w:rsidRPr="006213AB" w:rsidRDefault="00FA25F3" w:rsidP="00FA25F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VELOCIDADE_BL</w:t>
            </w:r>
          </w:p>
        </w:tc>
        <w:tc>
          <w:tcPr>
            <w:tcW w:w="5194" w:type="dxa"/>
            <w:vAlign w:val="center"/>
          </w:tcPr>
          <w:p w14:paraId="0F0BCA39" w14:textId="42FBD870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velocidade de banda larga</w:t>
            </w:r>
            <w:r w:rsidR="002258AD">
              <w:rPr>
                <w:rFonts w:ascii="Arial" w:hAnsi="Arial" w:cs="Arial"/>
                <w:sz w:val="16"/>
              </w:rPr>
              <w:t>. Deve vir em branco na extração.</w:t>
            </w:r>
          </w:p>
        </w:tc>
      </w:tr>
      <w:tr w:rsidR="00FA25F3" w:rsidRPr="00B27225" w14:paraId="1DA7700C" w14:textId="5259ACC5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37B5638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STATUS_CONTA_ONLINE</w:t>
            </w:r>
          </w:p>
        </w:tc>
        <w:tc>
          <w:tcPr>
            <w:tcW w:w="5194" w:type="dxa"/>
            <w:vAlign w:val="center"/>
          </w:tcPr>
          <w:p w14:paraId="5545E705" w14:textId="7BB02B48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 xml:space="preserve">Deve apresentar a descrição do status da conta sem papel. </w:t>
            </w:r>
          </w:p>
        </w:tc>
      </w:tr>
      <w:tr w:rsidR="00FA25F3" w:rsidRPr="00B27225" w14:paraId="0E85BE7E" w14:textId="75BC8268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B823DB3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EMAIL_CONTA_ONLINE</w:t>
            </w:r>
          </w:p>
        </w:tc>
        <w:tc>
          <w:tcPr>
            <w:tcW w:w="5194" w:type="dxa"/>
            <w:vAlign w:val="center"/>
          </w:tcPr>
          <w:p w14:paraId="5BE3B695" w14:textId="30795FFE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e-mail informado no cadastro da conta sem papel.</w:t>
            </w:r>
          </w:p>
        </w:tc>
      </w:tr>
      <w:tr w:rsidR="00FA25F3" w:rsidRPr="00B27225" w14:paraId="0C9F504C" w14:textId="49E0540F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BE99FAC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DATA_CAD_CONTA_ONLINE</w:t>
            </w:r>
          </w:p>
        </w:tc>
        <w:tc>
          <w:tcPr>
            <w:tcW w:w="5194" w:type="dxa"/>
            <w:vAlign w:val="center"/>
          </w:tcPr>
          <w:p w14:paraId="3E05ACCD" w14:textId="3B647069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de criação do cadastro da conta sem papel.</w:t>
            </w:r>
          </w:p>
        </w:tc>
      </w:tr>
      <w:tr w:rsidR="00FA25F3" w:rsidRPr="00FA25F3" w14:paraId="3B5DBFD0" w14:textId="7AC2F6C8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56D819AC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6213AB">
              <w:rPr>
                <w:rFonts w:ascii="Arial" w:hAnsi="Arial" w:cs="Arial"/>
                <w:sz w:val="16"/>
                <w:szCs w:val="16"/>
                <w:lang w:val="en-US"/>
              </w:rPr>
              <w:t>DATA_ULT_STATUS_CONT_ONLINE</w:t>
            </w:r>
          </w:p>
        </w:tc>
        <w:tc>
          <w:tcPr>
            <w:tcW w:w="5194" w:type="dxa"/>
            <w:vAlign w:val="center"/>
          </w:tcPr>
          <w:p w14:paraId="24824D58" w14:textId="17393D85" w:rsidR="00FA25F3" w:rsidRPr="00FA25F3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do último status da conta sem papel.</w:t>
            </w:r>
          </w:p>
        </w:tc>
      </w:tr>
      <w:tr w:rsidR="00FA25F3" w:rsidRPr="00FA25F3" w14:paraId="57B51ABC" w14:textId="35DDF805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169470B9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6213AB">
              <w:rPr>
                <w:rFonts w:ascii="Arial" w:hAnsi="Arial" w:cs="Arial"/>
                <w:sz w:val="16"/>
                <w:szCs w:val="16"/>
                <w:lang w:val="en-US"/>
              </w:rPr>
              <w:t>TERM_CAD_CONTA_ONLINE_REC_SMS</w:t>
            </w:r>
          </w:p>
        </w:tc>
        <w:tc>
          <w:tcPr>
            <w:tcW w:w="5194" w:type="dxa"/>
            <w:vAlign w:val="center"/>
          </w:tcPr>
          <w:p w14:paraId="1F80A37F" w14:textId="09F9D4D6" w:rsidR="00FA25F3" w:rsidRPr="00FA25F3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terminal (DDD + Número) cadastrado na conta sem papel para recebimento de SMS.</w:t>
            </w:r>
          </w:p>
        </w:tc>
      </w:tr>
      <w:tr w:rsidR="00FA25F3" w:rsidRPr="00B27225" w14:paraId="079F841F" w14:textId="250D0426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59CF7A9B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MATRICULA_RESP_CAD_ONLINE</w:t>
            </w:r>
          </w:p>
        </w:tc>
        <w:tc>
          <w:tcPr>
            <w:tcW w:w="5194" w:type="dxa"/>
            <w:vAlign w:val="center"/>
          </w:tcPr>
          <w:p w14:paraId="7F64E471" w14:textId="1B01754A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Deverá apresentar o login do responsável pela inclusão da conta sem papel, exibido na tela principal e/ou no histórico da conta sem papel</w:t>
            </w:r>
            <w:r w:rsidR="002258AD">
              <w:rPr>
                <w:rFonts w:ascii="Arial" w:hAnsi="Arial" w:cs="Arial"/>
                <w:sz w:val="16"/>
              </w:rPr>
              <w:t>. Deve vir em branco na extração.</w:t>
            </w:r>
          </w:p>
        </w:tc>
      </w:tr>
      <w:tr w:rsidR="00FA25F3" w:rsidRPr="00B27225" w14:paraId="42C542FA" w14:textId="5C9CBD8F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0D9C5DC0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5194" w:type="dxa"/>
            <w:vAlign w:val="center"/>
          </w:tcPr>
          <w:p w14:paraId="0420F031" w14:textId="079030F4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</w:t>
            </w:r>
            <w:r w:rsidR="002258AD">
              <w:rPr>
                <w:rFonts w:ascii="Arial" w:hAnsi="Arial" w:cs="Arial"/>
                <w:sz w:val="16"/>
              </w:rPr>
              <w:t xml:space="preserve"> o status do DACC. D</w:t>
            </w:r>
            <w:r w:rsidR="002258AD" w:rsidRPr="002258AD">
              <w:rPr>
                <w:rFonts w:ascii="Arial" w:hAnsi="Arial" w:cs="Arial"/>
                <w:sz w:val="16"/>
              </w:rPr>
              <w:t>eve vir em branco</w:t>
            </w:r>
            <w:r w:rsidR="002258AD">
              <w:rPr>
                <w:rFonts w:ascii="Arial" w:hAnsi="Arial" w:cs="Arial"/>
                <w:sz w:val="16"/>
              </w:rPr>
              <w:t xml:space="preserve"> na extração.</w:t>
            </w:r>
          </w:p>
        </w:tc>
      </w:tr>
      <w:tr w:rsidR="00FA25F3" w:rsidRPr="00B27225" w14:paraId="3EA08152" w14:textId="7EAB4816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24A73B73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5194" w:type="dxa"/>
            <w:vAlign w:val="center"/>
          </w:tcPr>
          <w:p w14:paraId="0BF96E5B" w14:textId="11BFC4BD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sistema impactado.</w:t>
            </w:r>
          </w:p>
        </w:tc>
      </w:tr>
      <w:tr w:rsidR="00FA25F3" w:rsidRPr="00B27225" w14:paraId="178D1FBE" w14:textId="7B0B3DFF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2E8DF8C3" w14:textId="77777777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DATA_EXTRACAO</w:t>
            </w:r>
          </w:p>
        </w:tc>
        <w:tc>
          <w:tcPr>
            <w:tcW w:w="5194" w:type="dxa"/>
            <w:vAlign w:val="center"/>
          </w:tcPr>
          <w:p w14:paraId="79564E87" w14:textId="04EB46E1" w:rsidR="00FA25F3" w:rsidRPr="006213AB" w:rsidRDefault="00FA25F3" w:rsidP="00FA25F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e hora da extração.</w:t>
            </w:r>
          </w:p>
        </w:tc>
      </w:tr>
      <w:tr w:rsidR="002258AD" w:rsidRPr="00B27225" w14:paraId="65D72174" w14:textId="7F0F8AA6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1C0779C4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TERMINAL_FATURADO</w:t>
            </w:r>
          </w:p>
        </w:tc>
        <w:tc>
          <w:tcPr>
            <w:tcW w:w="5194" w:type="dxa"/>
            <w:vAlign w:val="center"/>
          </w:tcPr>
          <w:p w14:paraId="1246FB04" w14:textId="7B5D1E88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terminal faturado</w:t>
            </w:r>
          </w:p>
        </w:tc>
      </w:tr>
      <w:tr w:rsidR="002258AD" w:rsidRPr="00B27225" w14:paraId="5BC554E1" w14:textId="481893E8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092B4366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NOME_PRODUTO_FATURADO</w:t>
            </w:r>
          </w:p>
        </w:tc>
        <w:tc>
          <w:tcPr>
            <w:tcW w:w="5194" w:type="dxa"/>
            <w:vAlign w:val="center"/>
          </w:tcPr>
          <w:p w14:paraId="71EF01BF" w14:textId="3E69333A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nome do produto</w:t>
            </w:r>
            <w:r>
              <w:rPr>
                <w:rFonts w:ascii="Arial" w:hAnsi="Arial" w:cs="Arial"/>
                <w:sz w:val="16"/>
              </w:rPr>
              <w:t>.</w:t>
            </w:r>
          </w:p>
        </w:tc>
      </w:tr>
      <w:tr w:rsidR="002258AD" w:rsidRPr="00B27225" w14:paraId="4DD9FCB0" w14:textId="7922EDC0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C5617C0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CADASTRO_DACC</w:t>
            </w:r>
          </w:p>
        </w:tc>
        <w:tc>
          <w:tcPr>
            <w:tcW w:w="5194" w:type="dxa"/>
            <w:vAlign w:val="center"/>
          </w:tcPr>
          <w:p w14:paraId="4C07D835" w14:textId="64DF2098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os dados do DACC.</w:t>
            </w:r>
          </w:p>
        </w:tc>
      </w:tr>
      <w:tr w:rsidR="002258AD" w:rsidRPr="00B27225" w14:paraId="5D585D5F" w14:textId="63FE5406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EBFC0E8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DATA_VENCIMENTO_FATURA</w:t>
            </w:r>
          </w:p>
        </w:tc>
        <w:tc>
          <w:tcPr>
            <w:tcW w:w="5194" w:type="dxa"/>
            <w:vAlign w:val="center"/>
          </w:tcPr>
          <w:p w14:paraId="2EEA642A" w14:textId="5EF24FF8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de vencimento do extrato faturado</w:t>
            </w:r>
          </w:p>
        </w:tc>
      </w:tr>
      <w:tr w:rsidR="002258AD" w:rsidRPr="00B27225" w14:paraId="6314334E" w14:textId="71116E01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2202DE3B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VALOR_TOTAL_FATURADO_CONTA</w:t>
            </w:r>
          </w:p>
        </w:tc>
        <w:tc>
          <w:tcPr>
            <w:tcW w:w="5194" w:type="dxa"/>
            <w:vAlign w:val="center"/>
          </w:tcPr>
          <w:p w14:paraId="44B618E5" w14:textId="10F2B463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o valor faturado correspondente.</w:t>
            </w:r>
          </w:p>
        </w:tc>
      </w:tr>
      <w:tr w:rsidR="002258AD" w:rsidRPr="00B27225" w14:paraId="5C6F3551" w14:textId="18E5DED6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1901282E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STATUS_PAGAMENTO_CONTA</w:t>
            </w:r>
          </w:p>
        </w:tc>
        <w:tc>
          <w:tcPr>
            <w:tcW w:w="5194" w:type="dxa"/>
            <w:vAlign w:val="center"/>
          </w:tcPr>
          <w:p w14:paraId="45A282D2" w14:textId="3443F173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</w:t>
            </w:r>
            <w:r>
              <w:rPr>
                <w:rFonts w:ascii="Arial" w:hAnsi="Arial" w:cs="Arial"/>
                <w:sz w:val="16"/>
              </w:rPr>
              <w:t xml:space="preserve"> o status pagamento conta</w:t>
            </w:r>
            <w:r w:rsidRPr="006213AB">
              <w:rPr>
                <w:rFonts w:ascii="Arial" w:hAnsi="Arial" w:cs="Arial"/>
                <w:sz w:val="16"/>
              </w:rPr>
              <w:t>.</w:t>
            </w:r>
            <w:r>
              <w:rPr>
                <w:rFonts w:ascii="Arial" w:hAnsi="Arial" w:cs="Arial"/>
                <w:sz w:val="16"/>
              </w:rPr>
              <w:t xml:space="preserve"> Deve vir em branco na extração.</w:t>
            </w:r>
          </w:p>
        </w:tc>
      </w:tr>
      <w:tr w:rsidR="002258AD" w:rsidRPr="00B27225" w14:paraId="6138E7BA" w14:textId="06818C48" w:rsidTr="00FA25F3">
        <w:trPr>
          <w:trHeight w:val="257"/>
          <w:jc w:val="center"/>
        </w:trPr>
        <w:tc>
          <w:tcPr>
            <w:tcW w:w="3448" w:type="dxa"/>
            <w:shd w:val="clear" w:color="auto" w:fill="auto"/>
            <w:noWrap/>
            <w:vAlign w:val="center"/>
          </w:tcPr>
          <w:p w14:paraId="315D3EA4" w14:textId="77777777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REFERENCIA_CONTA</w:t>
            </w:r>
          </w:p>
        </w:tc>
        <w:tc>
          <w:tcPr>
            <w:tcW w:w="5194" w:type="dxa"/>
            <w:vAlign w:val="center"/>
          </w:tcPr>
          <w:p w14:paraId="32EF5F67" w14:textId="576B913E" w:rsidR="002258AD" w:rsidRPr="006213AB" w:rsidRDefault="002258AD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</w:rPr>
              <w:t>Deve apresentar a data de referência do extrato no formato “MMaaaa”.</w:t>
            </w:r>
          </w:p>
        </w:tc>
      </w:tr>
    </w:tbl>
    <w:p w14:paraId="6CFE2E88" w14:textId="77777777" w:rsidR="00CB14D4" w:rsidRDefault="00CB14D4" w:rsidP="00304415">
      <w:pPr>
        <w:ind w:left="708"/>
        <w:rPr>
          <w:rFonts w:ascii="Arial" w:hAnsi="Arial" w:cs="Arial"/>
        </w:rPr>
      </w:pPr>
    </w:p>
    <w:p w14:paraId="64553D9F" w14:textId="00F8879C" w:rsidR="00D8222E" w:rsidRPr="00B27225" w:rsidRDefault="00D8222E" w:rsidP="00D8222E">
      <w:pPr>
        <w:pStyle w:val="Heading5"/>
        <w:rPr>
          <w:lang w:val="pt-BR"/>
        </w:rPr>
      </w:pPr>
      <w:r w:rsidRPr="00B27225">
        <w:rPr>
          <w:lang w:val="pt-BR"/>
        </w:rPr>
        <w:t xml:space="preserve">Carregamento </w:t>
      </w:r>
      <w:r w:rsidR="00802201">
        <w:rPr>
          <w:lang w:val="pt-BR"/>
        </w:rPr>
        <w:t>Minha Oi</w:t>
      </w:r>
    </w:p>
    <w:p w14:paraId="3529DF4B" w14:textId="5F4E0C72" w:rsidR="00D8222E" w:rsidRPr="00B27225" w:rsidRDefault="00766E1E" w:rsidP="00D8222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a</w:t>
      </w:r>
      <w:r w:rsidRPr="00B27225">
        <w:rPr>
          <w:rFonts w:ascii="Arial" w:hAnsi="Arial" w:cs="Arial"/>
          <w:lang w:eastAsia="en-US"/>
        </w:rPr>
        <w:t>rquivo</w:t>
      </w:r>
      <w:r>
        <w:rPr>
          <w:rFonts w:ascii="Arial" w:hAnsi="Arial" w:cs="Arial"/>
          <w:lang w:eastAsia="en-US"/>
        </w:rPr>
        <w:t xml:space="preserve">s para carregamento do Minha Oi devem ser separados por UF e </w:t>
      </w:r>
      <w:r w:rsidRPr="00B27225">
        <w:rPr>
          <w:rFonts w:ascii="Arial" w:hAnsi="Arial" w:cs="Arial"/>
          <w:lang w:eastAsia="en-US"/>
        </w:rPr>
        <w:t>seguir o seguinte padrão</w:t>
      </w:r>
      <w:r w:rsidR="00D8222E" w:rsidRPr="00B27225">
        <w:rPr>
          <w:rFonts w:ascii="Arial" w:hAnsi="Arial" w:cs="Arial"/>
          <w:lang w:eastAsia="en-US"/>
        </w:rPr>
        <w:t>:</w:t>
      </w:r>
    </w:p>
    <w:p w14:paraId="2268149E" w14:textId="77777777" w:rsidR="00D8222E" w:rsidRPr="00B27225" w:rsidRDefault="00D8222E" w:rsidP="00D8222E">
      <w:pPr>
        <w:rPr>
          <w:lang w:eastAsia="en-US"/>
        </w:rPr>
      </w:pP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4677"/>
      </w:tblGrid>
      <w:tr w:rsidR="00AB78EB" w:rsidRPr="00B27225" w14:paraId="2EFB71FE" w14:textId="77777777" w:rsidTr="004C1DD3">
        <w:trPr>
          <w:trHeight w:val="289"/>
          <w:jc w:val="center"/>
        </w:trPr>
        <w:tc>
          <w:tcPr>
            <w:tcW w:w="2689" w:type="dxa"/>
            <w:shd w:val="clear" w:color="auto" w:fill="BFBFBF" w:themeFill="background1" w:themeFillShade="BF"/>
          </w:tcPr>
          <w:p w14:paraId="7F170B67" w14:textId="11DBBEF6" w:rsidR="00AB78EB" w:rsidRPr="004C1DD3" w:rsidRDefault="00926803" w:rsidP="00A662C1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Arquivo SSO</w:t>
            </w:r>
          </w:p>
        </w:tc>
        <w:tc>
          <w:tcPr>
            <w:tcW w:w="4677" w:type="dxa"/>
            <w:shd w:val="clear" w:color="auto" w:fill="BFBFBF" w:themeFill="background1" w:themeFillShade="BF"/>
          </w:tcPr>
          <w:p w14:paraId="321D7417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</w:p>
        </w:tc>
      </w:tr>
      <w:tr w:rsidR="00AB78EB" w:rsidRPr="00B27225" w14:paraId="511B0184" w14:textId="77777777" w:rsidTr="004C1DD3">
        <w:trPr>
          <w:trHeight w:val="289"/>
          <w:jc w:val="center"/>
        </w:trPr>
        <w:tc>
          <w:tcPr>
            <w:tcW w:w="2689" w:type="dxa"/>
          </w:tcPr>
          <w:p w14:paraId="7F50FCBB" w14:textId="77777777" w:rsidR="00AB78EB" w:rsidRPr="004C1DD3" w:rsidRDefault="00AB78EB" w:rsidP="00A662C1">
            <w:pPr>
              <w:ind w:left="29"/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4677" w:type="dxa"/>
          </w:tcPr>
          <w:p w14:paraId="60FC7B82" w14:textId="695FAF22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SS</w:t>
            </w:r>
            <w:r w:rsidR="00797E87" w:rsidRPr="004C1DD3">
              <w:rPr>
                <w:rFonts w:ascii="Arial" w:hAnsi="Arial" w:cs="Arial"/>
                <w:b/>
                <w:sz w:val="20"/>
                <w:lang w:eastAsia="en-US"/>
              </w:rPr>
              <w:t>O</w:t>
            </w: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_MOI_&lt;data extração 'ddMMaaaa'&gt;</w:t>
            </w:r>
            <w:r w:rsidR="007E1A2B" w:rsidRPr="004C1DD3">
              <w:rPr>
                <w:rFonts w:ascii="Arial" w:hAnsi="Arial" w:cs="Arial"/>
                <w:b/>
                <w:sz w:val="20"/>
                <w:lang w:eastAsia="en-US"/>
              </w:rPr>
              <w:t>.csv</w:t>
            </w:r>
          </w:p>
        </w:tc>
      </w:tr>
      <w:tr w:rsidR="00AB78EB" w:rsidRPr="00B27225" w14:paraId="3CC1F10A" w14:textId="77777777" w:rsidTr="004C1DD3">
        <w:trPr>
          <w:trHeight w:val="310"/>
          <w:jc w:val="center"/>
        </w:trPr>
        <w:tc>
          <w:tcPr>
            <w:tcW w:w="2689" w:type="dxa"/>
          </w:tcPr>
          <w:p w14:paraId="1416163F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4677" w:type="dxa"/>
          </w:tcPr>
          <w:p w14:paraId="2E603AF1" w14:textId="317DE21F" w:rsidR="00AB78EB" w:rsidRPr="004C1DD3" w:rsidRDefault="007E1A2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.gz</w:t>
            </w:r>
          </w:p>
        </w:tc>
      </w:tr>
      <w:tr w:rsidR="00AB78EB" w:rsidRPr="00B27225" w14:paraId="5AD7B8A7" w14:textId="77777777" w:rsidTr="004C1DD3">
        <w:trPr>
          <w:trHeight w:val="289"/>
          <w:jc w:val="center"/>
        </w:trPr>
        <w:tc>
          <w:tcPr>
            <w:tcW w:w="2689" w:type="dxa"/>
          </w:tcPr>
          <w:p w14:paraId="7748DD07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4677" w:type="dxa"/>
          </w:tcPr>
          <w:p w14:paraId="415451ED" w14:textId="638C88A8" w:rsidR="00AB78EB" w:rsidRPr="004C1DD3" w:rsidRDefault="00797E87" w:rsidP="00A662C1">
            <w:pPr>
              <w:rPr>
                <w:rFonts w:ascii="Arial" w:hAnsi="Arial" w:cs="Arial"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sz w:val="20"/>
                <w:lang w:eastAsia="en-US"/>
              </w:rPr>
              <w:t>; (ponto-e-vírgula)</w:t>
            </w:r>
          </w:p>
        </w:tc>
      </w:tr>
      <w:tr w:rsidR="00AB78EB" w:rsidRPr="00AB78EB" w14:paraId="120340D1" w14:textId="77777777" w:rsidTr="004C1DD3">
        <w:trPr>
          <w:trHeight w:val="265"/>
          <w:jc w:val="center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auto"/>
          </w:tcPr>
          <w:p w14:paraId="20D3CA6B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lastRenderedPageBreak/>
              <w:t>Diretório de entrada</w:t>
            </w:r>
          </w:p>
        </w:tc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</w:tcPr>
          <w:p w14:paraId="780925FD" w14:textId="05F173C8" w:rsidR="00AB78EB" w:rsidRPr="004C1DD3" w:rsidRDefault="00AB78EB" w:rsidP="00A662C1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/apps/data/PI/MOI</w:t>
            </w:r>
            <w:r w:rsidR="00797E87" w:rsidRPr="004C1DD3">
              <w:rPr>
                <w:rFonts w:ascii="Arial" w:hAnsi="Arial" w:cs="Arial"/>
                <w:b/>
                <w:sz w:val="20"/>
                <w:lang w:val="en-US" w:eastAsia="en-US"/>
              </w:rPr>
              <w:t>/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SS</w:t>
            </w:r>
            <w:r w:rsidR="00797E87" w:rsidRPr="004C1DD3">
              <w:rPr>
                <w:rFonts w:ascii="Arial" w:hAnsi="Arial" w:cs="Arial"/>
                <w:b/>
                <w:sz w:val="20"/>
                <w:lang w:val="en-US" w:eastAsia="en-US"/>
              </w:rPr>
              <w:t>O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/in</w:t>
            </w:r>
          </w:p>
        </w:tc>
      </w:tr>
      <w:tr w:rsidR="00AB78EB" w:rsidRPr="00B27225" w14:paraId="3EB1B3FF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21DA469A" w14:textId="1FFEDEB3" w:rsidR="00AB78EB" w:rsidRPr="004C1DD3" w:rsidRDefault="00797E87" w:rsidP="00797E87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Arquivo E-Billing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4DD35005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</w:p>
        </w:tc>
      </w:tr>
      <w:tr w:rsidR="00AB78EB" w:rsidRPr="00B27225" w14:paraId="58CC07DD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5311DB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4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0DEB2" w14:textId="10D1E12F" w:rsidR="00AB78EB" w:rsidRPr="004C1DD3" w:rsidRDefault="00797E87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EBL</w:t>
            </w:r>
            <w:r w:rsidR="00AB78EB" w:rsidRPr="004C1DD3">
              <w:rPr>
                <w:rFonts w:ascii="Arial" w:hAnsi="Arial" w:cs="Arial"/>
                <w:b/>
                <w:sz w:val="20"/>
                <w:lang w:eastAsia="en-US"/>
              </w:rPr>
              <w:t>_MOI_&lt;data extração 'ddMMaaaa'&gt;</w:t>
            </w:r>
            <w:r w:rsidR="007E1A2B" w:rsidRPr="004C1DD3">
              <w:rPr>
                <w:rFonts w:ascii="Arial" w:hAnsi="Arial" w:cs="Arial"/>
                <w:b/>
                <w:sz w:val="20"/>
                <w:lang w:eastAsia="en-US"/>
              </w:rPr>
              <w:t>.csv</w:t>
            </w:r>
          </w:p>
        </w:tc>
      </w:tr>
      <w:tr w:rsidR="00AB78EB" w:rsidRPr="00B27225" w14:paraId="027CAEF9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681C7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D76A0" w14:textId="42E354EC" w:rsidR="00AB78EB" w:rsidRPr="004C1DD3" w:rsidRDefault="007E1A2B" w:rsidP="00A662C1">
            <w:pPr>
              <w:rPr>
                <w:rFonts w:ascii="Arial" w:hAnsi="Arial" w:cs="Arial"/>
                <w:b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.gz</w:t>
            </w:r>
          </w:p>
        </w:tc>
      </w:tr>
      <w:tr w:rsidR="00AB78EB" w:rsidRPr="00B27225" w14:paraId="0C4E3C50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12794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8172F" w14:textId="322028A6" w:rsidR="00AB78EB" w:rsidRPr="004C1DD3" w:rsidRDefault="00797E87" w:rsidP="00A662C1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sz w:val="20"/>
                <w:lang w:val="en-US" w:eastAsia="en-US"/>
              </w:rPr>
              <w:t>; (ponto-e-vírgula)</w:t>
            </w:r>
          </w:p>
        </w:tc>
      </w:tr>
      <w:tr w:rsidR="00AB78EB" w:rsidRPr="00A06F07" w14:paraId="436E4FB4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C6FE0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CC1A9" w14:textId="5069D5F9" w:rsidR="00AB78EB" w:rsidRPr="004C1DD3" w:rsidRDefault="00AB78EB" w:rsidP="00797E87">
            <w:pPr>
              <w:rPr>
                <w:rFonts w:ascii="Arial" w:hAnsi="Arial" w:cs="Arial"/>
                <w:b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/apps/data/PI/MOI</w:t>
            </w:r>
            <w:r w:rsidR="00797E87" w:rsidRPr="004C1DD3">
              <w:rPr>
                <w:rFonts w:ascii="Arial" w:hAnsi="Arial" w:cs="Arial"/>
                <w:b/>
                <w:sz w:val="20"/>
                <w:lang w:val="en-US" w:eastAsia="en-US"/>
              </w:rPr>
              <w:t>/EBL</w:t>
            </w: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/in</w:t>
            </w:r>
          </w:p>
        </w:tc>
      </w:tr>
      <w:tr w:rsidR="00AB78EB" w:rsidRPr="00FD7812" w14:paraId="418A6DB9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9F48806" w14:textId="0E9E907B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Arquivo Conta</w:t>
            </w:r>
            <w:r w:rsidR="00506520" w:rsidRPr="004C1DD3">
              <w:rPr>
                <w:rFonts w:ascii="Arial" w:hAnsi="Arial" w:cs="Arial"/>
                <w:b/>
                <w:sz w:val="20"/>
                <w:lang w:eastAsia="en-US"/>
              </w:rPr>
              <w:t xml:space="preserve"> Online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5135401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val="en-US" w:eastAsia="en-US"/>
              </w:rPr>
            </w:pPr>
          </w:p>
        </w:tc>
      </w:tr>
      <w:tr w:rsidR="00AB78EB" w:rsidRPr="00452BFA" w14:paraId="5E9873DC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0375B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Nomenclatura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8A680" w14:textId="50AB1661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CSP_MOI_&lt;data extração 'ddMMaaaa'&gt;</w:t>
            </w:r>
            <w:r w:rsidR="007E1A2B" w:rsidRPr="004C1DD3">
              <w:rPr>
                <w:rFonts w:ascii="Arial" w:hAnsi="Arial" w:cs="Arial"/>
                <w:b/>
                <w:sz w:val="20"/>
                <w:lang w:eastAsia="en-US"/>
              </w:rPr>
              <w:t>.csv</w:t>
            </w:r>
          </w:p>
        </w:tc>
      </w:tr>
      <w:tr w:rsidR="00AB78EB" w:rsidRPr="00FD7812" w14:paraId="7209BD14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A1A667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Compactado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796AF9" w14:textId="1C59843A" w:rsidR="00AB78EB" w:rsidRPr="004C1DD3" w:rsidRDefault="007E1A2B" w:rsidP="00A662C1">
            <w:pPr>
              <w:rPr>
                <w:rFonts w:ascii="Arial" w:hAnsi="Arial" w:cs="Arial"/>
                <w:b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.gz</w:t>
            </w:r>
          </w:p>
        </w:tc>
      </w:tr>
      <w:tr w:rsidR="00AB78EB" w:rsidRPr="00FD7812" w14:paraId="1468E653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7944F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Delimitador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19835" w14:textId="35480506" w:rsidR="00AB78EB" w:rsidRPr="004C1DD3" w:rsidRDefault="00797E87" w:rsidP="00A662C1">
            <w:pPr>
              <w:rPr>
                <w:rFonts w:ascii="Arial" w:hAnsi="Arial" w:cs="Arial"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sz w:val="20"/>
                <w:lang w:val="en-US" w:eastAsia="en-US"/>
              </w:rPr>
              <w:t>; (ponto-e-vírgula)</w:t>
            </w:r>
          </w:p>
        </w:tc>
      </w:tr>
      <w:tr w:rsidR="00AB78EB" w:rsidRPr="00A06F07" w14:paraId="00F4BD36" w14:textId="77777777" w:rsidTr="004C1DD3">
        <w:trPr>
          <w:trHeight w:val="265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8B30E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eastAsia="en-US"/>
              </w:rPr>
              <w:t>Diretório de entrada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9DCB4" w14:textId="77777777" w:rsidR="00AB78EB" w:rsidRPr="004C1DD3" w:rsidRDefault="00AB78EB" w:rsidP="00A662C1">
            <w:pPr>
              <w:rPr>
                <w:rFonts w:ascii="Arial" w:hAnsi="Arial" w:cs="Arial"/>
                <w:b/>
                <w:sz w:val="20"/>
                <w:lang w:val="en-US" w:eastAsia="en-US"/>
              </w:rPr>
            </w:pPr>
            <w:r w:rsidRPr="004C1DD3">
              <w:rPr>
                <w:rFonts w:ascii="Arial" w:hAnsi="Arial" w:cs="Arial"/>
                <w:b/>
                <w:sz w:val="20"/>
                <w:lang w:val="en-US" w:eastAsia="en-US"/>
              </w:rPr>
              <w:t>/apps/data/PI/MOI/CSP/in</w:t>
            </w:r>
          </w:p>
        </w:tc>
      </w:tr>
    </w:tbl>
    <w:p w14:paraId="0E7434FA" w14:textId="77777777" w:rsidR="00766E1E" w:rsidRDefault="00766E1E" w:rsidP="00766E1E">
      <w:pPr>
        <w:rPr>
          <w:lang w:val="en-US"/>
        </w:rPr>
      </w:pPr>
    </w:p>
    <w:p w14:paraId="0F5FC762" w14:textId="77777777" w:rsidR="00CD6D34" w:rsidRDefault="00CD6D34" w:rsidP="00766E1E">
      <w:pPr>
        <w:rPr>
          <w:lang w:val="en-US"/>
        </w:rPr>
      </w:pPr>
    </w:p>
    <w:p w14:paraId="6870B545" w14:textId="77777777" w:rsidR="00CD6D34" w:rsidRDefault="00CD6D34" w:rsidP="00766E1E">
      <w:pPr>
        <w:rPr>
          <w:lang w:val="en-US"/>
        </w:rPr>
      </w:pPr>
    </w:p>
    <w:p w14:paraId="754625FC" w14:textId="77777777" w:rsidR="00877EF1" w:rsidRDefault="00877EF1" w:rsidP="00877EF1">
      <w:pPr>
        <w:pStyle w:val="Heading6"/>
      </w:pPr>
      <w:r>
        <w:t>Alarme Chave Zerada</w:t>
      </w:r>
    </w:p>
    <w:p w14:paraId="1F2C1F3F" w14:textId="606F8CA6" w:rsidR="00877EF1" w:rsidRDefault="00877EF1" w:rsidP="00877EF1">
      <w:pPr>
        <w:rPr>
          <w:rFonts w:ascii="Arial" w:hAnsi="Arial" w:cs="Arial"/>
          <w:lang w:eastAsia="en-US"/>
        </w:rPr>
      </w:pPr>
      <w:r w:rsidRPr="005B13E9">
        <w:rPr>
          <w:rFonts w:ascii="Arial" w:hAnsi="Arial" w:cs="Arial"/>
          <w:lang w:eastAsia="en-US"/>
        </w:rPr>
        <w:t>Caso os campos chave venham vazios será gerado um alarme de chave zerada</w:t>
      </w:r>
      <w:r w:rsidR="006A7903">
        <w:rPr>
          <w:rFonts w:ascii="Arial" w:hAnsi="Arial" w:cs="Arial"/>
          <w:lang w:eastAsia="en-US"/>
        </w:rPr>
        <w:t>.</w:t>
      </w:r>
      <w:r>
        <w:rPr>
          <w:rFonts w:ascii="Arial" w:hAnsi="Arial" w:cs="Arial"/>
          <w:lang w:eastAsia="en-US"/>
        </w:rPr>
        <w:t xml:space="preserve"> </w:t>
      </w:r>
      <w:r w:rsidR="006A7903">
        <w:rPr>
          <w:rFonts w:ascii="Arial" w:hAnsi="Arial" w:cs="Arial"/>
          <w:lang w:eastAsia="en-US"/>
        </w:rPr>
        <w:t>O registro que vier com o campo chave zerado será gravado na tabela de alarme e não será gravado na tabela de dados. Os alarmes devem ser criados conforme a definição:</w:t>
      </w:r>
    </w:p>
    <w:p w14:paraId="7AB78089" w14:textId="77777777" w:rsidR="00877EF1" w:rsidRDefault="00877EF1" w:rsidP="00877EF1">
      <w:pPr>
        <w:rPr>
          <w:rFonts w:ascii="Arial" w:hAnsi="Arial" w:cs="Arial"/>
          <w:lang w:eastAsia="en-US"/>
        </w:rPr>
      </w:pPr>
    </w:p>
    <w:p w14:paraId="6CCB0100" w14:textId="77777777" w:rsidR="00877EF1" w:rsidRPr="00672EF5" w:rsidRDefault="00877EF1" w:rsidP="00877EF1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>TIPO_PRODUTO: FIXO, BANDA_LARGA, MÓVEL_PÓS, MÓVEL_3G, OI_TOTAL, OCT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559"/>
      </w:tblGrid>
      <w:tr w:rsidR="00877EF1" w:rsidRPr="00B27225" w14:paraId="33B21E18" w14:textId="77777777" w:rsidTr="00863B72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42F2594E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6658EC5C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7C707C41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025BCCF7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16D2E33E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3648E41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877EF1" w:rsidRPr="00B27225" w14:paraId="460A1AA1" w14:textId="77777777" w:rsidTr="00863B72">
        <w:trPr>
          <w:trHeight w:val="512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53394753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409" w:type="dxa"/>
            <w:vAlign w:val="center"/>
          </w:tcPr>
          <w:p w14:paraId="5772155D" w14:textId="77777777" w:rsidR="00877EF1" w:rsidRPr="00BD1AF4" w:rsidRDefault="00877EF1" w:rsidP="00863B72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276" w:type="dxa"/>
            <w:vAlign w:val="center"/>
          </w:tcPr>
          <w:p w14:paraId="4EAA854C" w14:textId="77777777" w:rsidR="00877EF1" w:rsidRPr="006213AB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7EC89FC1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984" w:type="dxa"/>
            <w:vAlign w:val="center"/>
          </w:tcPr>
          <w:p w14:paraId="71A5A592" w14:textId="1B5754EF" w:rsidR="00877EF1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PORTAL_CHAVE_ZERADA</w:t>
            </w:r>
          </w:p>
        </w:tc>
        <w:tc>
          <w:tcPr>
            <w:tcW w:w="1559" w:type="dxa"/>
            <w:vAlign w:val="center"/>
          </w:tcPr>
          <w:p w14:paraId="7ACDD8FB" w14:textId="21FE2EEF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</w:t>
            </w:r>
          </w:p>
        </w:tc>
      </w:tr>
      <w:tr w:rsidR="00877EF1" w:rsidRPr="00B27225" w14:paraId="433B844C" w14:textId="77777777" w:rsidTr="00863B72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0CAC7FAA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50AA42D2" w14:textId="77777777" w:rsidR="00877EF1" w:rsidRPr="001D5300" w:rsidRDefault="00877EF1" w:rsidP="00863B72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2ED2569F" w14:textId="77777777" w:rsidR="00877EF1" w:rsidRPr="006213AB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5651CD8E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1B47987B" w14:textId="4B3E8B25" w:rsidR="00877EF1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PORTAL_CHAVE_ZERADA</w:t>
            </w:r>
          </w:p>
        </w:tc>
        <w:tc>
          <w:tcPr>
            <w:tcW w:w="1559" w:type="dxa"/>
            <w:vAlign w:val="center"/>
          </w:tcPr>
          <w:p w14:paraId="24B15CA2" w14:textId="5C62106A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</w:t>
            </w:r>
          </w:p>
        </w:tc>
      </w:tr>
    </w:tbl>
    <w:p w14:paraId="5D4F4275" w14:textId="77777777" w:rsidR="00877EF1" w:rsidRDefault="00877EF1" w:rsidP="00877EF1">
      <w:pPr>
        <w:rPr>
          <w:rFonts w:ascii="Arial" w:hAnsi="Arial" w:cs="Arial"/>
          <w:lang w:eastAsia="en-US"/>
        </w:rPr>
      </w:pPr>
    </w:p>
    <w:p w14:paraId="44B55D18" w14:textId="77777777" w:rsidR="00877EF1" w:rsidRPr="00672EF5" w:rsidRDefault="00877EF1" w:rsidP="00877EF1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 xml:space="preserve">TIPO_PRODUTO: </w:t>
      </w:r>
      <w:r>
        <w:rPr>
          <w:rFonts w:ascii="Arial" w:hAnsi="Arial" w:cs="Arial"/>
          <w:sz w:val="20"/>
          <w:lang w:eastAsia="en-US"/>
        </w:rPr>
        <w:t>TV</w:t>
      </w:r>
    </w:p>
    <w:tbl>
      <w:tblPr>
        <w:tblW w:w="10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2552"/>
        <w:gridCol w:w="1134"/>
        <w:gridCol w:w="2551"/>
        <w:gridCol w:w="1843"/>
        <w:gridCol w:w="1701"/>
      </w:tblGrid>
      <w:tr w:rsidR="00877EF1" w:rsidRPr="00B27225" w14:paraId="2D8D813A" w14:textId="77777777" w:rsidTr="00863B72">
        <w:trPr>
          <w:trHeight w:val="387"/>
          <w:jc w:val="center"/>
        </w:trPr>
        <w:tc>
          <w:tcPr>
            <w:tcW w:w="1129" w:type="dxa"/>
            <w:shd w:val="clear" w:color="FFFFFF" w:fill="C0C0C0"/>
            <w:noWrap/>
            <w:vAlign w:val="center"/>
            <w:hideMark/>
          </w:tcPr>
          <w:p w14:paraId="7CC12C58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19CF28E0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3B5FEB6C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69D7641A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0728196F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28645E97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877EF1" w:rsidRPr="00B27225" w14:paraId="006D964F" w14:textId="77777777" w:rsidTr="00863B72">
        <w:trPr>
          <w:trHeight w:val="512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28A354A8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 xml:space="preserve">CPF </w:t>
            </w:r>
          </w:p>
        </w:tc>
        <w:tc>
          <w:tcPr>
            <w:tcW w:w="2552" w:type="dxa"/>
            <w:vAlign w:val="center"/>
          </w:tcPr>
          <w:p w14:paraId="1CF3688E" w14:textId="77777777" w:rsidR="00877EF1" w:rsidRPr="00BD1AF4" w:rsidRDefault="00877EF1" w:rsidP="00863B72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CHAVE_ZERADA_CPF</w:t>
            </w:r>
          </w:p>
        </w:tc>
        <w:tc>
          <w:tcPr>
            <w:tcW w:w="1134" w:type="dxa"/>
            <w:vAlign w:val="center"/>
          </w:tcPr>
          <w:p w14:paraId="40FED9EA" w14:textId="77777777" w:rsidR="00877EF1" w:rsidRPr="006213AB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1" w:type="dxa"/>
            <w:vAlign w:val="center"/>
          </w:tcPr>
          <w:p w14:paraId="0BFAC70B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CPF vazio</w:t>
            </w:r>
          </w:p>
        </w:tc>
        <w:tc>
          <w:tcPr>
            <w:tcW w:w="1843" w:type="dxa"/>
            <w:vAlign w:val="center"/>
          </w:tcPr>
          <w:p w14:paraId="2EB2AD17" w14:textId="22C06FBB" w:rsidR="00877EF1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PORTAL_CHAVE_ZERADA</w:t>
            </w:r>
          </w:p>
        </w:tc>
        <w:tc>
          <w:tcPr>
            <w:tcW w:w="1701" w:type="dxa"/>
            <w:vAlign w:val="center"/>
          </w:tcPr>
          <w:p w14:paraId="17A718C2" w14:textId="151EF808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</w:t>
            </w:r>
          </w:p>
        </w:tc>
      </w:tr>
      <w:tr w:rsidR="00877EF1" w:rsidRPr="00B27225" w14:paraId="40C7A1AC" w14:textId="77777777" w:rsidTr="00863B72">
        <w:trPr>
          <w:trHeight w:val="486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072C0149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CONTRATO</w:t>
            </w:r>
          </w:p>
        </w:tc>
        <w:tc>
          <w:tcPr>
            <w:tcW w:w="2552" w:type="dxa"/>
            <w:vAlign w:val="center"/>
          </w:tcPr>
          <w:p w14:paraId="3E3A03EB" w14:textId="77777777" w:rsidR="00877EF1" w:rsidRPr="001D5300" w:rsidRDefault="00877EF1" w:rsidP="00863B72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</w:t>
            </w:r>
            <w:r>
              <w:rPr>
                <w:rFonts w:ascii="Arial" w:hAnsi="Arial" w:cs="Arial"/>
                <w:sz w:val="16"/>
              </w:rPr>
              <w:t>CONTRATO</w:t>
            </w:r>
          </w:p>
        </w:tc>
        <w:tc>
          <w:tcPr>
            <w:tcW w:w="1134" w:type="dxa"/>
            <w:vAlign w:val="center"/>
          </w:tcPr>
          <w:p w14:paraId="52B52EC4" w14:textId="77777777" w:rsidR="00877EF1" w:rsidRPr="006213AB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1" w:type="dxa"/>
            <w:vAlign w:val="center"/>
          </w:tcPr>
          <w:p w14:paraId="0BCFF604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CONTRATO vazio</w:t>
            </w:r>
          </w:p>
        </w:tc>
        <w:tc>
          <w:tcPr>
            <w:tcW w:w="1843" w:type="dxa"/>
            <w:vAlign w:val="center"/>
          </w:tcPr>
          <w:p w14:paraId="441D9EA4" w14:textId="353072B9" w:rsidR="00877EF1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PORTAL_CHAVE_ZERADA</w:t>
            </w:r>
          </w:p>
        </w:tc>
        <w:tc>
          <w:tcPr>
            <w:tcW w:w="1701" w:type="dxa"/>
            <w:vAlign w:val="center"/>
          </w:tcPr>
          <w:p w14:paraId="3F5BD358" w14:textId="7CBCE45A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</w:t>
            </w:r>
          </w:p>
        </w:tc>
      </w:tr>
    </w:tbl>
    <w:p w14:paraId="459220FF" w14:textId="77777777" w:rsidR="00877EF1" w:rsidRDefault="00877EF1" w:rsidP="00877EF1">
      <w:pPr>
        <w:rPr>
          <w:rFonts w:ascii="Arial" w:hAnsi="Arial" w:cs="Arial"/>
          <w:lang w:eastAsia="en-US"/>
        </w:rPr>
      </w:pPr>
    </w:p>
    <w:p w14:paraId="1208A47E" w14:textId="77777777" w:rsidR="00877EF1" w:rsidRPr="00672EF5" w:rsidRDefault="00877EF1" w:rsidP="00877EF1">
      <w:pPr>
        <w:rPr>
          <w:rFonts w:ascii="Arial" w:hAnsi="Arial" w:cs="Arial"/>
          <w:sz w:val="20"/>
          <w:lang w:eastAsia="en-US"/>
        </w:rPr>
      </w:pPr>
      <w:r w:rsidRPr="00672EF5">
        <w:rPr>
          <w:rFonts w:ascii="Arial" w:hAnsi="Arial" w:cs="Arial"/>
          <w:sz w:val="20"/>
          <w:lang w:eastAsia="en-US"/>
        </w:rPr>
        <w:t>TIPO_PRODUTO: MÓVEL_</w:t>
      </w:r>
      <w:r>
        <w:rPr>
          <w:rFonts w:ascii="Arial" w:hAnsi="Arial" w:cs="Arial"/>
          <w:sz w:val="20"/>
          <w:lang w:eastAsia="en-US"/>
        </w:rPr>
        <w:t>PRÉ</w:t>
      </w:r>
    </w:p>
    <w:tbl>
      <w:tblPr>
        <w:tblW w:w="10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409"/>
        <w:gridCol w:w="1276"/>
        <w:gridCol w:w="2552"/>
        <w:gridCol w:w="1984"/>
        <w:gridCol w:w="1701"/>
      </w:tblGrid>
      <w:tr w:rsidR="00877EF1" w:rsidRPr="00B27225" w14:paraId="66F3F0F4" w14:textId="77777777" w:rsidTr="00D45ECB">
        <w:trPr>
          <w:trHeight w:val="387"/>
          <w:jc w:val="center"/>
        </w:trPr>
        <w:tc>
          <w:tcPr>
            <w:tcW w:w="988" w:type="dxa"/>
            <w:shd w:val="clear" w:color="FFFFFF" w:fill="C0C0C0"/>
            <w:noWrap/>
            <w:vAlign w:val="center"/>
            <w:hideMark/>
          </w:tcPr>
          <w:p w14:paraId="709B1EAF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09F50029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1713DD9E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14:paraId="7029BD21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0C4986D0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7BC59BB9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</w:tr>
      <w:tr w:rsidR="00877EF1" w:rsidRPr="00B27225" w14:paraId="500C5865" w14:textId="77777777" w:rsidTr="00D45ECB">
        <w:trPr>
          <w:trHeight w:val="486"/>
          <w:jc w:val="center"/>
        </w:trPr>
        <w:tc>
          <w:tcPr>
            <w:tcW w:w="988" w:type="dxa"/>
            <w:shd w:val="clear" w:color="auto" w:fill="auto"/>
            <w:noWrap/>
            <w:vAlign w:val="center"/>
          </w:tcPr>
          <w:p w14:paraId="376FBE72" w14:textId="77777777" w:rsidR="00877EF1" w:rsidRPr="006213AB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2409" w:type="dxa"/>
            <w:vAlign w:val="center"/>
          </w:tcPr>
          <w:p w14:paraId="54E9F447" w14:textId="77777777" w:rsidR="00877EF1" w:rsidRPr="001D5300" w:rsidRDefault="00877EF1" w:rsidP="00863B72">
            <w:pPr>
              <w:rPr>
                <w:rFonts w:ascii="Arial" w:hAnsi="Arial" w:cs="Arial"/>
                <w:sz w:val="16"/>
              </w:rPr>
            </w:pPr>
            <w:r w:rsidRPr="001D5300">
              <w:rPr>
                <w:rFonts w:ascii="Arial" w:hAnsi="Arial" w:cs="Arial"/>
                <w:sz w:val="16"/>
              </w:rPr>
              <w:t>CHAVE_ZERADA_TERMINAL</w:t>
            </w:r>
          </w:p>
        </w:tc>
        <w:tc>
          <w:tcPr>
            <w:tcW w:w="1276" w:type="dxa"/>
            <w:vAlign w:val="center"/>
          </w:tcPr>
          <w:p w14:paraId="2E4D31F8" w14:textId="77777777" w:rsidR="00877EF1" w:rsidRPr="006213AB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2552" w:type="dxa"/>
            <w:vAlign w:val="center"/>
          </w:tcPr>
          <w:p w14:paraId="6282B954" w14:textId="77777777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 chave TERMINAL vazio</w:t>
            </w:r>
          </w:p>
        </w:tc>
        <w:tc>
          <w:tcPr>
            <w:tcW w:w="1984" w:type="dxa"/>
            <w:vAlign w:val="center"/>
          </w:tcPr>
          <w:p w14:paraId="4C0CBB3C" w14:textId="77777777" w:rsidR="00877EF1" w:rsidRDefault="00877EF1" w:rsidP="00863B7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CDI_CHAVE_ZERADA</w:t>
            </w:r>
          </w:p>
        </w:tc>
        <w:tc>
          <w:tcPr>
            <w:tcW w:w="1701" w:type="dxa"/>
            <w:vAlign w:val="center"/>
          </w:tcPr>
          <w:p w14:paraId="1F77BFF8" w14:textId="62C25A56" w:rsidR="00877EF1" w:rsidRDefault="00877EF1" w:rsidP="00863B7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PORTAL</w:t>
            </w:r>
          </w:p>
        </w:tc>
      </w:tr>
    </w:tbl>
    <w:p w14:paraId="1BCF2834" w14:textId="77777777" w:rsidR="00877EF1" w:rsidRDefault="00877EF1" w:rsidP="00766E1E">
      <w:pPr>
        <w:rPr>
          <w:lang w:val="en-US"/>
        </w:rPr>
      </w:pPr>
    </w:p>
    <w:p w14:paraId="0B6CA30C" w14:textId="1D7B8224" w:rsidR="00926803" w:rsidRDefault="006A7903" w:rsidP="00290AA7">
      <w:pPr>
        <w:pStyle w:val="Heading6"/>
      </w:pPr>
      <w:r>
        <w:t>Layout dos A</w:t>
      </w:r>
      <w:r w:rsidR="00926803">
        <w:t>rquivos</w:t>
      </w:r>
    </w:p>
    <w:p w14:paraId="794A0A2A" w14:textId="2B8E8F28" w:rsidR="00506520" w:rsidRDefault="00506520" w:rsidP="00506520">
      <w:pPr>
        <w:rPr>
          <w:rFonts w:ascii="Arial" w:hAnsi="Arial" w:cs="Arial"/>
          <w:lang w:eastAsia="en-US"/>
        </w:rPr>
      </w:pPr>
      <w:r w:rsidRPr="00506520">
        <w:rPr>
          <w:rFonts w:ascii="Arial" w:hAnsi="Arial" w:cs="Arial"/>
          <w:lang w:eastAsia="en-US"/>
        </w:rPr>
        <w:lastRenderedPageBreak/>
        <w:t xml:space="preserve">O processo de extração do Portal Minha Oi deve gerar 3 tipos de arquivos, o SSO, o EBilling e o </w:t>
      </w:r>
      <w:r>
        <w:rPr>
          <w:rFonts w:ascii="Arial" w:hAnsi="Arial" w:cs="Arial"/>
          <w:lang w:eastAsia="en-US"/>
        </w:rPr>
        <w:t xml:space="preserve">Conta Online. Sendo que o SSO deve trazer os campos CPF e Conta Fatura, que servirão de link para os outros dois arquivos. O campo CPF vai possibilitar o link entre o SSO e o Conta Online, já o Conta fatura vai possibilitar o link entre SSO e E-Billing. </w:t>
      </w:r>
    </w:p>
    <w:p w14:paraId="1E71371A" w14:textId="77777777" w:rsidR="00290AA7" w:rsidRPr="00506520" w:rsidRDefault="00290AA7" w:rsidP="00506520">
      <w:pPr>
        <w:rPr>
          <w:rFonts w:ascii="Arial" w:hAnsi="Arial" w:cs="Arial"/>
          <w:lang w:eastAsia="en-US"/>
        </w:rPr>
      </w:pPr>
    </w:p>
    <w:p w14:paraId="28361A69" w14:textId="5AB9E986" w:rsidR="00926803" w:rsidRDefault="00926803" w:rsidP="00290AA7">
      <w:pPr>
        <w:pStyle w:val="Heading7"/>
      </w:pPr>
      <w:r>
        <w:t>Arquivo SSO</w:t>
      </w:r>
    </w:p>
    <w:p w14:paraId="42A807A6" w14:textId="2E496DF7" w:rsidR="006A7225" w:rsidRPr="006A7225" w:rsidRDefault="006A7225" w:rsidP="006A7225">
      <w:pPr>
        <w:rPr>
          <w:rFonts w:ascii="Arial" w:hAnsi="Arial" w:cs="Arial"/>
          <w:lang w:eastAsia="en-US"/>
        </w:rPr>
      </w:pPr>
      <w:r w:rsidRPr="006A7225">
        <w:rPr>
          <w:rFonts w:ascii="Arial" w:hAnsi="Arial" w:cs="Arial"/>
          <w:lang w:eastAsia="en-US"/>
        </w:rPr>
        <w:t>Os arquivos deverão trazer os campos na ordem conforme mostra a tabela:</w:t>
      </w:r>
    </w:p>
    <w:tbl>
      <w:tblPr>
        <w:tblW w:w="49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251"/>
        <w:gridCol w:w="1251"/>
      </w:tblGrid>
      <w:tr w:rsidR="00944D9C" w:rsidRPr="00B27225" w14:paraId="2CC35C65" w14:textId="6A988CEC" w:rsidTr="00944D9C">
        <w:trPr>
          <w:trHeight w:val="266"/>
          <w:jc w:val="center"/>
        </w:trPr>
        <w:tc>
          <w:tcPr>
            <w:tcW w:w="2405" w:type="dxa"/>
            <w:shd w:val="clear" w:color="FFFFFF" w:fill="C0C0C0"/>
            <w:noWrap/>
            <w:vAlign w:val="center"/>
            <w:hideMark/>
          </w:tcPr>
          <w:p w14:paraId="0634A5A5" w14:textId="3456266D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</w:t>
            </w:r>
          </w:p>
        </w:tc>
        <w:tc>
          <w:tcPr>
            <w:tcW w:w="1251" w:type="dxa"/>
            <w:shd w:val="clear" w:color="FFFFFF" w:fill="C0C0C0"/>
            <w:vAlign w:val="center"/>
          </w:tcPr>
          <w:p w14:paraId="0FC0A457" w14:textId="01209598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POSIÇÃO</w:t>
            </w:r>
          </w:p>
        </w:tc>
        <w:tc>
          <w:tcPr>
            <w:tcW w:w="1251" w:type="dxa"/>
            <w:shd w:val="clear" w:color="FFFFFF" w:fill="C0C0C0"/>
            <w:vAlign w:val="center"/>
          </w:tcPr>
          <w:p w14:paraId="047E66F0" w14:textId="17C4887D" w:rsidR="00944D9C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</w:tr>
      <w:tr w:rsidR="00944D9C" w:rsidRPr="00B27225" w14:paraId="1F5682D7" w14:textId="6B9361CF" w:rsidTr="00944D9C">
        <w:trPr>
          <w:trHeight w:val="29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5DBC6409" w14:textId="77777777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CPF</w:t>
            </w:r>
          </w:p>
        </w:tc>
        <w:tc>
          <w:tcPr>
            <w:tcW w:w="1251" w:type="dxa"/>
            <w:vAlign w:val="center"/>
          </w:tcPr>
          <w:p w14:paraId="391720F0" w14:textId="4D8B1E5E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51" w:type="dxa"/>
            <w:vAlign w:val="center"/>
          </w:tcPr>
          <w:p w14:paraId="262F13DB" w14:textId="4924574F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33383366" w14:textId="2651C4FF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37E6FB01" w14:textId="0E18A853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CONTA_FATURA</w:t>
            </w:r>
          </w:p>
        </w:tc>
        <w:tc>
          <w:tcPr>
            <w:tcW w:w="1251" w:type="dxa"/>
            <w:vAlign w:val="center"/>
          </w:tcPr>
          <w:p w14:paraId="01B75E49" w14:textId="6D18C906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251" w:type="dxa"/>
            <w:vAlign w:val="center"/>
          </w:tcPr>
          <w:p w14:paraId="28F2EB8F" w14:textId="47B7C1E9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1EBABA18" w14:textId="3D1E9A18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54E63637" w14:textId="4D7CD78A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TERMINAL</w:t>
            </w:r>
            <w:r>
              <w:rPr>
                <w:rFonts w:ascii="Arial" w:hAnsi="Arial" w:cs="Arial"/>
                <w:sz w:val="16"/>
                <w:szCs w:val="16"/>
              </w:rPr>
              <w:t>/CONTRATO</w:t>
            </w:r>
          </w:p>
        </w:tc>
        <w:tc>
          <w:tcPr>
            <w:tcW w:w="1251" w:type="dxa"/>
            <w:vAlign w:val="center"/>
          </w:tcPr>
          <w:p w14:paraId="51C43D04" w14:textId="6AE4D2F4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251" w:type="dxa"/>
            <w:vAlign w:val="center"/>
          </w:tcPr>
          <w:p w14:paraId="5B99DC25" w14:textId="6F96D0D9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1C1AD2F7" w14:textId="59900CD7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4FCA39DE" w14:textId="77777777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TIPO_PRODUTO</w:t>
            </w:r>
          </w:p>
        </w:tc>
        <w:tc>
          <w:tcPr>
            <w:tcW w:w="1251" w:type="dxa"/>
            <w:vAlign w:val="center"/>
          </w:tcPr>
          <w:p w14:paraId="057A374D" w14:textId="677DCA82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251" w:type="dxa"/>
            <w:vAlign w:val="center"/>
          </w:tcPr>
          <w:p w14:paraId="574DD72A" w14:textId="07D7006F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39145712" w14:textId="77777777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4F359BA1" w14:textId="3D3F56E5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CATEGORIA_PLANO</w:t>
            </w:r>
          </w:p>
        </w:tc>
        <w:tc>
          <w:tcPr>
            <w:tcW w:w="1251" w:type="dxa"/>
            <w:vAlign w:val="center"/>
          </w:tcPr>
          <w:p w14:paraId="56A03C24" w14:textId="403941F6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51" w:type="dxa"/>
            <w:vAlign w:val="center"/>
          </w:tcPr>
          <w:p w14:paraId="5C3003F3" w14:textId="6FA45EFE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5F040F80" w14:textId="77777777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476E566A" w14:textId="41F556AC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TIPO_BUNDLE</w:t>
            </w:r>
          </w:p>
        </w:tc>
        <w:tc>
          <w:tcPr>
            <w:tcW w:w="1251" w:type="dxa"/>
            <w:vAlign w:val="center"/>
          </w:tcPr>
          <w:p w14:paraId="6EF5FA92" w14:textId="0FDD344E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251" w:type="dxa"/>
            <w:vAlign w:val="center"/>
          </w:tcPr>
          <w:p w14:paraId="6D9A999D" w14:textId="342C5BE5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583E85FB" w14:textId="77777777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54A932F9" w14:textId="7C0AE942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CRM_ORIGEM</w:t>
            </w:r>
          </w:p>
        </w:tc>
        <w:tc>
          <w:tcPr>
            <w:tcW w:w="1251" w:type="dxa"/>
            <w:vAlign w:val="center"/>
          </w:tcPr>
          <w:p w14:paraId="7A155A36" w14:textId="24CE2594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251" w:type="dxa"/>
            <w:vAlign w:val="center"/>
          </w:tcPr>
          <w:p w14:paraId="2032CF11" w14:textId="138459E3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77EB0F6A" w14:textId="77777777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49ED071C" w14:textId="49A394F1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TIPO_TERMINAL</w:t>
            </w:r>
          </w:p>
        </w:tc>
        <w:tc>
          <w:tcPr>
            <w:tcW w:w="1251" w:type="dxa"/>
            <w:vAlign w:val="center"/>
          </w:tcPr>
          <w:p w14:paraId="25369584" w14:textId="57791901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1251" w:type="dxa"/>
            <w:vAlign w:val="center"/>
          </w:tcPr>
          <w:p w14:paraId="3A12A259" w14:textId="3E6AF4A6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6C5DFDC8" w14:textId="49ACD2DA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4C1C14FD" w14:textId="4E75711D" w:rsidR="007D75A4" w:rsidRPr="006213AB" w:rsidRDefault="007D75A4" w:rsidP="007D75A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STATUS_TERMINAL</w:t>
            </w:r>
            <w:r>
              <w:rPr>
                <w:rFonts w:ascii="Arial" w:hAnsi="Arial" w:cs="Arial"/>
                <w:sz w:val="16"/>
                <w:szCs w:val="16"/>
              </w:rPr>
              <w:t>*</w:t>
            </w:r>
          </w:p>
        </w:tc>
        <w:tc>
          <w:tcPr>
            <w:tcW w:w="1251" w:type="dxa"/>
            <w:vAlign w:val="center"/>
          </w:tcPr>
          <w:p w14:paraId="1C73667C" w14:textId="5BC11666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</w:t>
            </w:r>
          </w:p>
        </w:tc>
        <w:tc>
          <w:tcPr>
            <w:tcW w:w="1251" w:type="dxa"/>
            <w:vAlign w:val="center"/>
          </w:tcPr>
          <w:p w14:paraId="399A5FDF" w14:textId="430C000E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150C5F3E" w14:textId="5D211AA2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6CDDD39F" w14:textId="77777777" w:rsidR="007D75A4" w:rsidRPr="006213AB" w:rsidRDefault="007D75A4" w:rsidP="007D75A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NOME_PLANO</w:t>
            </w:r>
          </w:p>
        </w:tc>
        <w:tc>
          <w:tcPr>
            <w:tcW w:w="1251" w:type="dxa"/>
            <w:vAlign w:val="center"/>
          </w:tcPr>
          <w:p w14:paraId="41F6AC39" w14:textId="19853B7F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51" w:type="dxa"/>
            <w:vAlign w:val="center"/>
          </w:tcPr>
          <w:p w14:paraId="68DF70BB" w14:textId="28385CCC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7D75A4" w:rsidRPr="00B27225" w14:paraId="42F04822" w14:textId="7361D621" w:rsidTr="00944D9C">
        <w:trPr>
          <w:trHeight w:val="266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16AE9755" w14:textId="77777777" w:rsidR="007D75A4" w:rsidRPr="006213AB" w:rsidRDefault="007D75A4" w:rsidP="007D75A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VELOCIDADE_BL</w:t>
            </w:r>
          </w:p>
        </w:tc>
        <w:tc>
          <w:tcPr>
            <w:tcW w:w="1251" w:type="dxa"/>
            <w:vAlign w:val="center"/>
          </w:tcPr>
          <w:p w14:paraId="5C849437" w14:textId="274834F4" w:rsidR="007D75A4" w:rsidRPr="006213AB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</w:t>
            </w:r>
          </w:p>
        </w:tc>
        <w:tc>
          <w:tcPr>
            <w:tcW w:w="1251" w:type="dxa"/>
            <w:vAlign w:val="center"/>
          </w:tcPr>
          <w:p w14:paraId="6CA03286" w14:textId="154CC572" w:rsidR="007D75A4" w:rsidRDefault="007D75A4" w:rsidP="007D75A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</w:tbl>
    <w:p w14:paraId="32739BFD" w14:textId="77777777" w:rsidR="006A7903" w:rsidRDefault="006A7903" w:rsidP="00CD6D34">
      <w:pPr>
        <w:rPr>
          <w:rFonts w:ascii="Arial" w:hAnsi="Arial" w:cs="Arial"/>
          <w:sz w:val="20"/>
        </w:rPr>
      </w:pPr>
    </w:p>
    <w:p w14:paraId="2B9DAB1B" w14:textId="440328D3" w:rsidR="00926803" w:rsidRDefault="00CD6D34" w:rsidP="00CD6D34">
      <w:pPr>
        <w:rPr>
          <w:rFonts w:ascii="Arial" w:hAnsi="Arial" w:cs="Arial"/>
          <w:sz w:val="20"/>
        </w:rPr>
      </w:pPr>
      <w:r w:rsidRPr="00CD6D34">
        <w:rPr>
          <w:rFonts w:ascii="Arial" w:hAnsi="Arial" w:cs="Arial"/>
          <w:sz w:val="20"/>
        </w:rPr>
        <w:t>*Para STATUS_TERMINAL igual a ‘A’ ou ‘P’ gravar como ‘Ativo’, e para STATUS_TERMINAL igual a ‘I’ gravar como ‘Inativo’</w:t>
      </w:r>
      <w:r w:rsidR="007D75A4">
        <w:rPr>
          <w:rFonts w:ascii="Arial" w:hAnsi="Arial" w:cs="Arial"/>
          <w:sz w:val="20"/>
        </w:rPr>
        <w:t>.</w:t>
      </w:r>
    </w:p>
    <w:p w14:paraId="48420955" w14:textId="2AA6F04D" w:rsidR="007D75A4" w:rsidRDefault="007D75A4" w:rsidP="00CD6D34">
      <w:pPr>
        <w:rPr>
          <w:rFonts w:ascii="Arial" w:hAnsi="Arial" w:cs="Arial"/>
          <w:sz w:val="20"/>
        </w:rPr>
      </w:pPr>
    </w:p>
    <w:p w14:paraId="615D770A" w14:textId="5469692A" w:rsidR="007D75A4" w:rsidRDefault="007D75A4" w:rsidP="00CD6D34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Valores para identificar o </w:t>
      </w:r>
      <w:r w:rsidR="001E747D">
        <w:rPr>
          <w:rFonts w:ascii="Arial" w:hAnsi="Arial" w:cs="Arial"/>
          <w:sz w:val="20"/>
        </w:rPr>
        <w:t>TIPO_PRODUTO</w:t>
      </w:r>
    </w:p>
    <w:p w14:paraId="4CFF552C" w14:textId="77777777" w:rsidR="007D75A4" w:rsidRDefault="007D75A4" w:rsidP="00CD6D34">
      <w:pPr>
        <w:rPr>
          <w:rFonts w:ascii="Arial" w:hAnsi="Arial" w:cs="Arial"/>
          <w:sz w:val="20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417"/>
        <w:gridCol w:w="1843"/>
        <w:gridCol w:w="2268"/>
        <w:gridCol w:w="1417"/>
      </w:tblGrid>
      <w:tr w:rsidR="004B5FD0" w:rsidRPr="00B27225" w14:paraId="3A4749E7" w14:textId="7FD0292C" w:rsidTr="00E42884">
        <w:trPr>
          <w:trHeight w:val="246"/>
          <w:jc w:val="center"/>
        </w:trPr>
        <w:tc>
          <w:tcPr>
            <w:tcW w:w="1555" w:type="dxa"/>
            <w:shd w:val="clear" w:color="FFFFFF" w:fill="C0C0C0"/>
            <w:noWrap/>
            <w:vAlign w:val="center"/>
            <w:hideMark/>
          </w:tcPr>
          <w:p w14:paraId="1A3D21F2" w14:textId="6AF45E2D" w:rsidR="004B5FD0" w:rsidRPr="006213AB" w:rsidRDefault="001E747D" w:rsidP="00E4288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Nome TIPO_PRODUTO</w:t>
            </w:r>
          </w:p>
        </w:tc>
        <w:tc>
          <w:tcPr>
            <w:tcW w:w="1417" w:type="dxa"/>
            <w:shd w:val="clear" w:color="FFFFFF" w:fill="C0C0C0"/>
            <w:vAlign w:val="center"/>
          </w:tcPr>
          <w:p w14:paraId="364BEE06" w14:textId="74D940AC" w:rsidR="004B5FD0" w:rsidRPr="006213AB" w:rsidRDefault="004B5FD0" w:rsidP="00E4288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TIPO_PRODUTO</w:t>
            </w:r>
          </w:p>
        </w:tc>
        <w:tc>
          <w:tcPr>
            <w:tcW w:w="1843" w:type="dxa"/>
            <w:shd w:val="clear" w:color="FFFFFF" w:fill="C0C0C0"/>
            <w:vAlign w:val="center"/>
          </w:tcPr>
          <w:p w14:paraId="19F72B5D" w14:textId="46256B36" w:rsidR="004B5FD0" w:rsidRDefault="004B5FD0" w:rsidP="00E4288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CATEGORIA_PLANO</w:t>
            </w:r>
          </w:p>
        </w:tc>
        <w:tc>
          <w:tcPr>
            <w:tcW w:w="2268" w:type="dxa"/>
            <w:shd w:val="clear" w:color="FFFFFF" w:fill="C0C0C0"/>
            <w:vAlign w:val="center"/>
          </w:tcPr>
          <w:p w14:paraId="09744667" w14:textId="248ECBE3" w:rsidR="004B5FD0" w:rsidRDefault="004B5FD0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TIPO_BUNDLE</w:t>
            </w:r>
          </w:p>
        </w:tc>
        <w:tc>
          <w:tcPr>
            <w:tcW w:w="1417" w:type="dxa"/>
            <w:shd w:val="clear" w:color="FFFFFF" w:fill="C0C0C0"/>
            <w:vAlign w:val="center"/>
          </w:tcPr>
          <w:p w14:paraId="6FC888A6" w14:textId="15309211" w:rsidR="004B5FD0" w:rsidRDefault="004B5FD0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TIPO_TERMINAL</w:t>
            </w:r>
          </w:p>
        </w:tc>
      </w:tr>
      <w:tr w:rsidR="004B5FD0" w:rsidRPr="00B27225" w14:paraId="36202C09" w14:textId="7B2F3852" w:rsidTr="00E42884">
        <w:trPr>
          <w:trHeight w:val="273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5BEB08D2" w14:textId="45F35DC5" w:rsidR="004B5FD0" w:rsidRPr="006213AB" w:rsidRDefault="004B5FD0" w:rsidP="00E4288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TV </w:t>
            </w:r>
          </w:p>
        </w:tc>
        <w:tc>
          <w:tcPr>
            <w:tcW w:w="1417" w:type="dxa"/>
            <w:vAlign w:val="center"/>
          </w:tcPr>
          <w:p w14:paraId="62BE3B53" w14:textId="23660317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  <w:tc>
          <w:tcPr>
            <w:tcW w:w="1843" w:type="dxa"/>
            <w:vAlign w:val="center"/>
          </w:tcPr>
          <w:p w14:paraId="36F6D397" w14:textId="6E8EE2A3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PTV</w:t>
            </w:r>
          </w:p>
        </w:tc>
        <w:tc>
          <w:tcPr>
            <w:tcW w:w="2268" w:type="dxa"/>
            <w:vAlign w:val="center"/>
          </w:tcPr>
          <w:p w14:paraId="21A2B963" w14:textId="62BD6068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N/A ou Vazio</w:t>
            </w:r>
          </w:p>
        </w:tc>
        <w:tc>
          <w:tcPr>
            <w:tcW w:w="1417" w:type="dxa"/>
            <w:vAlign w:val="center"/>
          </w:tcPr>
          <w:p w14:paraId="5D9090E8" w14:textId="48F72AEB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TV</w:t>
            </w:r>
          </w:p>
        </w:tc>
      </w:tr>
      <w:tr w:rsidR="004B5FD0" w:rsidRPr="00B27225" w14:paraId="101287F1" w14:textId="0E13FC83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0B46297E" w14:textId="65A657CD" w:rsidR="004B5FD0" w:rsidRPr="006213AB" w:rsidRDefault="00E42884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</w:t>
            </w:r>
            <w:r w:rsidR="004B5FD0">
              <w:rPr>
                <w:rFonts w:ascii="Arial" w:hAnsi="Arial" w:cs="Arial"/>
                <w:sz w:val="16"/>
                <w:szCs w:val="16"/>
              </w:rPr>
              <w:t>PRE</w:t>
            </w:r>
          </w:p>
        </w:tc>
        <w:tc>
          <w:tcPr>
            <w:tcW w:w="1417" w:type="dxa"/>
            <w:vAlign w:val="center"/>
          </w:tcPr>
          <w:p w14:paraId="1DB2808C" w14:textId="6B0B2A05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PRE</w:t>
            </w:r>
          </w:p>
        </w:tc>
        <w:tc>
          <w:tcPr>
            <w:tcW w:w="1843" w:type="dxa"/>
            <w:vAlign w:val="center"/>
          </w:tcPr>
          <w:p w14:paraId="63FA300E" w14:textId="67F30D11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MVL</w:t>
            </w:r>
          </w:p>
        </w:tc>
        <w:tc>
          <w:tcPr>
            <w:tcW w:w="2268" w:type="dxa"/>
            <w:vAlign w:val="center"/>
          </w:tcPr>
          <w:p w14:paraId="218CB005" w14:textId="58C285E2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N/A ou Vazio</w:t>
            </w:r>
          </w:p>
        </w:tc>
        <w:tc>
          <w:tcPr>
            <w:tcW w:w="1417" w:type="dxa"/>
            <w:vAlign w:val="center"/>
          </w:tcPr>
          <w:p w14:paraId="2FCAD41B" w14:textId="4D36456C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MVL</w:t>
            </w:r>
          </w:p>
        </w:tc>
      </w:tr>
      <w:tr w:rsidR="004B5FD0" w:rsidRPr="00B27225" w14:paraId="7BA40577" w14:textId="1337D139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31F5EFE2" w14:textId="1B68A0B5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MOVEL_POS</w:t>
            </w:r>
          </w:p>
        </w:tc>
        <w:tc>
          <w:tcPr>
            <w:tcW w:w="1417" w:type="dxa"/>
            <w:vAlign w:val="center"/>
          </w:tcPr>
          <w:p w14:paraId="430087F2" w14:textId="20C3156C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POS</w:t>
            </w:r>
          </w:p>
        </w:tc>
        <w:tc>
          <w:tcPr>
            <w:tcW w:w="1843" w:type="dxa"/>
            <w:vAlign w:val="center"/>
          </w:tcPr>
          <w:p w14:paraId="066C1666" w14:textId="42400E3F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MVL</w:t>
            </w:r>
          </w:p>
        </w:tc>
        <w:tc>
          <w:tcPr>
            <w:tcW w:w="2268" w:type="dxa"/>
            <w:vAlign w:val="center"/>
          </w:tcPr>
          <w:p w14:paraId="769DA172" w14:textId="39971B00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N/A ou Vazio</w:t>
            </w:r>
          </w:p>
        </w:tc>
        <w:tc>
          <w:tcPr>
            <w:tcW w:w="1417" w:type="dxa"/>
            <w:vAlign w:val="center"/>
          </w:tcPr>
          <w:p w14:paraId="5F624123" w14:textId="36122816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MVL</w:t>
            </w:r>
          </w:p>
        </w:tc>
      </w:tr>
      <w:tr w:rsidR="004B5FD0" w:rsidRPr="00B27225" w14:paraId="27BB63C1" w14:textId="5769B5DA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5E72B232" w14:textId="04916FED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MOVEL_3G</w:t>
            </w:r>
          </w:p>
        </w:tc>
        <w:tc>
          <w:tcPr>
            <w:tcW w:w="1417" w:type="dxa"/>
            <w:vAlign w:val="center"/>
          </w:tcPr>
          <w:p w14:paraId="712B0DB0" w14:textId="420C2320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  <w:tc>
          <w:tcPr>
            <w:tcW w:w="1843" w:type="dxa"/>
            <w:vAlign w:val="center"/>
          </w:tcPr>
          <w:p w14:paraId="1BB91DDD" w14:textId="4CC224B9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  <w:tc>
          <w:tcPr>
            <w:tcW w:w="2268" w:type="dxa"/>
            <w:vAlign w:val="center"/>
          </w:tcPr>
          <w:p w14:paraId="0B101D53" w14:textId="74F3980D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N/A ou Vazio</w:t>
            </w:r>
          </w:p>
        </w:tc>
        <w:tc>
          <w:tcPr>
            <w:tcW w:w="1417" w:type="dxa"/>
            <w:vAlign w:val="center"/>
          </w:tcPr>
          <w:p w14:paraId="0D7259BE" w14:textId="7198A463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MVL</w:t>
            </w:r>
          </w:p>
        </w:tc>
      </w:tr>
      <w:tr w:rsidR="004B5FD0" w:rsidRPr="00B27225" w14:paraId="0F12D12E" w14:textId="76E996ED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5AEEACFE" w14:textId="4BC8C1D8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FIXO</w:t>
            </w:r>
          </w:p>
        </w:tc>
        <w:tc>
          <w:tcPr>
            <w:tcW w:w="1417" w:type="dxa"/>
            <w:vAlign w:val="center"/>
          </w:tcPr>
          <w:p w14:paraId="116F69DD" w14:textId="7AB93347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  <w:tc>
          <w:tcPr>
            <w:tcW w:w="1843" w:type="dxa"/>
            <w:vAlign w:val="center"/>
          </w:tcPr>
          <w:p w14:paraId="7A3CF1BD" w14:textId="1480AB85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FIXO</w:t>
            </w:r>
          </w:p>
        </w:tc>
        <w:tc>
          <w:tcPr>
            <w:tcW w:w="2268" w:type="dxa"/>
            <w:vAlign w:val="center"/>
          </w:tcPr>
          <w:p w14:paraId="661E12F1" w14:textId="401D2EBF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N/A ou Vazio</w:t>
            </w:r>
          </w:p>
        </w:tc>
        <w:tc>
          <w:tcPr>
            <w:tcW w:w="1417" w:type="dxa"/>
            <w:vAlign w:val="center"/>
          </w:tcPr>
          <w:p w14:paraId="7A4FF82E" w14:textId="07E76659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FIXO</w:t>
            </w:r>
          </w:p>
        </w:tc>
      </w:tr>
      <w:tr w:rsidR="004B5FD0" w:rsidRPr="00B27225" w14:paraId="19166902" w14:textId="68F1071A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5FEF8C61" w14:textId="683C1357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BANDA_LARGA</w:t>
            </w:r>
          </w:p>
        </w:tc>
        <w:tc>
          <w:tcPr>
            <w:tcW w:w="1417" w:type="dxa"/>
            <w:vAlign w:val="center"/>
          </w:tcPr>
          <w:p w14:paraId="03E947B3" w14:textId="324D8FC8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  <w:tc>
          <w:tcPr>
            <w:tcW w:w="1843" w:type="dxa"/>
            <w:vAlign w:val="center"/>
          </w:tcPr>
          <w:p w14:paraId="27704511" w14:textId="5F93B895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  <w:tc>
          <w:tcPr>
            <w:tcW w:w="2268" w:type="dxa"/>
            <w:vAlign w:val="center"/>
          </w:tcPr>
          <w:p w14:paraId="14FECB3F" w14:textId="3A973153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N/A ou Vazio</w:t>
            </w:r>
          </w:p>
        </w:tc>
        <w:tc>
          <w:tcPr>
            <w:tcW w:w="1417" w:type="dxa"/>
            <w:vAlign w:val="center"/>
          </w:tcPr>
          <w:p w14:paraId="01AA5D2C" w14:textId="534E2BE3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FIXO</w:t>
            </w:r>
          </w:p>
        </w:tc>
      </w:tr>
      <w:tr w:rsidR="004B5FD0" w:rsidRPr="00B27225" w14:paraId="1090C30A" w14:textId="7FC50399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0BC71E50" w14:textId="2A82FC6A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OI_TOTAL</w:t>
            </w:r>
          </w:p>
        </w:tc>
        <w:tc>
          <w:tcPr>
            <w:tcW w:w="1417" w:type="dxa"/>
            <w:vAlign w:val="center"/>
          </w:tcPr>
          <w:p w14:paraId="70E29975" w14:textId="4694B358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  <w:tc>
          <w:tcPr>
            <w:tcW w:w="1843" w:type="dxa"/>
            <w:vAlign w:val="center"/>
          </w:tcPr>
          <w:p w14:paraId="402618C3" w14:textId="469BB400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2268" w:type="dxa"/>
            <w:vAlign w:val="center"/>
          </w:tcPr>
          <w:p w14:paraId="48955684" w14:textId="73DAEDF5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1PS ou 2PS ou 3PS ou 4PS</w:t>
            </w:r>
          </w:p>
        </w:tc>
        <w:tc>
          <w:tcPr>
            <w:tcW w:w="1417" w:type="dxa"/>
            <w:vAlign w:val="center"/>
          </w:tcPr>
          <w:p w14:paraId="442801A3" w14:textId="03B51E08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</w:tr>
      <w:tr w:rsidR="004B5FD0" w:rsidRPr="00B27225" w14:paraId="40BFF944" w14:textId="4DD3B5BD" w:rsidTr="00E42884">
        <w:trPr>
          <w:trHeight w:val="246"/>
          <w:jc w:val="center"/>
        </w:trPr>
        <w:tc>
          <w:tcPr>
            <w:tcW w:w="1555" w:type="dxa"/>
            <w:shd w:val="clear" w:color="auto" w:fill="auto"/>
            <w:noWrap/>
            <w:vAlign w:val="center"/>
          </w:tcPr>
          <w:p w14:paraId="1C971414" w14:textId="135DE615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1417" w:type="dxa"/>
            <w:vAlign w:val="center"/>
          </w:tcPr>
          <w:p w14:paraId="6AE9F4A4" w14:textId="1151A1B4" w:rsidR="004B5FD0" w:rsidRPr="006213AB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  <w:tc>
          <w:tcPr>
            <w:tcW w:w="1843" w:type="dxa"/>
            <w:vAlign w:val="center"/>
          </w:tcPr>
          <w:p w14:paraId="2C5B2C51" w14:textId="5CF395AB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2268" w:type="dxa"/>
            <w:vAlign w:val="center"/>
          </w:tcPr>
          <w:p w14:paraId="37D50775" w14:textId="30E7B8FB" w:rsidR="004B5FD0" w:rsidRDefault="00EA07BC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1417" w:type="dxa"/>
            <w:vAlign w:val="center"/>
          </w:tcPr>
          <w:p w14:paraId="4DEFE03D" w14:textId="564DCFC1" w:rsidR="004B5FD0" w:rsidRDefault="004B5FD0" w:rsidP="00E4288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Qualquer</w:t>
            </w:r>
          </w:p>
        </w:tc>
      </w:tr>
    </w:tbl>
    <w:p w14:paraId="34EF9DD1" w14:textId="77777777" w:rsidR="007D75A4" w:rsidRPr="00CD6D34" w:rsidRDefault="007D75A4" w:rsidP="00CD6D34">
      <w:pPr>
        <w:rPr>
          <w:rFonts w:ascii="Arial" w:hAnsi="Arial" w:cs="Arial"/>
          <w:sz w:val="20"/>
        </w:rPr>
      </w:pPr>
    </w:p>
    <w:p w14:paraId="294094CB" w14:textId="62599970" w:rsidR="00926803" w:rsidRDefault="00926803" w:rsidP="00290AA7">
      <w:pPr>
        <w:pStyle w:val="Heading7"/>
      </w:pPr>
      <w:r>
        <w:t>Arquivo E-Billing</w:t>
      </w:r>
    </w:p>
    <w:tbl>
      <w:tblPr>
        <w:tblW w:w="57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66"/>
        <w:gridCol w:w="1324"/>
        <w:gridCol w:w="1324"/>
      </w:tblGrid>
      <w:tr w:rsidR="00944D9C" w:rsidRPr="00B27225" w14:paraId="542E7FD9" w14:textId="43C03EC4" w:rsidTr="00944D9C">
        <w:trPr>
          <w:trHeight w:val="266"/>
          <w:jc w:val="center"/>
        </w:trPr>
        <w:tc>
          <w:tcPr>
            <w:tcW w:w="3066" w:type="dxa"/>
            <w:shd w:val="clear" w:color="FFFFFF" w:fill="C0C0C0"/>
            <w:noWrap/>
            <w:vAlign w:val="center"/>
            <w:hideMark/>
          </w:tcPr>
          <w:p w14:paraId="3618101A" w14:textId="556C7C78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</w:t>
            </w:r>
          </w:p>
        </w:tc>
        <w:tc>
          <w:tcPr>
            <w:tcW w:w="1324" w:type="dxa"/>
            <w:shd w:val="clear" w:color="FFFFFF" w:fill="C0C0C0"/>
            <w:vAlign w:val="center"/>
          </w:tcPr>
          <w:p w14:paraId="23581919" w14:textId="02692BC4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POSIÇÃO</w:t>
            </w:r>
          </w:p>
        </w:tc>
        <w:tc>
          <w:tcPr>
            <w:tcW w:w="1324" w:type="dxa"/>
            <w:shd w:val="clear" w:color="FFFFFF" w:fill="C0C0C0"/>
            <w:vAlign w:val="center"/>
          </w:tcPr>
          <w:p w14:paraId="75351F7D" w14:textId="6F0125DF" w:rsidR="00944D9C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</w:tr>
      <w:tr w:rsidR="00944D9C" w:rsidRPr="00B27225" w14:paraId="65F9BCB6" w14:textId="1D8C71F3" w:rsidTr="00944D9C">
        <w:trPr>
          <w:trHeight w:val="294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16EB8FD6" w14:textId="265913DE" w:rsidR="00944D9C" w:rsidRPr="006213AB" w:rsidRDefault="00944D9C" w:rsidP="00944D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CONTA_FATURA </w:t>
            </w:r>
          </w:p>
        </w:tc>
        <w:tc>
          <w:tcPr>
            <w:tcW w:w="1324" w:type="dxa"/>
            <w:vAlign w:val="center"/>
          </w:tcPr>
          <w:p w14:paraId="53ADDEDA" w14:textId="1BD5475A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324" w:type="dxa"/>
            <w:vAlign w:val="center"/>
          </w:tcPr>
          <w:p w14:paraId="09C0CD79" w14:textId="4D4B1045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60F4141D" w14:textId="79DE2A50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4DA8D4AF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1324" w:type="dxa"/>
            <w:vAlign w:val="center"/>
          </w:tcPr>
          <w:p w14:paraId="6FF81BD8" w14:textId="601F0AFB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324" w:type="dxa"/>
            <w:vAlign w:val="center"/>
          </w:tcPr>
          <w:p w14:paraId="7E7A4988" w14:textId="53BBFD02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40BFFDE9" w14:textId="340FDB1B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0EB494E0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DATA_EXTRACAO</w:t>
            </w:r>
          </w:p>
        </w:tc>
        <w:tc>
          <w:tcPr>
            <w:tcW w:w="1324" w:type="dxa"/>
            <w:vAlign w:val="center"/>
          </w:tcPr>
          <w:p w14:paraId="6D2D4106" w14:textId="21F51D5F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324" w:type="dxa"/>
            <w:vAlign w:val="center"/>
          </w:tcPr>
          <w:p w14:paraId="77B81EA9" w14:textId="6DE61CAD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6BA20E00" w14:textId="69F9120A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207CB7C0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lastRenderedPageBreak/>
              <w:t>TERMINAL_FATURADO</w:t>
            </w:r>
          </w:p>
        </w:tc>
        <w:tc>
          <w:tcPr>
            <w:tcW w:w="1324" w:type="dxa"/>
            <w:vAlign w:val="center"/>
          </w:tcPr>
          <w:p w14:paraId="1FC2B912" w14:textId="5374855A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324" w:type="dxa"/>
            <w:vAlign w:val="center"/>
          </w:tcPr>
          <w:p w14:paraId="75BEAF6E" w14:textId="2FE708B8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71306AF3" w14:textId="171C36D8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42FFFA41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NOME_PRODUTO_FATURADO</w:t>
            </w:r>
          </w:p>
        </w:tc>
        <w:tc>
          <w:tcPr>
            <w:tcW w:w="1324" w:type="dxa"/>
            <w:vAlign w:val="center"/>
          </w:tcPr>
          <w:p w14:paraId="77607F26" w14:textId="382C9E3E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324" w:type="dxa"/>
            <w:vAlign w:val="center"/>
          </w:tcPr>
          <w:p w14:paraId="1EFC1CF1" w14:textId="4D4635A9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01BE42EB" w14:textId="714823FC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6983D639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CADASTRO_DACC</w:t>
            </w:r>
          </w:p>
        </w:tc>
        <w:tc>
          <w:tcPr>
            <w:tcW w:w="1324" w:type="dxa"/>
            <w:vAlign w:val="center"/>
          </w:tcPr>
          <w:p w14:paraId="70D03F36" w14:textId="22BF947B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324" w:type="dxa"/>
            <w:vAlign w:val="center"/>
          </w:tcPr>
          <w:p w14:paraId="12EC6D0A" w14:textId="198584CA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2CE5B991" w14:textId="53A864B5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7B19EEA9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DATA_VENCIMENTO_FATURA</w:t>
            </w:r>
          </w:p>
        </w:tc>
        <w:tc>
          <w:tcPr>
            <w:tcW w:w="1324" w:type="dxa"/>
            <w:vAlign w:val="center"/>
          </w:tcPr>
          <w:p w14:paraId="6601FEEF" w14:textId="2AAFF200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324" w:type="dxa"/>
            <w:vAlign w:val="center"/>
          </w:tcPr>
          <w:p w14:paraId="44E08B9D" w14:textId="3243FE8B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76D2BEB2" w14:textId="086F6671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040CB6F0" w14:textId="7777777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VALOR_TOTAL_FATURADO_CONTA</w:t>
            </w:r>
          </w:p>
        </w:tc>
        <w:tc>
          <w:tcPr>
            <w:tcW w:w="1324" w:type="dxa"/>
            <w:vAlign w:val="center"/>
          </w:tcPr>
          <w:p w14:paraId="49CA0AAD" w14:textId="3AE3B022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1324" w:type="dxa"/>
            <w:vAlign w:val="center"/>
          </w:tcPr>
          <w:p w14:paraId="6C3595B1" w14:textId="7588E712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7DBA98F7" w14:textId="52208370" w:rsidTr="00944D9C">
        <w:trPr>
          <w:trHeight w:val="266"/>
          <w:jc w:val="center"/>
        </w:trPr>
        <w:tc>
          <w:tcPr>
            <w:tcW w:w="3066" w:type="dxa"/>
            <w:shd w:val="clear" w:color="auto" w:fill="auto"/>
            <w:noWrap/>
            <w:vAlign w:val="center"/>
          </w:tcPr>
          <w:p w14:paraId="0DEAA4A2" w14:textId="335F97A4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STATUS_PAGAMENTO_CONTA</w:t>
            </w:r>
          </w:p>
        </w:tc>
        <w:tc>
          <w:tcPr>
            <w:tcW w:w="1324" w:type="dxa"/>
            <w:vAlign w:val="center"/>
          </w:tcPr>
          <w:p w14:paraId="4785868B" w14:textId="4BE8E2CA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</w:t>
            </w:r>
          </w:p>
        </w:tc>
        <w:tc>
          <w:tcPr>
            <w:tcW w:w="1324" w:type="dxa"/>
            <w:vAlign w:val="center"/>
          </w:tcPr>
          <w:p w14:paraId="06619264" w14:textId="20158FCF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481D0D4D" w14:textId="177BDBB2" w:rsidTr="00944D9C">
        <w:trPr>
          <w:trHeight w:val="266"/>
          <w:jc w:val="center"/>
        </w:trPr>
        <w:tc>
          <w:tcPr>
            <w:tcW w:w="3066" w:type="dxa"/>
            <w:shd w:val="clear" w:color="auto" w:fill="FFFFFF" w:themeFill="background1"/>
            <w:noWrap/>
            <w:vAlign w:val="center"/>
          </w:tcPr>
          <w:p w14:paraId="7A8B2BD2" w14:textId="0582E497" w:rsidR="00944D9C" w:rsidRPr="006213AB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REFERENCIA_CONTA</w:t>
            </w:r>
          </w:p>
        </w:tc>
        <w:tc>
          <w:tcPr>
            <w:tcW w:w="1324" w:type="dxa"/>
            <w:shd w:val="clear" w:color="auto" w:fill="FFFFFF" w:themeFill="background1"/>
            <w:vAlign w:val="center"/>
          </w:tcPr>
          <w:p w14:paraId="2A6172C3" w14:textId="40514270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324" w:type="dxa"/>
            <w:shd w:val="clear" w:color="auto" w:fill="FFFFFF" w:themeFill="background1"/>
            <w:vAlign w:val="center"/>
          </w:tcPr>
          <w:p w14:paraId="0888D1CC" w14:textId="763AABD2" w:rsidR="00944D9C" w:rsidRDefault="00944D9C" w:rsidP="00944D9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</w:tbl>
    <w:p w14:paraId="482A8EC0" w14:textId="77777777" w:rsidR="00301B0A" w:rsidRDefault="00301B0A" w:rsidP="00301B0A">
      <w:pPr>
        <w:rPr>
          <w:lang w:val="en-US" w:eastAsia="en-US"/>
        </w:rPr>
      </w:pPr>
      <w:r w:rsidRPr="00301B0A">
        <w:rPr>
          <w:lang w:val="en-US" w:eastAsia="en-US"/>
        </w:rPr>
        <w:t xml:space="preserve">   </w:t>
      </w:r>
    </w:p>
    <w:p w14:paraId="323E55D4" w14:textId="480B553D" w:rsidR="00301B0A" w:rsidRDefault="005C766C" w:rsidP="00301B0A">
      <w:pPr>
        <w:rPr>
          <w:rFonts w:ascii="Arial" w:hAnsi="Arial" w:cs="Arial"/>
          <w:lang w:eastAsia="en-US"/>
        </w:rPr>
      </w:pPr>
      <w:r w:rsidRPr="005C766C">
        <w:rPr>
          <w:rFonts w:ascii="Arial" w:hAnsi="Arial" w:cs="Arial"/>
          <w:lang w:eastAsia="en-US"/>
        </w:rPr>
        <w:t>Valores para o campo SISTEMA_IMPACTADO</w:t>
      </w:r>
      <w:r w:rsidR="00D336B5">
        <w:rPr>
          <w:rFonts w:ascii="Arial" w:hAnsi="Arial" w:cs="Arial"/>
          <w:lang w:eastAsia="en-US"/>
        </w:rPr>
        <w:t>:</w:t>
      </w:r>
    </w:p>
    <w:p w14:paraId="78FAC959" w14:textId="77777777" w:rsidR="00D336B5" w:rsidRPr="005C766C" w:rsidRDefault="00D336B5" w:rsidP="00301B0A">
      <w:pPr>
        <w:rPr>
          <w:rFonts w:ascii="Arial" w:hAnsi="Arial" w:cs="Arial"/>
          <w:lang w:eastAsia="en-US"/>
        </w:rPr>
      </w:pPr>
    </w:p>
    <w:tbl>
      <w:tblPr>
        <w:tblW w:w="5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2097"/>
        <w:gridCol w:w="2097"/>
      </w:tblGrid>
      <w:tr w:rsidR="005C766C" w:rsidRPr="00B27225" w14:paraId="474C45E7" w14:textId="4E50DAC0" w:rsidTr="00D336B5">
        <w:trPr>
          <w:trHeight w:val="236"/>
          <w:jc w:val="center"/>
        </w:trPr>
        <w:tc>
          <w:tcPr>
            <w:tcW w:w="984" w:type="dxa"/>
            <w:shd w:val="clear" w:color="FFFFFF" w:fill="C0C0C0"/>
            <w:noWrap/>
            <w:vAlign w:val="center"/>
            <w:hideMark/>
          </w:tcPr>
          <w:p w14:paraId="78419780" w14:textId="7B43660C" w:rsidR="005C766C" w:rsidRPr="006213AB" w:rsidRDefault="005C766C" w:rsidP="00D336B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CODIGO</w:t>
            </w:r>
          </w:p>
        </w:tc>
        <w:tc>
          <w:tcPr>
            <w:tcW w:w="2097" w:type="dxa"/>
            <w:shd w:val="clear" w:color="auto" w:fill="BFBFBF" w:themeFill="background1" w:themeFillShade="BF"/>
            <w:vAlign w:val="center"/>
          </w:tcPr>
          <w:p w14:paraId="075E067C" w14:textId="5B7CDE45" w:rsidR="005C766C" w:rsidRPr="006213AB" w:rsidRDefault="005C766C" w:rsidP="00D336B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 IMPACTADO</w:t>
            </w:r>
          </w:p>
        </w:tc>
        <w:tc>
          <w:tcPr>
            <w:tcW w:w="2097" w:type="dxa"/>
            <w:shd w:val="clear" w:color="auto" w:fill="BFBFBF" w:themeFill="background1" w:themeFillShade="BF"/>
            <w:vAlign w:val="center"/>
          </w:tcPr>
          <w:p w14:paraId="0EE4D198" w14:textId="52C099B7" w:rsidR="005C766C" w:rsidRDefault="005C766C" w:rsidP="00D336B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 FATURAMENTO</w:t>
            </w:r>
          </w:p>
        </w:tc>
      </w:tr>
      <w:tr w:rsidR="005C766C" w:rsidRPr="00B27225" w14:paraId="19EBF42F" w14:textId="7B495F86" w:rsidTr="00D336B5">
        <w:trPr>
          <w:trHeight w:val="311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54229365" w14:textId="1770D823" w:rsidR="005C766C" w:rsidRPr="006213AB" w:rsidRDefault="005C766C" w:rsidP="00D336B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2097" w:type="dxa"/>
            <w:vAlign w:val="center"/>
          </w:tcPr>
          <w:p w14:paraId="4D7D79C9" w14:textId="5F9C5CC0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SIEBEL 6.3</w:t>
            </w:r>
          </w:p>
        </w:tc>
        <w:tc>
          <w:tcPr>
            <w:tcW w:w="2097" w:type="dxa"/>
            <w:vAlign w:val="center"/>
          </w:tcPr>
          <w:p w14:paraId="48E2976F" w14:textId="1272B180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ARBOR</w:t>
            </w:r>
          </w:p>
        </w:tc>
      </w:tr>
      <w:tr w:rsidR="005C766C" w:rsidRPr="00B27225" w14:paraId="26A46C5B" w14:textId="37D84BA0" w:rsidTr="00D336B5">
        <w:trPr>
          <w:trHeight w:val="311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40E0F9B2" w14:textId="5F206552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2097" w:type="dxa"/>
            <w:vAlign w:val="center"/>
          </w:tcPr>
          <w:p w14:paraId="11D800D3" w14:textId="0C9F09F2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SIEBEL 8</w:t>
            </w:r>
          </w:p>
        </w:tc>
        <w:tc>
          <w:tcPr>
            <w:tcW w:w="2097" w:type="dxa"/>
            <w:vAlign w:val="center"/>
          </w:tcPr>
          <w:p w14:paraId="7FDA0BD8" w14:textId="67998D7E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ARBOR</w:t>
            </w:r>
          </w:p>
        </w:tc>
      </w:tr>
      <w:tr w:rsidR="005C766C" w:rsidRPr="00B27225" w14:paraId="7F09B2CE" w14:textId="6B054BB0" w:rsidTr="00D336B5">
        <w:trPr>
          <w:trHeight w:val="311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37154537" w14:textId="78DBD3E0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2097" w:type="dxa"/>
            <w:vAlign w:val="center"/>
          </w:tcPr>
          <w:p w14:paraId="460D15CA" w14:textId="4C4D345F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  <w:tc>
          <w:tcPr>
            <w:tcW w:w="2097" w:type="dxa"/>
            <w:vAlign w:val="center"/>
          </w:tcPr>
          <w:p w14:paraId="45358045" w14:textId="08D605DA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SISRAF</w:t>
            </w:r>
          </w:p>
        </w:tc>
      </w:tr>
      <w:tr w:rsidR="005C766C" w:rsidRPr="00B27225" w14:paraId="26164DBA" w14:textId="3086AF1C" w:rsidTr="00D336B5">
        <w:trPr>
          <w:trHeight w:val="311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3C2C504A" w14:textId="245C3775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2097" w:type="dxa"/>
            <w:vAlign w:val="center"/>
          </w:tcPr>
          <w:p w14:paraId="0B10FF14" w14:textId="48DF07D6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  <w:tc>
          <w:tcPr>
            <w:tcW w:w="2097" w:type="dxa"/>
            <w:vAlign w:val="center"/>
          </w:tcPr>
          <w:p w14:paraId="39F8890F" w14:textId="15AB1EF7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SFA</w:t>
            </w:r>
          </w:p>
        </w:tc>
      </w:tr>
      <w:tr w:rsidR="005C766C" w:rsidRPr="00B27225" w14:paraId="7EAB2E79" w14:textId="0EAECDA8" w:rsidTr="00D336B5">
        <w:trPr>
          <w:trHeight w:val="296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0C03797B" w14:textId="1C4E08B8" w:rsidR="005C766C" w:rsidRPr="006213AB" w:rsidRDefault="005C766C" w:rsidP="00D336B5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2097" w:type="dxa"/>
            <w:vAlign w:val="center"/>
          </w:tcPr>
          <w:p w14:paraId="7C582551" w14:textId="406403DC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ARBOR</w:t>
            </w:r>
          </w:p>
        </w:tc>
        <w:tc>
          <w:tcPr>
            <w:tcW w:w="2097" w:type="dxa"/>
            <w:vAlign w:val="center"/>
          </w:tcPr>
          <w:p w14:paraId="63146B43" w14:textId="196CB94E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</w:tr>
      <w:tr w:rsidR="005C766C" w:rsidRPr="00B27225" w14:paraId="5FA6ABB0" w14:textId="2163E340" w:rsidTr="00D336B5">
        <w:trPr>
          <w:trHeight w:val="296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0E6566BF" w14:textId="78B14373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2097" w:type="dxa"/>
            <w:vAlign w:val="center"/>
          </w:tcPr>
          <w:p w14:paraId="63236355" w14:textId="57F4D3DB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SISRAF</w:t>
            </w:r>
          </w:p>
        </w:tc>
        <w:tc>
          <w:tcPr>
            <w:tcW w:w="2097" w:type="dxa"/>
            <w:vAlign w:val="center"/>
          </w:tcPr>
          <w:p w14:paraId="1011D609" w14:textId="56A8D2D5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</w:tr>
      <w:tr w:rsidR="005C766C" w:rsidRPr="00B27225" w14:paraId="6578D2EC" w14:textId="174CCB33" w:rsidTr="00D336B5">
        <w:trPr>
          <w:trHeight w:val="296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690B114C" w14:textId="4375787E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2097" w:type="dxa"/>
            <w:vAlign w:val="center"/>
          </w:tcPr>
          <w:p w14:paraId="68A38D83" w14:textId="66705697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SFA</w:t>
            </w:r>
          </w:p>
        </w:tc>
        <w:tc>
          <w:tcPr>
            <w:tcW w:w="2097" w:type="dxa"/>
            <w:vAlign w:val="center"/>
          </w:tcPr>
          <w:p w14:paraId="781C1248" w14:textId="25AD1F1B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</w:tr>
      <w:tr w:rsidR="005C766C" w:rsidRPr="00B27225" w14:paraId="1DF425C4" w14:textId="67F63B2E" w:rsidTr="00D336B5">
        <w:trPr>
          <w:trHeight w:val="296"/>
          <w:jc w:val="center"/>
        </w:trPr>
        <w:tc>
          <w:tcPr>
            <w:tcW w:w="984" w:type="dxa"/>
            <w:shd w:val="clear" w:color="auto" w:fill="auto"/>
            <w:noWrap/>
            <w:vAlign w:val="center"/>
          </w:tcPr>
          <w:p w14:paraId="3B7C3446" w14:textId="0C9C569D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2097" w:type="dxa"/>
            <w:vAlign w:val="center"/>
          </w:tcPr>
          <w:p w14:paraId="26EE45B0" w14:textId="7EB6DD7B" w:rsidR="005C766C" w:rsidRPr="006213AB" w:rsidRDefault="005C766C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  <w:tc>
          <w:tcPr>
            <w:tcW w:w="2097" w:type="dxa"/>
            <w:vAlign w:val="center"/>
          </w:tcPr>
          <w:p w14:paraId="6C494A9F" w14:textId="48C8DDC6" w:rsidR="005C766C" w:rsidRDefault="00D336B5" w:rsidP="00D336B5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</w:tbl>
    <w:p w14:paraId="1C6F634F" w14:textId="77777777" w:rsidR="00301B0A" w:rsidRPr="00301B0A" w:rsidRDefault="00301B0A" w:rsidP="00301B0A">
      <w:pPr>
        <w:rPr>
          <w:rFonts w:ascii="Arial" w:hAnsi="Arial" w:cs="Arial"/>
          <w:lang w:val="en-US" w:eastAsia="en-US"/>
        </w:rPr>
      </w:pPr>
    </w:p>
    <w:p w14:paraId="226058A6" w14:textId="354CCE02" w:rsidR="00926803" w:rsidRDefault="00926803" w:rsidP="00290AA7">
      <w:pPr>
        <w:pStyle w:val="Heading7"/>
      </w:pPr>
      <w:r>
        <w:t>Arquivo Conta Online</w:t>
      </w:r>
    </w:p>
    <w:p w14:paraId="777742DB" w14:textId="77777777" w:rsidR="00926803" w:rsidRDefault="00926803" w:rsidP="00926803">
      <w:pPr>
        <w:rPr>
          <w:lang w:val="en-US" w:eastAsia="en-US"/>
        </w:rPr>
      </w:pPr>
    </w:p>
    <w:tbl>
      <w:tblPr>
        <w:tblW w:w="6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0"/>
        <w:gridCol w:w="1416"/>
        <w:gridCol w:w="1416"/>
      </w:tblGrid>
      <w:tr w:rsidR="00944D9C" w:rsidRPr="00B27225" w14:paraId="0A2CB3E4" w14:textId="30C8FDA3" w:rsidTr="00F34008">
        <w:trPr>
          <w:trHeight w:val="256"/>
          <w:jc w:val="center"/>
        </w:trPr>
        <w:tc>
          <w:tcPr>
            <w:tcW w:w="3620" w:type="dxa"/>
            <w:shd w:val="clear" w:color="FFFFFF" w:fill="C0C0C0"/>
            <w:noWrap/>
            <w:vAlign w:val="center"/>
            <w:hideMark/>
          </w:tcPr>
          <w:p w14:paraId="1DD4DCF0" w14:textId="1E15C7A9" w:rsidR="00944D9C" w:rsidRPr="006213AB" w:rsidRDefault="00944D9C" w:rsidP="00F3400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 </w:t>
            </w:r>
          </w:p>
        </w:tc>
        <w:tc>
          <w:tcPr>
            <w:tcW w:w="1416" w:type="dxa"/>
            <w:shd w:val="clear" w:color="FFFFFF" w:fill="C0C0C0"/>
            <w:vAlign w:val="center"/>
          </w:tcPr>
          <w:p w14:paraId="19207C66" w14:textId="47F5AA31" w:rsidR="00944D9C" w:rsidRPr="006213AB" w:rsidRDefault="00944D9C" w:rsidP="00F3400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POSIÇÃO</w:t>
            </w:r>
          </w:p>
        </w:tc>
        <w:tc>
          <w:tcPr>
            <w:tcW w:w="1416" w:type="dxa"/>
            <w:shd w:val="clear" w:color="FFFFFF" w:fill="C0C0C0"/>
            <w:vAlign w:val="center"/>
          </w:tcPr>
          <w:p w14:paraId="3CD53235" w14:textId="22A4BFE2" w:rsidR="00944D9C" w:rsidRDefault="00944D9C" w:rsidP="00F3400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</w:t>
            </w:r>
          </w:p>
        </w:tc>
      </w:tr>
      <w:tr w:rsidR="00944D9C" w:rsidRPr="00B27225" w14:paraId="782DABB5" w14:textId="74BE0F1E" w:rsidTr="00F34008">
        <w:trPr>
          <w:trHeight w:val="283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6FFDD6FD" w14:textId="77777777" w:rsidR="00944D9C" w:rsidRPr="006213AB" w:rsidRDefault="00944D9C" w:rsidP="00F3400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CPF</w:t>
            </w:r>
          </w:p>
        </w:tc>
        <w:tc>
          <w:tcPr>
            <w:tcW w:w="1416" w:type="dxa"/>
            <w:vAlign w:val="center"/>
          </w:tcPr>
          <w:p w14:paraId="55D81A0B" w14:textId="3A2909FC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16" w:type="dxa"/>
            <w:vAlign w:val="center"/>
          </w:tcPr>
          <w:p w14:paraId="7F61C7A3" w14:textId="152275FB" w:rsidR="00944D9C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12A4AF58" w14:textId="30AA4E33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0B212C14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STATUS_CONTA_ONLINE</w:t>
            </w:r>
          </w:p>
        </w:tc>
        <w:tc>
          <w:tcPr>
            <w:tcW w:w="1416" w:type="dxa"/>
            <w:vAlign w:val="center"/>
          </w:tcPr>
          <w:p w14:paraId="6EE727E0" w14:textId="5370CF21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416" w:type="dxa"/>
            <w:vAlign w:val="center"/>
          </w:tcPr>
          <w:p w14:paraId="31D8DB1A" w14:textId="6614DC72" w:rsidR="00944D9C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1619552F" w14:textId="1CFBA970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52E77FA9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EMAIL_CONTA_ONLINE</w:t>
            </w:r>
          </w:p>
        </w:tc>
        <w:tc>
          <w:tcPr>
            <w:tcW w:w="1416" w:type="dxa"/>
            <w:vAlign w:val="center"/>
          </w:tcPr>
          <w:p w14:paraId="3846D23D" w14:textId="29C702E0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416" w:type="dxa"/>
            <w:vAlign w:val="center"/>
          </w:tcPr>
          <w:p w14:paraId="0AA5E44C" w14:textId="4959FF71" w:rsidR="00944D9C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56DC24C4" w14:textId="7CEF1300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64E596EE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DATA_CAD_CONTA_ONLINE</w:t>
            </w:r>
          </w:p>
        </w:tc>
        <w:tc>
          <w:tcPr>
            <w:tcW w:w="1416" w:type="dxa"/>
            <w:vAlign w:val="center"/>
          </w:tcPr>
          <w:p w14:paraId="5AFBA9D6" w14:textId="52C615B4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416" w:type="dxa"/>
            <w:vAlign w:val="center"/>
          </w:tcPr>
          <w:p w14:paraId="759DF5E1" w14:textId="2D99791A" w:rsidR="00944D9C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114745" w14:paraId="553E7A09" w14:textId="20909E67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567B5A27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6213AB">
              <w:rPr>
                <w:rFonts w:ascii="Arial" w:hAnsi="Arial" w:cs="Arial"/>
                <w:sz w:val="16"/>
                <w:szCs w:val="16"/>
                <w:lang w:val="en-US"/>
              </w:rPr>
              <w:t>DATA_ULT_STATUS_CONT_ONLINE</w:t>
            </w:r>
          </w:p>
        </w:tc>
        <w:tc>
          <w:tcPr>
            <w:tcW w:w="1416" w:type="dxa"/>
            <w:vAlign w:val="center"/>
          </w:tcPr>
          <w:p w14:paraId="7A177A40" w14:textId="143B7B6D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5</w:t>
            </w:r>
          </w:p>
        </w:tc>
        <w:tc>
          <w:tcPr>
            <w:tcW w:w="1416" w:type="dxa"/>
            <w:vAlign w:val="center"/>
          </w:tcPr>
          <w:p w14:paraId="2BDAEBA4" w14:textId="1CA97FD3" w:rsidR="00944D9C" w:rsidRDefault="00944D9C" w:rsidP="00F3400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114745" w14:paraId="2002284D" w14:textId="5A1885B0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58DC8C60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6213AB">
              <w:rPr>
                <w:rFonts w:ascii="Arial" w:hAnsi="Arial" w:cs="Arial"/>
                <w:sz w:val="16"/>
                <w:szCs w:val="16"/>
                <w:lang w:val="en-US"/>
              </w:rPr>
              <w:t>TERM_CAD_CONTA_ONLINE_REC_SMS</w:t>
            </w:r>
          </w:p>
        </w:tc>
        <w:tc>
          <w:tcPr>
            <w:tcW w:w="1416" w:type="dxa"/>
            <w:vAlign w:val="center"/>
          </w:tcPr>
          <w:p w14:paraId="04DBF1DA" w14:textId="48FAC0B1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6</w:t>
            </w:r>
          </w:p>
        </w:tc>
        <w:tc>
          <w:tcPr>
            <w:tcW w:w="1416" w:type="dxa"/>
            <w:vAlign w:val="center"/>
          </w:tcPr>
          <w:p w14:paraId="68AC9D65" w14:textId="73C79DCE" w:rsidR="00944D9C" w:rsidRDefault="00944D9C" w:rsidP="00F34008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207818D1" w14:textId="614B582F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0DD0DB42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MATRICULA_RESP_CAD_ONLINE</w:t>
            </w:r>
          </w:p>
        </w:tc>
        <w:tc>
          <w:tcPr>
            <w:tcW w:w="1416" w:type="dxa"/>
            <w:vAlign w:val="center"/>
          </w:tcPr>
          <w:p w14:paraId="39C259AC" w14:textId="56BF13B3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416" w:type="dxa"/>
            <w:vAlign w:val="center"/>
          </w:tcPr>
          <w:p w14:paraId="620F36F1" w14:textId="4BFDCCFD" w:rsidR="00944D9C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944D9C" w:rsidRPr="00B27225" w14:paraId="170B19DB" w14:textId="11285145" w:rsidTr="00F34008">
        <w:trPr>
          <w:trHeight w:val="256"/>
          <w:jc w:val="center"/>
        </w:trPr>
        <w:tc>
          <w:tcPr>
            <w:tcW w:w="3620" w:type="dxa"/>
            <w:shd w:val="clear" w:color="auto" w:fill="auto"/>
            <w:noWrap/>
            <w:vAlign w:val="center"/>
          </w:tcPr>
          <w:p w14:paraId="3A5CD95A" w14:textId="7777777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1416" w:type="dxa"/>
            <w:vAlign w:val="center"/>
          </w:tcPr>
          <w:p w14:paraId="6D48A430" w14:textId="7B63AC37" w:rsidR="00944D9C" w:rsidRPr="006213AB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1416" w:type="dxa"/>
            <w:vAlign w:val="center"/>
          </w:tcPr>
          <w:p w14:paraId="463BEE06" w14:textId="62ADE824" w:rsidR="00944D9C" w:rsidRDefault="00944D9C" w:rsidP="00F3400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</w:tbl>
    <w:p w14:paraId="5E8805B5" w14:textId="77777777" w:rsidR="00926803" w:rsidRPr="00926803" w:rsidRDefault="00926803" w:rsidP="00926803">
      <w:pPr>
        <w:rPr>
          <w:lang w:val="en-US" w:eastAsia="en-US"/>
        </w:rPr>
      </w:pPr>
    </w:p>
    <w:p w14:paraId="70950855" w14:textId="77777777" w:rsidR="00D8222E" w:rsidRPr="00B27225" w:rsidRDefault="00D8222E" w:rsidP="00D8222E">
      <w:pPr>
        <w:pStyle w:val="Heading5"/>
        <w:rPr>
          <w:lang w:val="pt-BR"/>
        </w:rPr>
      </w:pPr>
      <w:r w:rsidRPr="00B27225">
        <w:rPr>
          <w:lang w:val="pt-BR"/>
        </w:rPr>
        <w:t>Plataformas</w:t>
      </w:r>
    </w:p>
    <w:p w14:paraId="206DA768" w14:textId="77777777" w:rsidR="00D8222E" w:rsidRPr="00B27225" w:rsidRDefault="00D8222E" w:rsidP="00D8222E">
      <w:pPr>
        <w:rPr>
          <w:lang w:eastAsia="en-US"/>
        </w:rPr>
      </w:pPr>
    </w:p>
    <w:tbl>
      <w:tblPr>
        <w:tblW w:w="66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835"/>
        <w:gridCol w:w="1843"/>
      </w:tblGrid>
      <w:tr w:rsidR="00340E49" w:rsidRPr="00B27225" w14:paraId="4302FE49" w14:textId="77777777" w:rsidTr="006213AB">
        <w:trPr>
          <w:trHeight w:val="344"/>
          <w:jc w:val="center"/>
        </w:trPr>
        <w:tc>
          <w:tcPr>
            <w:tcW w:w="1985" w:type="dxa"/>
            <w:shd w:val="clear" w:color="FFFFFF" w:fill="C0C0C0"/>
            <w:noWrap/>
            <w:vAlign w:val="center"/>
            <w:hideMark/>
          </w:tcPr>
          <w:p w14:paraId="29BC0471" w14:textId="77777777" w:rsidR="00340E49" w:rsidRPr="006213AB" w:rsidRDefault="00340E49" w:rsidP="006213A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CARREGAMENTO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2D033DB7" w14:textId="77777777" w:rsidR="00340E49" w:rsidRPr="006213AB" w:rsidRDefault="00340E49" w:rsidP="006213A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PLATAFORMA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30763CB0" w14:textId="77777777" w:rsidR="00340E49" w:rsidRPr="006213AB" w:rsidRDefault="00340E49" w:rsidP="006213A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NET_TYPE</w:t>
            </w:r>
          </w:p>
        </w:tc>
      </w:tr>
      <w:tr w:rsidR="00340E49" w:rsidRPr="00B27225" w14:paraId="4BB64F97" w14:textId="77777777" w:rsidTr="006213AB">
        <w:trPr>
          <w:trHeight w:val="453"/>
          <w:jc w:val="center"/>
        </w:trPr>
        <w:tc>
          <w:tcPr>
            <w:tcW w:w="1985" w:type="dxa"/>
            <w:shd w:val="clear" w:color="auto" w:fill="auto"/>
            <w:noWrap/>
            <w:vAlign w:val="center"/>
          </w:tcPr>
          <w:p w14:paraId="64E201E5" w14:textId="4DD3344D" w:rsidR="00340E49" w:rsidRPr="006213AB" w:rsidRDefault="00340E49" w:rsidP="006213A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</w:t>
            </w:r>
          </w:p>
        </w:tc>
        <w:tc>
          <w:tcPr>
            <w:tcW w:w="2835" w:type="dxa"/>
            <w:vAlign w:val="center"/>
          </w:tcPr>
          <w:p w14:paraId="4D6FA40E" w14:textId="4CCCB370" w:rsidR="006A7225" w:rsidRPr="006213AB" w:rsidRDefault="00340E49" w:rsidP="006213AB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 w:rsidR="006A7225"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1843" w:type="dxa"/>
            <w:vAlign w:val="center"/>
          </w:tcPr>
          <w:p w14:paraId="3AAAF644" w14:textId="352690A9" w:rsidR="00340E49" w:rsidRPr="006213AB" w:rsidRDefault="006A7225" w:rsidP="006213A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Todas</w:t>
            </w:r>
          </w:p>
        </w:tc>
      </w:tr>
    </w:tbl>
    <w:p w14:paraId="5A8469A9" w14:textId="77777777" w:rsidR="00D8222E" w:rsidRPr="00B27225" w:rsidRDefault="00D8222E" w:rsidP="00D8222E">
      <w:pPr>
        <w:rPr>
          <w:lang w:eastAsia="en-US"/>
        </w:rPr>
      </w:pPr>
    </w:p>
    <w:p w14:paraId="199AE30E" w14:textId="77777777" w:rsidR="00A51D8E" w:rsidRPr="00B27225" w:rsidRDefault="00A51D8E" w:rsidP="00D43391">
      <w:pPr>
        <w:pStyle w:val="Heading4"/>
      </w:pPr>
      <w:r w:rsidRPr="00B27225">
        <w:lastRenderedPageBreak/>
        <w:t>PORTAL</w:t>
      </w:r>
    </w:p>
    <w:p w14:paraId="66055E3C" w14:textId="77777777" w:rsidR="00A51D8E" w:rsidRPr="00B27225" w:rsidRDefault="00A51D8E" w:rsidP="00D43391">
      <w:pPr>
        <w:pStyle w:val="Heading5"/>
      </w:pPr>
      <w:r w:rsidRPr="00B27225">
        <w:t>Tela de Status de Carregamento</w:t>
      </w:r>
    </w:p>
    <w:p w14:paraId="76FD0EF1" w14:textId="77777777" w:rsidR="00A51D8E" w:rsidRPr="00B27225" w:rsidRDefault="00A51D8E" w:rsidP="00A51D8E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A tela com os KPIs de Status de carregamento deve seguir o layout:</w:t>
      </w:r>
    </w:p>
    <w:p w14:paraId="65332A03" w14:textId="3E563F0C" w:rsidR="00A51D8E" w:rsidRPr="00B27225" w:rsidRDefault="00114745" w:rsidP="00A51D8E">
      <w:pPr>
        <w:rPr>
          <w:lang w:eastAsia="en-US"/>
        </w:rPr>
      </w:pPr>
      <w:r>
        <w:rPr>
          <w:noProof/>
        </w:rPr>
        <w:drawing>
          <wp:inline distT="0" distB="0" distL="0" distR="0" wp14:anchorId="0DBD96FE" wp14:editId="5A43D07A">
            <wp:extent cx="6480810" cy="2889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95AB" w14:textId="77777777" w:rsidR="00A51D8E" w:rsidRPr="00B27225" w:rsidRDefault="00A51D8E" w:rsidP="00A51D8E">
      <w:pPr>
        <w:rPr>
          <w:lang w:eastAsia="en-US"/>
        </w:rPr>
      </w:pPr>
    </w:p>
    <w:p w14:paraId="7A7DC67D" w14:textId="7BD1DD9F" w:rsidR="00A51D8E" w:rsidRDefault="00A51D8E" w:rsidP="00A51D8E">
      <w:pPr>
        <w:rPr>
          <w:rFonts w:ascii="Arial" w:hAnsi="Arial" w:cs="Arial"/>
          <w:lang w:eastAsia="en-US"/>
        </w:rPr>
      </w:pP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3261"/>
        <w:gridCol w:w="2976"/>
        <w:gridCol w:w="1985"/>
      </w:tblGrid>
      <w:tr w:rsidR="00952F8A" w:rsidRPr="00B27225" w14:paraId="5F15B426" w14:textId="6F47AD93" w:rsidTr="006213AB">
        <w:trPr>
          <w:trHeight w:val="344"/>
          <w:jc w:val="center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208239BE" w14:textId="00905BC8" w:rsidR="00952F8A" w:rsidRPr="006213AB" w:rsidRDefault="00952F8A" w:rsidP="006213A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3EEDEDB6" w14:textId="0F7A66FE" w:rsidR="00952F8A" w:rsidRPr="006213AB" w:rsidRDefault="00952F8A" w:rsidP="006213A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2976" w:type="dxa"/>
            <w:shd w:val="clear" w:color="auto" w:fill="BFBFBF" w:themeFill="background1" w:themeFillShade="BF"/>
            <w:vAlign w:val="center"/>
          </w:tcPr>
          <w:p w14:paraId="6CAD3800" w14:textId="21CF3BB7" w:rsidR="00952F8A" w:rsidRPr="006213AB" w:rsidRDefault="00952F8A" w:rsidP="006213A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2BDACEB3" w14:textId="34E74A1C" w:rsidR="00952F8A" w:rsidRPr="006213AB" w:rsidRDefault="00952F8A" w:rsidP="006213A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952F8A" w:rsidRPr="00B27225" w14:paraId="208FE6F9" w14:textId="04386AE5" w:rsidTr="006213AB">
        <w:trPr>
          <w:trHeight w:val="453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5EAD0958" w14:textId="5CD38110" w:rsidR="00952F8A" w:rsidRPr="006213AB" w:rsidRDefault="00952F8A" w:rsidP="006213A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commentRangeStart w:id="7"/>
            <w:r w:rsidRPr="006213AB">
              <w:rPr>
                <w:rFonts w:ascii="Arial" w:hAnsi="Arial" w:cs="Arial"/>
                <w:sz w:val="16"/>
                <w:szCs w:val="16"/>
              </w:rPr>
              <w:t>KPIs</w:t>
            </w:r>
            <w:commentRangeEnd w:id="7"/>
            <w:r w:rsidR="000D4767" w:rsidRPr="006213AB">
              <w:rPr>
                <w:rStyle w:val="CommentReference"/>
                <w:rFonts w:ascii="Arial" w:hAnsi="Arial" w:cs="Arial"/>
              </w:rPr>
              <w:commentReference w:id="7"/>
            </w:r>
          </w:p>
        </w:tc>
        <w:tc>
          <w:tcPr>
            <w:tcW w:w="3261" w:type="dxa"/>
            <w:vAlign w:val="center"/>
          </w:tcPr>
          <w:p w14:paraId="2F4C5241" w14:textId="010AD35A" w:rsidR="00952F8A" w:rsidRPr="006213AB" w:rsidRDefault="00952F8A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 xml:space="preserve">Quantidade carregada no último ciclo </w:t>
            </w:r>
            <w:r w:rsidR="00A512B8">
              <w:rPr>
                <w:rFonts w:ascii="Arial" w:hAnsi="Arial" w:cs="Arial"/>
                <w:sz w:val="16"/>
                <w:szCs w:val="16"/>
              </w:rPr>
              <w:t xml:space="preserve">(Snapshot) </w:t>
            </w:r>
            <w:r w:rsidRPr="006213AB">
              <w:rPr>
                <w:rFonts w:ascii="Arial" w:hAnsi="Arial" w:cs="Arial"/>
                <w:sz w:val="16"/>
                <w:szCs w:val="16"/>
              </w:rPr>
              <w:t>finalizado</w:t>
            </w:r>
          </w:p>
        </w:tc>
        <w:tc>
          <w:tcPr>
            <w:tcW w:w="2976" w:type="dxa"/>
            <w:vAlign w:val="center"/>
          </w:tcPr>
          <w:p w14:paraId="5AF896B5" w14:textId="3F9BC605" w:rsidR="00952F8A" w:rsidRPr="006213AB" w:rsidRDefault="00952F8A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Ao clicar, vai para tela de Detalhamento do KPI</w:t>
            </w:r>
          </w:p>
        </w:tc>
        <w:tc>
          <w:tcPr>
            <w:tcW w:w="1985" w:type="dxa"/>
            <w:vAlign w:val="center"/>
          </w:tcPr>
          <w:p w14:paraId="18542CAC" w14:textId="1AFA0C9D" w:rsidR="00952F8A" w:rsidRPr="006213AB" w:rsidRDefault="00960ADD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Limites baseados na</w:t>
            </w:r>
            <w:r w:rsidR="007D082E" w:rsidRPr="006213AB">
              <w:rPr>
                <w:rFonts w:ascii="Arial" w:hAnsi="Arial" w:cs="Arial"/>
                <w:sz w:val="16"/>
                <w:szCs w:val="16"/>
              </w:rPr>
              <w:t xml:space="preserve"> medias das últimas 3 execuções;</w:t>
            </w:r>
          </w:p>
          <w:p w14:paraId="036979B5" w14:textId="1E4A2A3F" w:rsidR="00114745" w:rsidRPr="006213AB" w:rsidRDefault="00114745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Posiç</w:t>
            </w:r>
            <w:r w:rsidR="007D082E" w:rsidRPr="006213AB">
              <w:rPr>
                <w:rFonts w:ascii="Arial" w:hAnsi="Arial" w:cs="Arial"/>
                <w:sz w:val="16"/>
                <w:szCs w:val="16"/>
              </w:rPr>
              <w:t>ão: superior centro;</w:t>
            </w:r>
          </w:p>
        </w:tc>
      </w:tr>
      <w:tr w:rsidR="00952F8A" w:rsidRPr="00B27225" w14:paraId="7470F60B" w14:textId="006ED62C" w:rsidTr="006213AB">
        <w:trPr>
          <w:trHeight w:val="431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4B9CA1D1" w14:textId="2301FA31" w:rsidR="00952F8A" w:rsidRPr="006213AB" w:rsidRDefault="00952F8A" w:rsidP="006213A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3261" w:type="dxa"/>
            <w:vAlign w:val="center"/>
          </w:tcPr>
          <w:p w14:paraId="52F8B414" w14:textId="37A307EE" w:rsidR="00952F8A" w:rsidRPr="006213AB" w:rsidRDefault="00952F8A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  <w:lang w:eastAsia="en-US"/>
              </w:rPr>
              <w:t xml:space="preserve"> ID, data de início, data fim e status</w:t>
            </w:r>
          </w:p>
        </w:tc>
        <w:tc>
          <w:tcPr>
            <w:tcW w:w="2976" w:type="dxa"/>
            <w:vAlign w:val="center"/>
          </w:tcPr>
          <w:p w14:paraId="44E6FB43" w14:textId="3A8BE56A" w:rsidR="00952F8A" w:rsidRPr="006213AB" w:rsidRDefault="00952F8A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1 botão para a tela de detalhamento das cargas e 1 botão para a tela de detalhamento das reconciliações</w:t>
            </w:r>
          </w:p>
        </w:tc>
        <w:tc>
          <w:tcPr>
            <w:tcW w:w="1985" w:type="dxa"/>
            <w:vAlign w:val="center"/>
          </w:tcPr>
          <w:p w14:paraId="3DE548FF" w14:textId="22478704" w:rsidR="00096BA2" w:rsidRPr="006213AB" w:rsidRDefault="00952F8A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Ordenação por ciclo</w:t>
            </w:r>
            <w:r w:rsidR="00A512B8">
              <w:rPr>
                <w:rFonts w:ascii="Arial" w:hAnsi="Arial" w:cs="Arial"/>
                <w:sz w:val="16"/>
                <w:szCs w:val="16"/>
              </w:rPr>
              <w:t xml:space="preserve"> (Snapshot)</w:t>
            </w:r>
            <w:r w:rsidR="005E5A21" w:rsidRPr="006213AB">
              <w:rPr>
                <w:rFonts w:ascii="Arial" w:hAnsi="Arial" w:cs="Arial"/>
                <w:sz w:val="16"/>
                <w:szCs w:val="16"/>
              </w:rPr>
              <w:t xml:space="preserve"> de execução</w:t>
            </w:r>
            <w:r w:rsidRPr="006213AB">
              <w:rPr>
                <w:rFonts w:ascii="Arial" w:hAnsi="Arial" w:cs="Arial"/>
                <w:sz w:val="16"/>
                <w:szCs w:val="16"/>
              </w:rPr>
              <w:t xml:space="preserve"> decrescente</w:t>
            </w:r>
            <w:r w:rsidR="00096BA2" w:rsidRPr="006213AB">
              <w:rPr>
                <w:rFonts w:ascii="Arial" w:hAnsi="Arial" w:cs="Arial"/>
                <w:sz w:val="16"/>
                <w:szCs w:val="16"/>
              </w:rPr>
              <w:t>;</w:t>
            </w:r>
            <w:r w:rsidR="00962EF9" w:rsidRPr="006213AB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096BA2" w:rsidRPr="006213AB">
              <w:rPr>
                <w:rFonts w:ascii="Arial" w:hAnsi="Arial" w:cs="Arial"/>
                <w:sz w:val="16"/>
                <w:szCs w:val="16"/>
              </w:rPr>
              <w:t>Ciclos</w:t>
            </w:r>
            <w:r w:rsidR="005E5A21" w:rsidRPr="006213AB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A512B8">
              <w:rPr>
                <w:rFonts w:ascii="Arial" w:hAnsi="Arial" w:cs="Arial"/>
                <w:sz w:val="16"/>
                <w:szCs w:val="16"/>
              </w:rPr>
              <w:t>(Snapshot)</w:t>
            </w:r>
            <w:r w:rsidR="00096BA2" w:rsidRPr="006213AB">
              <w:rPr>
                <w:rFonts w:ascii="Arial" w:hAnsi="Arial" w:cs="Arial"/>
                <w:sz w:val="16"/>
                <w:szCs w:val="16"/>
              </w:rPr>
              <w:t xml:space="preserve"> dos últimos 6 meses;</w:t>
            </w:r>
          </w:p>
          <w:p w14:paraId="371AF90D" w14:textId="161427DE" w:rsidR="00114745" w:rsidRPr="006213AB" w:rsidRDefault="00114745" w:rsidP="006213AB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>Posição: inferior</w:t>
            </w:r>
            <w:r w:rsidR="007D082E" w:rsidRPr="006213AB">
              <w:rPr>
                <w:rFonts w:ascii="Arial" w:hAnsi="Arial" w:cs="Arial"/>
                <w:sz w:val="16"/>
                <w:szCs w:val="16"/>
              </w:rPr>
              <w:t xml:space="preserve"> centro;</w:t>
            </w:r>
          </w:p>
        </w:tc>
      </w:tr>
    </w:tbl>
    <w:p w14:paraId="44D45308" w14:textId="77777777" w:rsidR="005E1D40" w:rsidRPr="00B27225" w:rsidRDefault="005E1D40" w:rsidP="00A51D8E">
      <w:pPr>
        <w:rPr>
          <w:rFonts w:ascii="Arial" w:hAnsi="Arial" w:cs="Arial"/>
          <w:lang w:eastAsia="en-US"/>
        </w:rPr>
      </w:pPr>
    </w:p>
    <w:p w14:paraId="4634B5E7" w14:textId="77777777" w:rsidR="00A51D8E" w:rsidRPr="00B27225" w:rsidRDefault="00A51D8E" w:rsidP="00D43391">
      <w:pPr>
        <w:pStyle w:val="Heading5"/>
      </w:pPr>
      <w:r w:rsidRPr="00B27225">
        <w:t>Detalhamento do KPI</w:t>
      </w:r>
    </w:p>
    <w:p w14:paraId="6F332892" w14:textId="77777777" w:rsidR="00A51D8E" w:rsidRPr="00B27225" w:rsidRDefault="00A51D8E" w:rsidP="00A51D8E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A tela com o detalhamento dos KPIs de Status de carregamento deve seguir o layout:</w:t>
      </w:r>
    </w:p>
    <w:p w14:paraId="18A85816" w14:textId="77777777" w:rsidR="00A51D8E" w:rsidRPr="00B27225" w:rsidRDefault="00A51D8E" w:rsidP="00A51D8E">
      <w:pPr>
        <w:rPr>
          <w:lang w:eastAsia="en-US"/>
        </w:rPr>
      </w:pPr>
    </w:p>
    <w:p w14:paraId="0D47FEF7" w14:textId="77777777" w:rsidR="00A51D8E" w:rsidRPr="00B27225" w:rsidRDefault="00A51D8E" w:rsidP="00A51D8E">
      <w:pPr>
        <w:rPr>
          <w:rFonts w:ascii="Arial" w:hAnsi="Arial" w:cs="Arial"/>
          <w:lang w:eastAsia="en-US"/>
        </w:rPr>
      </w:pPr>
      <w:r w:rsidRPr="00B27225">
        <w:rPr>
          <w:noProof/>
        </w:rPr>
        <w:lastRenderedPageBreak/>
        <w:drawing>
          <wp:inline distT="0" distB="0" distL="0" distR="0" wp14:anchorId="763A51BD" wp14:editId="365EC290">
            <wp:extent cx="6480810" cy="2879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11E6" w14:textId="77777777" w:rsidR="00BB5EA8" w:rsidRDefault="00BB5EA8" w:rsidP="00D55663">
      <w:pPr>
        <w:rPr>
          <w:rFonts w:ascii="Arial" w:hAnsi="Arial" w:cs="Arial"/>
          <w:lang w:eastAsia="en-US"/>
        </w:rPr>
      </w:pPr>
    </w:p>
    <w:p w14:paraId="2F63BDF1" w14:textId="7132E4B9" w:rsidR="00D55663" w:rsidRDefault="00D55663" w:rsidP="00D55663">
      <w:pPr>
        <w:rPr>
          <w:rFonts w:ascii="Arial" w:hAnsi="Arial" w:cs="Arial"/>
        </w:rPr>
      </w:pPr>
      <w:r>
        <w:rPr>
          <w:rFonts w:ascii="Arial" w:hAnsi="Arial" w:cs="Arial"/>
          <w:lang w:eastAsia="en-US"/>
        </w:rPr>
        <w:t>Esta tela poderá ser acessada ao clicar no KPI, da tela de Status de Carregamento</w:t>
      </w:r>
      <w:r w:rsidR="00096BA2">
        <w:rPr>
          <w:rFonts w:ascii="Arial" w:hAnsi="Arial" w:cs="Arial"/>
          <w:lang w:eastAsia="en-US"/>
        </w:rPr>
        <w:t xml:space="preserve"> e mostrará as informações referentes ao KPI selecionado</w:t>
      </w:r>
      <w:r>
        <w:rPr>
          <w:rFonts w:ascii="Arial" w:hAnsi="Arial" w:cs="Arial"/>
        </w:rPr>
        <w:t xml:space="preserve">. </w:t>
      </w:r>
    </w:p>
    <w:p w14:paraId="1E0CFB56" w14:textId="77777777" w:rsidR="00A51D8E" w:rsidRPr="00B27225" w:rsidRDefault="00A51D8E" w:rsidP="00A51D8E">
      <w:pPr>
        <w:rPr>
          <w:rFonts w:ascii="Arial" w:hAnsi="Arial" w:cs="Arial"/>
          <w:lang w:eastAsia="en-US"/>
        </w:rPr>
      </w:pPr>
    </w:p>
    <w:p w14:paraId="7312CF28" w14:textId="3DC07383" w:rsidR="00A51D8E" w:rsidRPr="00B27225" w:rsidRDefault="00A51D8E" w:rsidP="00A51D8E">
      <w:pPr>
        <w:rPr>
          <w:rFonts w:ascii="Arial" w:hAnsi="Arial" w:cs="Arial"/>
          <w:lang w:eastAsia="en-US"/>
        </w:rPr>
      </w:pPr>
    </w:p>
    <w:tbl>
      <w:tblPr>
        <w:tblW w:w="10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952F8A" w:rsidRPr="00B27225" w14:paraId="598A38CB" w14:textId="77777777" w:rsidTr="006213AB">
        <w:trPr>
          <w:trHeight w:val="358"/>
          <w:jc w:val="center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2DD61589" w14:textId="77777777" w:rsidR="00952F8A" w:rsidRPr="006213AB" w:rsidRDefault="00952F8A" w:rsidP="005334D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0904F0EE" w14:textId="77777777" w:rsidR="00952F8A" w:rsidRPr="006213AB" w:rsidRDefault="00952F8A" w:rsidP="005334D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1D9B8ADE" w14:textId="77777777" w:rsidR="00952F8A" w:rsidRPr="006213AB" w:rsidRDefault="00952F8A" w:rsidP="005334D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732B2729" w14:textId="77777777" w:rsidR="00952F8A" w:rsidRPr="006213AB" w:rsidRDefault="00952F8A" w:rsidP="005334D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DETALHAMENTO</w:t>
            </w:r>
          </w:p>
        </w:tc>
      </w:tr>
      <w:tr w:rsidR="00952F8A" w:rsidRPr="00B27225" w14:paraId="2AFD303F" w14:textId="77777777" w:rsidTr="006213AB">
        <w:trPr>
          <w:trHeight w:val="473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26B1A8FA" w14:textId="5C9AB590" w:rsidR="00952F8A" w:rsidRPr="006213AB" w:rsidRDefault="00952F8A" w:rsidP="0089209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GRÁFICO </w:t>
            </w:r>
          </w:p>
        </w:tc>
        <w:tc>
          <w:tcPr>
            <w:tcW w:w="2977" w:type="dxa"/>
            <w:vAlign w:val="center"/>
          </w:tcPr>
          <w:p w14:paraId="08AC4183" w14:textId="32A5CCD0" w:rsidR="00952F8A" w:rsidRPr="006213AB" w:rsidRDefault="00952F8A" w:rsidP="00A512B8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Quantidade carregada e esperado X </w:t>
            </w:r>
            <w:r w:rsidR="00096BA2" w:rsidRPr="006213AB">
              <w:rPr>
                <w:rFonts w:ascii="Arial" w:hAnsi="Arial" w:cs="Arial"/>
                <w:sz w:val="16"/>
                <w:szCs w:val="20"/>
              </w:rPr>
              <w:t>data e ciclo</w:t>
            </w:r>
            <w:r w:rsidR="00A512B8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="00A512B8">
              <w:rPr>
                <w:rFonts w:ascii="Arial" w:hAnsi="Arial" w:cs="Arial"/>
                <w:sz w:val="16"/>
                <w:szCs w:val="16"/>
              </w:rPr>
              <w:t>(Snapshot)</w:t>
            </w:r>
            <w:r w:rsidR="00096BA2" w:rsidRPr="006213AB">
              <w:rPr>
                <w:rFonts w:ascii="Arial" w:hAnsi="Arial" w:cs="Arial"/>
                <w:sz w:val="16"/>
                <w:szCs w:val="20"/>
              </w:rPr>
              <w:t xml:space="preserve"> </w:t>
            </w:r>
          </w:p>
        </w:tc>
        <w:tc>
          <w:tcPr>
            <w:tcW w:w="3119" w:type="dxa"/>
            <w:vAlign w:val="center"/>
          </w:tcPr>
          <w:p w14:paraId="5359E507" w14:textId="28A57C10" w:rsidR="00952F8A" w:rsidRPr="006213AB" w:rsidRDefault="00892093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252" w:type="dxa"/>
            <w:vAlign w:val="center"/>
          </w:tcPr>
          <w:p w14:paraId="62D58A0E" w14:textId="6BF054DA" w:rsidR="00952F8A" w:rsidRPr="006213AB" w:rsidRDefault="007D082E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superior centro</w:t>
            </w:r>
            <w:r w:rsidR="00952F8A"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  <w:p w14:paraId="032ED1CC" w14:textId="77777777" w:rsidR="00952F8A" w:rsidRDefault="00952F8A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Tipo: linha;</w:t>
            </w:r>
          </w:p>
          <w:p w14:paraId="3AB41E5A" w14:textId="66E32240" w:rsidR="00A512B8" w:rsidRPr="00A512B8" w:rsidRDefault="00A512B8" w:rsidP="0089209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 xml:space="preserve">Ciclos </w:t>
            </w:r>
            <w:r>
              <w:rPr>
                <w:rFonts w:ascii="Arial" w:hAnsi="Arial" w:cs="Arial"/>
                <w:sz w:val="16"/>
                <w:szCs w:val="16"/>
              </w:rPr>
              <w:t>(Snapshot)</w:t>
            </w:r>
            <w:r w:rsidRPr="006213AB">
              <w:rPr>
                <w:rFonts w:ascii="Arial" w:hAnsi="Arial" w:cs="Arial"/>
                <w:sz w:val="16"/>
                <w:szCs w:val="16"/>
              </w:rPr>
              <w:t xml:space="preserve"> dos últimos 6 meses;</w:t>
            </w:r>
          </w:p>
        </w:tc>
      </w:tr>
      <w:tr w:rsidR="00892093" w:rsidRPr="00B27225" w14:paraId="5F7C99BA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456AFD61" w14:textId="4A224D6F" w:rsidR="00892093" w:rsidRPr="006213AB" w:rsidRDefault="00892093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DATALIST</w:t>
            </w:r>
          </w:p>
        </w:tc>
        <w:tc>
          <w:tcPr>
            <w:tcW w:w="2977" w:type="dxa"/>
            <w:vAlign w:val="center"/>
          </w:tcPr>
          <w:p w14:paraId="34875A64" w14:textId="04A40541" w:rsidR="00892093" w:rsidRPr="006213AB" w:rsidRDefault="002E00AE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D</w:t>
            </w:r>
            <w:r w:rsidR="00AA470F" w:rsidRPr="006213AB">
              <w:rPr>
                <w:rFonts w:ascii="Arial" w:hAnsi="Arial" w:cs="Arial"/>
                <w:sz w:val="16"/>
                <w:szCs w:val="20"/>
                <w:lang w:eastAsia="en-US"/>
              </w:rPr>
              <w:t xml:space="preserve">ata início, ID do ciclo </w:t>
            </w:r>
            <w:r w:rsidR="00A512B8">
              <w:rPr>
                <w:rFonts w:ascii="Arial" w:hAnsi="Arial" w:cs="Arial"/>
                <w:sz w:val="16"/>
                <w:szCs w:val="16"/>
              </w:rPr>
              <w:t xml:space="preserve">(Snapshot) </w:t>
            </w:r>
            <w:r w:rsidR="00AA470F" w:rsidRPr="006213AB">
              <w:rPr>
                <w:rFonts w:ascii="Arial" w:hAnsi="Arial" w:cs="Arial"/>
                <w:sz w:val="16"/>
                <w:szCs w:val="20"/>
                <w:lang w:eastAsia="en-US"/>
              </w:rPr>
              <w:t xml:space="preserve">e </w:t>
            </w:r>
            <w:r w:rsidR="00892093" w:rsidRPr="006213AB">
              <w:rPr>
                <w:rFonts w:ascii="Arial" w:hAnsi="Arial" w:cs="Arial"/>
                <w:sz w:val="16"/>
                <w:szCs w:val="20"/>
                <w:lang w:eastAsia="en-US"/>
              </w:rPr>
              <w:t>quantidade carregada</w:t>
            </w:r>
          </w:p>
        </w:tc>
        <w:tc>
          <w:tcPr>
            <w:tcW w:w="3119" w:type="dxa"/>
            <w:vAlign w:val="center"/>
          </w:tcPr>
          <w:p w14:paraId="47A3829F" w14:textId="541A4E3E" w:rsidR="00892093" w:rsidRPr="006213AB" w:rsidRDefault="0001211B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252" w:type="dxa"/>
            <w:vAlign w:val="center"/>
          </w:tcPr>
          <w:p w14:paraId="546A2F52" w14:textId="236A42FD" w:rsidR="00892093" w:rsidRPr="006213AB" w:rsidRDefault="00892093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Ordenação por ciclo </w:t>
            </w:r>
            <w:r w:rsidR="00A512B8">
              <w:rPr>
                <w:rFonts w:ascii="Arial" w:hAnsi="Arial" w:cs="Arial"/>
                <w:sz w:val="16"/>
                <w:szCs w:val="16"/>
              </w:rPr>
              <w:t xml:space="preserve">(Snapshot) </w:t>
            </w:r>
            <w:r w:rsidRPr="006213AB">
              <w:rPr>
                <w:rFonts w:ascii="Arial" w:hAnsi="Arial" w:cs="Arial"/>
                <w:sz w:val="16"/>
                <w:szCs w:val="20"/>
              </w:rPr>
              <w:t>decrescente</w:t>
            </w:r>
          </w:p>
          <w:p w14:paraId="66D6F4DC" w14:textId="74699B39" w:rsidR="00AA470F" w:rsidRPr="006213AB" w:rsidRDefault="00AA470F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inferior esquerdo</w:t>
            </w:r>
          </w:p>
        </w:tc>
      </w:tr>
      <w:tr w:rsidR="00892093" w:rsidRPr="00B27225" w14:paraId="2EDCBF2F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4E30BAA6" w14:textId="53AE1EA0" w:rsidR="00892093" w:rsidRPr="006213AB" w:rsidRDefault="00892093" w:rsidP="0089209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GRÁFICO</w:t>
            </w:r>
          </w:p>
        </w:tc>
        <w:tc>
          <w:tcPr>
            <w:tcW w:w="2977" w:type="dxa"/>
            <w:vAlign w:val="center"/>
          </w:tcPr>
          <w:p w14:paraId="3E75635F" w14:textId="10959CE8" w:rsidR="00892093" w:rsidRPr="006213AB" w:rsidRDefault="00892093" w:rsidP="00A512B8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Quantidade carr</w:t>
            </w:r>
            <w:r w:rsidR="00096BA2" w:rsidRPr="006213AB">
              <w:rPr>
                <w:rFonts w:ascii="Arial" w:hAnsi="Arial" w:cs="Arial"/>
                <w:sz w:val="16"/>
                <w:szCs w:val="20"/>
              </w:rPr>
              <w:t xml:space="preserve">egada X data e ciclo </w:t>
            </w:r>
            <w:r w:rsidR="00A512B8">
              <w:rPr>
                <w:rFonts w:ascii="Arial" w:hAnsi="Arial" w:cs="Arial"/>
                <w:sz w:val="16"/>
                <w:szCs w:val="16"/>
              </w:rPr>
              <w:t xml:space="preserve">(Snapshot) </w:t>
            </w:r>
          </w:p>
        </w:tc>
        <w:tc>
          <w:tcPr>
            <w:tcW w:w="3119" w:type="dxa"/>
            <w:vAlign w:val="center"/>
          </w:tcPr>
          <w:p w14:paraId="38721106" w14:textId="05CD89AD" w:rsidR="00892093" w:rsidRPr="006213AB" w:rsidRDefault="00892093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252" w:type="dxa"/>
            <w:vAlign w:val="center"/>
          </w:tcPr>
          <w:p w14:paraId="361981D4" w14:textId="29AC988C" w:rsidR="00892093" w:rsidRPr="006213AB" w:rsidRDefault="00892093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inferior direito;</w:t>
            </w:r>
          </w:p>
          <w:p w14:paraId="56B12B2D" w14:textId="77777777" w:rsidR="00892093" w:rsidRDefault="00892093" w:rsidP="0089209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Tipo: colunas;</w:t>
            </w:r>
          </w:p>
          <w:p w14:paraId="0B03E109" w14:textId="251A7608" w:rsidR="00A512B8" w:rsidRPr="00A512B8" w:rsidRDefault="00A512B8" w:rsidP="00892093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 xml:space="preserve">Ciclos </w:t>
            </w:r>
            <w:r>
              <w:rPr>
                <w:rFonts w:ascii="Arial" w:hAnsi="Arial" w:cs="Arial"/>
                <w:sz w:val="16"/>
                <w:szCs w:val="16"/>
              </w:rPr>
              <w:t>(Snapshot)</w:t>
            </w:r>
            <w:r w:rsidRPr="006213AB">
              <w:rPr>
                <w:rFonts w:ascii="Arial" w:hAnsi="Arial" w:cs="Arial"/>
                <w:sz w:val="16"/>
                <w:szCs w:val="16"/>
              </w:rPr>
              <w:t xml:space="preserve"> dos últimos 6 meses;</w:t>
            </w:r>
          </w:p>
        </w:tc>
      </w:tr>
    </w:tbl>
    <w:p w14:paraId="1760DE52" w14:textId="77777777" w:rsidR="00A51D8E" w:rsidRDefault="00A51D8E" w:rsidP="00304415">
      <w:pPr>
        <w:ind w:left="708"/>
        <w:rPr>
          <w:rFonts w:ascii="Arial" w:hAnsi="Arial" w:cs="Arial"/>
        </w:rPr>
      </w:pPr>
    </w:p>
    <w:p w14:paraId="4231BFD9" w14:textId="0EC8F2A0" w:rsidR="00DC3A7E" w:rsidRDefault="00DC3A7E" w:rsidP="00D43391">
      <w:pPr>
        <w:pStyle w:val="Heading5"/>
      </w:pPr>
      <w:r w:rsidRPr="00B27225">
        <w:t xml:space="preserve">Detalhamento </w:t>
      </w:r>
      <w:r>
        <w:t>das cargas</w:t>
      </w:r>
    </w:p>
    <w:p w14:paraId="4E92ED67" w14:textId="405FB4D1" w:rsidR="00DC3A7E" w:rsidRPr="00B27225" w:rsidRDefault="003C2019" w:rsidP="00DC3A7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A tela com o detalhamento</w:t>
      </w:r>
      <w:r w:rsidR="00DC3A7E" w:rsidRPr="00B27225">
        <w:rPr>
          <w:rFonts w:ascii="Arial" w:hAnsi="Arial" w:cs="Arial"/>
          <w:lang w:eastAsia="en-US"/>
        </w:rPr>
        <w:t xml:space="preserve"> </w:t>
      </w:r>
      <w:r w:rsidR="00DC3A7E">
        <w:rPr>
          <w:rFonts w:ascii="Arial" w:hAnsi="Arial" w:cs="Arial"/>
          <w:lang w:eastAsia="en-US"/>
        </w:rPr>
        <w:t>das cargas</w:t>
      </w:r>
      <w:r w:rsidR="00DC3A7E" w:rsidRPr="00B27225">
        <w:rPr>
          <w:rFonts w:ascii="Arial" w:hAnsi="Arial" w:cs="Arial"/>
          <w:lang w:eastAsia="en-US"/>
        </w:rPr>
        <w:t xml:space="preserve"> deve seguir o layout</w:t>
      </w:r>
      <w:r w:rsidR="00AA470F">
        <w:rPr>
          <w:rFonts w:ascii="Arial" w:hAnsi="Arial" w:cs="Arial"/>
          <w:lang w:eastAsia="en-US"/>
        </w:rPr>
        <w:t xml:space="preserve"> </w:t>
      </w:r>
      <w:r w:rsidR="00D2077A">
        <w:rPr>
          <w:rFonts w:ascii="Arial" w:hAnsi="Arial" w:cs="Arial"/>
          <w:lang w:eastAsia="en-US"/>
        </w:rPr>
        <w:t>(propor validação de Histórico das cargas)</w:t>
      </w:r>
      <w:r w:rsidR="00DC3A7E" w:rsidRPr="00B27225">
        <w:rPr>
          <w:rFonts w:ascii="Arial" w:hAnsi="Arial" w:cs="Arial"/>
          <w:lang w:eastAsia="en-US"/>
        </w:rPr>
        <w:t>:</w:t>
      </w:r>
    </w:p>
    <w:p w14:paraId="6A11FB65" w14:textId="77777777" w:rsidR="00DC3A7E" w:rsidRPr="00DC3A7E" w:rsidRDefault="00DC3A7E" w:rsidP="00DC3A7E">
      <w:pPr>
        <w:rPr>
          <w:lang w:eastAsia="en-US"/>
        </w:rPr>
      </w:pPr>
    </w:p>
    <w:p w14:paraId="5D39D5B9" w14:textId="4C3E292E" w:rsidR="00DC3A7E" w:rsidRPr="00506520" w:rsidRDefault="00DC3A7E" w:rsidP="00DC3A7E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D9F548E" wp14:editId="1C5EBC95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6480810" cy="28682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832B" w14:textId="77777777" w:rsidR="00CB14D4" w:rsidRPr="00B27225" w:rsidRDefault="00CB14D4" w:rsidP="00304415">
      <w:pPr>
        <w:ind w:left="708"/>
        <w:rPr>
          <w:rFonts w:ascii="Arial" w:hAnsi="Arial" w:cs="Arial"/>
        </w:rPr>
      </w:pPr>
    </w:p>
    <w:p w14:paraId="7EF46616" w14:textId="7A90EE46" w:rsidR="003C2019" w:rsidRDefault="003C2019" w:rsidP="00DC3A7E">
      <w:pPr>
        <w:rPr>
          <w:rFonts w:ascii="Arial" w:hAnsi="Arial" w:cs="Arial"/>
        </w:rPr>
      </w:pPr>
      <w:r>
        <w:rPr>
          <w:rFonts w:ascii="Arial" w:hAnsi="Arial" w:cs="Arial"/>
          <w:lang w:eastAsia="en-US"/>
        </w:rPr>
        <w:t xml:space="preserve">Esta tela </w:t>
      </w:r>
      <w:r w:rsidR="00593F3A">
        <w:rPr>
          <w:rFonts w:ascii="Arial" w:hAnsi="Arial" w:cs="Arial"/>
          <w:lang w:eastAsia="en-US"/>
        </w:rPr>
        <w:t>poderá ser</w:t>
      </w:r>
      <w:r>
        <w:rPr>
          <w:rFonts w:ascii="Arial" w:hAnsi="Arial" w:cs="Arial"/>
          <w:lang w:eastAsia="en-US"/>
        </w:rPr>
        <w:t xml:space="preserve"> acessada ao clicar no botão com ícone de lupa no datalist, da</w:t>
      </w:r>
      <w:r w:rsidR="00D55663">
        <w:rPr>
          <w:rFonts w:ascii="Arial" w:hAnsi="Arial" w:cs="Arial"/>
          <w:lang w:eastAsia="en-US"/>
        </w:rPr>
        <w:t xml:space="preserve"> tela de Status de Carregamento</w:t>
      </w:r>
      <w:r w:rsidR="00096BA2">
        <w:rPr>
          <w:rFonts w:ascii="Arial" w:hAnsi="Arial" w:cs="Arial"/>
          <w:lang w:eastAsia="en-US"/>
        </w:rPr>
        <w:t xml:space="preserve"> e terá como filtro o ciclo selecionado na tela anterior</w:t>
      </w:r>
      <w:r w:rsidR="00DC3A7E">
        <w:rPr>
          <w:rFonts w:ascii="Arial" w:hAnsi="Arial" w:cs="Arial"/>
        </w:rPr>
        <w:t xml:space="preserve">. </w:t>
      </w:r>
    </w:p>
    <w:tbl>
      <w:tblPr>
        <w:tblW w:w="10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835"/>
        <w:gridCol w:w="2536"/>
      </w:tblGrid>
      <w:tr w:rsidR="0001211B" w:rsidRPr="00B27225" w14:paraId="6EEE10EA" w14:textId="77777777" w:rsidTr="006213AB">
        <w:trPr>
          <w:trHeight w:val="358"/>
          <w:jc w:val="center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62CC630E" w14:textId="77777777" w:rsidR="0001211B" w:rsidRPr="006213AB" w:rsidRDefault="0001211B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5600FFF4" w14:textId="77777777" w:rsidR="0001211B" w:rsidRPr="006213AB" w:rsidRDefault="0001211B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7F6814BF" w14:textId="77777777" w:rsidR="0001211B" w:rsidRPr="006213AB" w:rsidRDefault="0001211B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AÇÃO</w:t>
            </w:r>
          </w:p>
        </w:tc>
        <w:tc>
          <w:tcPr>
            <w:tcW w:w="2536" w:type="dxa"/>
            <w:shd w:val="clear" w:color="auto" w:fill="BFBFBF" w:themeFill="background1" w:themeFillShade="BF"/>
          </w:tcPr>
          <w:p w14:paraId="56F0CCCF" w14:textId="77777777" w:rsidR="0001211B" w:rsidRPr="006213AB" w:rsidRDefault="0001211B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DETALHAMENTO</w:t>
            </w:r>
          </w:p>
        </w:tc>
      </w:tr>
      <w:tr w:rsidR="0001211B" w:rsidRPr="00B27225" w14:paraId="32278810" w14:textId="77777777" w:rsidTr="006213AB">
        <w:trPr>
          <w:trHeight w:val="473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3E0BDA8B" w14:textId="77777777" w:rsidR="0001211B" w:rsidRPr="006213AB" w:rsidRDefault="0001211B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GRÁFICO </w:t>
            </w:r>
          </w:p>
        </w:tc>
        <w:tc>
          <w:tcPr>
            <w:tcW w:w="2977" w:type="dxa"/>
            <w:vAlign w:val="center"/>
          </w:tcPr>
          <w:p w14:paraId="67CBD1F2" w14:textId="6DD0CE70" w:rsidR="0001211B" w:rsidRPr="006213AB" w:rsidRDefault="0001211B" w:rsidP="00AA470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Quantidade carregada X </w:t>
            </w:r>
            <w:r w:rsidR="00AA470F" w:rsidRPr="006213AB">
              <w:rPr>
                <w:rFonts w:ascii="Arial" w:hAnsi="Arial" w:cs="Arial"/>
                <w:sz w:val="16"/>
                <w:szCs w:val="20"/>
              </w:rPr>
              <w:t>p</w:t>
            </w:r>
            <w:r w:rsidRPr="006213AB">
              <w:rPr>
                <w:rFonts w:ascii="Arial" w:hAnsi="Arial" w:cs="Arial"/>
                <w:sz w:val="16"/>
                <w:szCs w:val="20"/>
              </w:rPr>
              <w:t xml:space="preserve">lataforma </w:t>
            </w:r>
          </w:p>
        </w:tc>
        <w:tc>
          <w:tcPr>
            <w:tcW w:w="2835" w:type="dxa"/>
            <w:vAlign w:val="center"/>
          </w:tcPr>
          <w:p w14:paraId="11422DBF" w14:textId="77777777" w:rsidR="0001211B" w:rsidRPr="006213AB" w:rsidRDefault="0001211B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536" w:type="dxa"/>
            <w:vAlign w:val="center"/>
          </w:tcPr>
          <w:p w14:paraId="32E1C364" w14:textId="427055E3" w:rsidR="0001211B" w:rsidRPr="006213AB" w:rsidRDefault="007D082E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superiorcentro</w:t>
            </w:r>
            <w:r w:rsidR="0001211B"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  <w:p w14:paraId="1A11A65A" w14:textId="1CA363C4" w:rsidR="0001211B" w:rsidRPr="006213AB" w:rsidRDefault="0001211B" w:rsidP="0001211B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Tipo: coluna;</w:t>
            </w:r>
          </w:p>
        </w:tc>
      </w:tr>
      <w:tr w:rsidR="0001211B" w:rsidRPr="00B27225" w14:paraId="0F369378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319B9E96" w14:textId="77777777" w:rsidR="0001211B" w:rsidRPr="006213AB" w:rsidRDefault="0001211B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DATALIST</w:t>
            </w:r>
          </w:p>
        </w:tc>
        <w:tc>
          <w:tcPr>
            <w:tcW w:w="2977" w:type="dxa"/>
            <w:vAlign w:val="center"/>
          </w:tcPr>
          <w:p w14:paraId="3A1FB2FD" w14:textId="57833E8F" w:rsidR="0001211B" w:rsidRPr="006213AB" w:rsidRDefault="004D1A87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Plataforma e a quantidade carregada</w:t>
            </w:r>
          </w:p>
        </w:tc>
        <w:tc>
          <w:tcPr>
            <w:tcW w:w="2835" w:type="dxa"/>
            <w:vAlign w:val="center"/>
          </w:tcPr>
          <w:p w14:paraId="6D226D39" w14:textId="77777777" w:rsidR="0001211B" w:rsidRPr="006213AB" w:rsidRDefault="0001211B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536" w:type="dxa"/>
            <w:vAlign w:val="center"/>
          </w:tcPr>
          <w:p w14:paraId="5CC51153" w14:textId="3F16456F" w:rsidR="0001211B" w:rsidRPr="006213AB" w:rsidRDefault="004D1A87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centro base</w:t>
            </w:r>
            <w:r w:rsidR="00D55663"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</w:tc>
      </w:tr>
    </w:tbl>
    <w:p w14:paraId="7A463E90" w14:textId="77777777" w:rsidR="003C2019" w:rsidRDefault="003C2019" w:rsidP="00DC3A7E">
      <w:pPr>
        <w:rPr>
          <w:rFonts w:ascii="Arial" w:hAnsi="Arial" w:cs="Arial"/>
        </w:rPr>
      </w:pPr>
    </w:p>
    <w:p w14:paraId="3752EE9A" w14:textId="691AED22" w:rsidR="003C2019" w:rsidRDefault="003C2019" w:rsidP="00D43391">
      <w:pPr>
        <w:pStyle w:val="Heading5"/>
      </w:pPr>
      <w:r w:rsidRPr="00B27225">
        <w:t xml:space="preserve">Detalhamento </w:t>
      </w:r>
      <w:r>
        <w:t>das reconciliações</w:t>
      </w:r>
    </w:p>
    <w:p w14:paraId="03984F1C" w14:textId="55B2BED2" w:rsidR="003C2019" w:rsidRPr="00B27225" w:rsidRDefault="003C2019" w:rsidP="003C2019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A tela com o detalhamento das reconciliações</w:t>
      </w:r>
      <w:r w:rsidRPr="00B27225">
        <w:rPr>
          <w:rFonts w:ascii="Arial" w:hAnsi="Arial" w:cs="Arial"/>
          <w:lang w:eastAsia="en-US"/>
        </w:rPr>
        <w:t xml:space="preserve"> deve seguir o layout:</w:t>
      </w:r>
    </w:p>
    <w:p w14:paraId="73DB18CA" w14:textId="5F89C767" w:rsidR="003C2019" w:rsidRPr="00DC3A7E" w:rsidRDefault="00AA470F" w:rsidP="00DC3A7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3B3ADE2" wp14:editId="5AB69EC7">
            <wp:extent cx="6480810" cy="2826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C397" w14:textId="77777777" w:rsidR="00DC3A7E" w:rsidRDefault="00DC3A7E" w:rsidP="00DC3A7E">
      <w:pPr>
        <w:rPr>
          <w:rFonts w:ascii="Arial" w:hAnsi="Arial" w:cs="Arial"/>
        </w:rPr>
      </w:pPr>
    </w:p>
    <w:p w14:paraId="5EA63063" w14:textId="7FDF8159" w:rsidR="003C2019" w:rsidRDefault="003C2019" w:rsidP="003C2019">
      <w:pPr>
        <w:rPr>
          <w:rFonts w:ascii="Arial" w:hAnsi="Arial" w:cs="Arial"/>
        </w:rPr>
      </w:pPr>
      <w:r>
        <w:rPr>
          <w:rFonts w:ascii="Arial" w:hAnsi="Arial" w:cs="Arial"/>
          <w:lang w:eastAsia="en-US"/>
        </w:rPr>
        <w:t xml:space="preserve">Esta tela </w:t>
      </w:r>
      <w:r w:rsidR="00593F3A">
        <w:rPr>
          <w:rFonts w:ascii="Arial" w:hAnsi="Arial" w:cs="Arial"/>
          <w:lang w:eastAsia="en-US"/>
        </w:rPr>
        <w:t>poderá ser</w:t>
      </w:r>
      <w:r>
        <w:rPr>
          <w:rFonts w:ascii="Arial" w:hAnsi="Arial" w:cs="Arial"/>
          <w:lang w:eastAsia="en-US"/>
        </w:rPr>
        <w:t xml:space="preserve"> acessada ao clicar no </w:t>
      </w:r>
      <w:r w:rsidR="00F32C3F">
        <w:rPr>
          <w:rFonts w:ascii="Arial" w:hAnsi="Arial" w:cs="Arial"/>
          <w:lang w:eastAsia="en-US"/>
        </w:rPr>
        <w:t xml:space="preserve">segundo </w:t>
      </w:r>
      <w:r>
        <w:rPr>
          <w:rFonts w:ascii="Arial" w:hAnsi="Arial" w:cs="Arial"/>
          <w:lang w:eastAsia="en-US"/>
        </w:rPr>
        <w:t>botão</w:t>
      </w:r>
      <w:r w:rsidR="00F32C3F">
        <w:rPr>
          <w:rFonts w:ascii="Arial" w:hAnsi="Arial" w:cs="Arial"/>
          <w:lang w:eastAsia="en-US"/>
        </w:rPr>
        <w:t xml:space="preserve"> d</w:t>
      </w:r>
      <w:r>
        <w:rPr>
          <w:rFonts w:ascii="Arial" w:hAnsi="Arial" w:cs="Arial"/>
          <w:lang w:eastAsia="en-US"/>
        </w:rPr>
        <w:t>o datalist, da tela de Status de Carregamento</w:t>
      </w:r>
      <w:r w:rsidR="00096BA2">
        <w:rPr>
          <w:rFonts w:ascii="Arial" w:hAnsi="Arial" w:cs="Arial"/>
          <w:lang w:eastAsia="en-US"/>
        </w:rPr>
        <w:t xml:space="preserve"> e terá como filtro o ciclo selecionado na tela anterior</w:t>
      </w:r>
      <w:r>
        <w:rPr>
          <w:rFonts w:ascii="Arial" w:hAnsi="Arial" w:cs="Arial"/>
        </w:rPr>
        <w:t>.</w:t>
      </w:r>
    </w:p>
    <w:p w14:paraId="289B2F3E" w14:textId="77777777" w:rsidR="003C2019" w:rsidRDefault="003C2019" w:rsidP="003C2019">
      <w:pPr>
        <w:rPr>
          <w:rFonts w:ascii="Arial" w:hAnsi="Arial" w:cs="Arial"/>
        </w:rPr>
      </w:pPr>
    </w:p>
    <w:tbl>
      <w:tblPr>
        <w:tblW w:w="10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D55663" w:rsidRPr="00B27225" w14:paraId="2B153A3F" w14:textId="77777777" w:rsidTr="006213AB">
        <w:trPr>
          <w:trHeight w:val="358"/>
          <w:jc w:val="center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4C04FBB1" w14:textId="77777777" w:rsidR="00D55663" w:rsidRPr="006213AB" w:rsidRDefault="00D55663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7638919D" w14:textId="77777777" w:rsidR="00D55663" w:rsidRPr="006213AB" w:rsidRDefault="00D55663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73371C7B" w14:textId="77777777" w:rsidR="00D55663" w:rsidRPr="006213AB" w:rsidRDefault="00D55663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244CA2FB" w14:textId="77777777" w:rsidR="00D55663" w:rsidRPr="006213AB" w:rsidRDefault="00D55663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DETALHAMENTO</w:t>
            </w:r>
          </w:p>
        </w:tc>
      </w:tr>
      <w:tr w:rsidR="00D55663" w:rsidRPr="00B27225" w14:paraId="6A3982BF" w14:textId="77777777" w:rsidTr="006213AB">
        <w:trPr>
          <w:trHeight w:val="473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68684C2A" w14:textId="77777777" w:rsidR="00D55663" w:rsidRPr="006213AB" w:rsidRDefault="00D55663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GRÁFICO </w:t>
            </w:r>
          </w:p>
        </w:tc>
        <w:tc>
          <w:tcPr>
            <w:tcW w:w="2977" w:type="dxa"/>
            <w:vAlign w:val="center"/>
          </w:tcPr>
          <w:p w14:paraId="043ED9D4" w14:textId="252A49B1" w:rsidR="00D55663" w:rsidRPr="006213AB" w:rsidRDefault="00D55663" w:rsidP="00D5566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Quantidade total de alarmes e quantidade de novos problemas X nome do alarme</w:t>
            </w:r>
          </w:p>
        </w:tc>
        <w:tc>
          <w:tcPr>
            <w:tcW w:w="3119" w:type="dxa"/>
            <w:vAlign w:val="center"/>
          </w:tcPr>
          <w:p w14:paraId="7A374313" w14:textId="77777777" w:rsidR="00D55663" w:rsidRPr="006213AB" w:rsidRDefault="00D55663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252" w:type="dxa"/>
            <w:vAlign w:val="center"/>
          </w:tcPr>
          <w:p w14:paraId="35151E6C" w14:textId="4A497A40" w:rsidR="00D55663" w:rsidRPr="006213AB" w:rsidRDefault="007D082E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superior centro</w:t>
            </w:r>
            <w:r w:rsidR="00D55663"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  <w:p w14:paraId="063CEC15" w14:textId="2EED4B4B" w:rsidR="00D55663" w:rsidRPr="006213AB" w:rsidRDefault="00D55663" w:rsidP="00D5566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Tipo: coluna;</w:t>
            </w:r>
          </w:p>
        </w:tc>
      </w:tr>
      <w:tr w:rsidR="00D55663" w:rsidRPr="00B27225" w14:paraId="67A9AACB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3B59BE2A" w14:textId="77777777" w:rsidR="00D55663" w:rsidRPr="006213AB" w:rsidRDefault="00D55663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DATALIST</w:t>
            </w:r>
          </w:p>
        </w:tc>
        <w:tc>
          <w:tcPr>
            <w:tcW w:w="2977" w:type="dxa"/>
            <w:vAlign w:val="center"/>
          </w:tcPr>
          <w:p w14:paraId="7CE136DB" w14:textId="6810EB45" w:rsidR="00D55663" w:rsidRPr="006213AB" w:rsidRDefault="00AA470F" w:rsidP="00AA470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Nome alarme, n</w:t>
            </w:r>
            <w:r w:rsidR="00D55663" w:rsidRPr="006213AB">
              <w:rPr>
                <w:rFonts w:ascii="Arial" w:hAnsi="Arial" w:cs="Arial"/>
                <w:sz w:val="16"/>
                <w:szCs w:val="20"/>
                <w:lang w:eastAsia="en-US"/>
              </w:rPr>
              <w:t xml:space="preserve">ovos </w:t>
            </w: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problemas, t</w:t>
            </w:r>
            <w:r w:rsidR="00D55663" w:rsidRPr="006213AB">
              <w:rPr>
                <w:rFonts w:ascii="Arial" w:hAnsi="Arial" w:cs="Arial"/>
                <w:sz w:val="16"/>
                <w:szCs w:val="20"/>
                <w:lang w:eastAsia="en-US"/>
              </w:rPr>
              <w:t>otal de alarmes</w:t>
            </w:r>
          </w:p>
        </w:tc>
        <w:tc>
          <w:tcPr>
            <w:tcW w:w="3119" w:type="dxa"/>
            <w:vAlign w:val="center"/>
          </w:tcPr>
          <w:p w14:paraId="67027B73" w14:textId="77777777" w:rsidR="00D55663" w:rsidRPr="006213AB" w:rsidRDefault="00D55663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252" w:type="dxa"/>
            <w:vAlign w:val="center"/>
          </w:tcPr>
          <w:p w14:paraId="7FE3B766" w14:textId="2383E329" w:rsidR="00D55663" w:rsidRPr="006213AB" w:rsidRDefault="00D55663" w:rsidP="00D5566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Ordenação por nome do alarme crescente</w:t>
            </w:r>
            <w:r w:rsidR="007D082E"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  <w:p w14:paraId="6546C969" w14:textId="34F12E24" w:rsidR="007D082E" w:rsidRPr="006213AB" w:rsidRDefault="007D082E" w:rsidP="00D55663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inferior esquerdo;</w:t>
            </w:r>
          </w:p>
        </w:tc>
      </w:tr>
      <w:tr w:rsidR="00D55663" w:rsidRPr="00B27225" w14:paraId="60564B85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730A0BEE" w14:textId="77777777" w:rsidR="00D55663" w:rsidRPr="006213AB" w:rsidRDefault="00D55663" w:rsidP="00D4339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GRÁFICO</w:t>
            </w:r>
          </w:p>
        </w:tc>
        <w:tc>
          <w:tcPr>
            <w:tcW w:w="2977" w:type="dxa"/>
            <w:vAlign w:val="center"/>
          </w:tcPr>
          <w:p w14:paraId="63788FA9" w14:textId="417AA70B" w:rsidR="00D55663" w:rsidRPr="006213AB" w:rsidRDefault="00D55663" w:rsidP="00116A7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Quantidade </w:t>
            </w:r>
            <w:r w:rsidR="00116A7A" w:rsidRPr="006213AB">
              <w:rPr>
                <w:rFonts w:ascii="Arial" w:hAnsi="Arial" w:cs="Arial"/>
                <w:sz w:val="16"/>
                <w:szCs w:val="20"/>
              </w:rPr>
              <w:t>de alarmes</w:t>
            </w:r>
            <w:r w:rsidRPr="006213AB">
              <w:rPr>
                <w:rFonts w:ascii="Arial" w:hAnsi="Arial" w:cs="Arial"/>
                <w:sz w:val="16"/>
                <w:szCs w:val="20"/>
              </w:rPr>
              <w:t xml:space="preserve"> X </w:t>
            </w:r>
            <w:r w:rsidR="00116A7A" w:rsidRPr="006213AB">
              <w:rPr>
                <w:rFonts w:ascii="Arial" w:hAnsi="Arial" w:cs="Arial"/>
                <w:sz w:val="16"/>
                <w:szCs w:val="20"/>
              </w:rPr>
              <w:t>nome do alarme</w:t>
            </w:r>
          </w:p>
        </w:tc>
        <w:tc>
          <w:tcPr>
            <w:tcW w:w="3119" w:type="dxa"/>
            <w:vAlign w:val="center"/>
          </w:tcPr>
          <w:p w14:paraId="232C3D4F" w14:textId="77777777" w:rsidR="00D55663" w:rsidRPr="006213AB" w:rsidRDefault="00D55663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252" w:type="dxa"/>
            <w:vAlign w:val="center"/>
          </w:tcPr>
          <w:p w14:paraId="7338BD4A" w14:textId="77777777" w:rsidR="00D55663" w:rsidRPr="006213AB" w:rsidRDefault="00D55663" w:rsidP="00D4339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inferior direito;</w:t>
            </w:r>
          </w:p>
          <w:p w14:paraId="62C2A58F" w14:textId="49FE814B" w:rsidR="00D55663" w:rsidRPr="006213AB" w:rsidRDefault="00D55663" w:rsidP="00116A7A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Tipo: </w:t>
            </w:r>
            <w:r w:rsidR="00116A7A" w:rsidRPr="006213AB">
              <w:rPr>
                <w:rFonts w:ascii="Arial" w:hAnsi="Arial" w:cs="Arial"/>
                <w:sz w:val="16"/>
                <w:szCs w:val="20"/>
              </w:rPr>
              <w:t>pizza</w:t>
            </w:r>
            <w:r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</w:tc>
      </w:tr>
    </w:tbl>
    <w:p w14:paraId="028F3C32" w14:textId="77777777" w:rsidR="00D55663" w:rsidRDefault="00D55663" w:rsidP="003C2019">
      <w:pPr>
        <w:rPr>
          <w:rFonts w:ascii="Arial" w:hAnsi="Arial" w:cs="Arial"/>
        </w:rPr>
      </w:pPr>
    </w:p>
    <w:p w14:paraId="4A1A7FC1" w14:textId="6DF50A49" w:rsidR="001E46CC" w:rsidRDefault="001E46CC" w:rsidP="00D43391">
      <w:pPr>
        <w:pStyle w:val="Heading5"/>
      </w:pPr>
      <w:r>
        <w:t>Evolução das Cargas</w:t>
      </w:r>
    </w:p>
    <w:p w14:paraId="75A3DB2A" w14:textId="0CE145EF" w:rsidR="001E46CC" w:rsidRPr="00B27225" w:rsidRDefault="001E46CC" w:rsidP="001E46CC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A tela com a evolução das cargas </w:t>
      </w:r>
      <w:r w:rsidRPr="00B27225">
        <w:rPr>
          <w:rFonts w:ascii="Arial" w:hAnsi="Arial" w:cs="Arial"/>
          <w:lang w:eastAsia="en-US"/>
        </w:rPr>
        <w:t>deve seguir o layout:</w:t>
      </w:r>
    </w:p>
    <w:p w14:paraId="454F6E02" w14:textId="20398DD4" w:rsidR="003C2019" w:rsidRDefault="001E46CC" w:rsidP="00DC3A7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B02D18F" wp14:editId="5698FA7E">
            <wp:extent cx="6480810" cy="2822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AAF" w14:textId="77777777" w:rsidR="001E46CC" w:rsidRDefault="001E46CC" w:rsidP="00DC3A7E">
      <w:pPr>
        <w:rPr>
          <w:rFonts w:ascii="Arial" w:hAnsi="Arial" w:cs="Arial"/>
        </w:rPr>
      </w:pPr>
    </w:p>
    <w:tbl>
      <w:tblPr>
        <w:tblW w:w="10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410"/>
        <w:gridCol w:w="2961"/>
      </w:tblGrid>
      <w:tr w:rsidR="009513EF" w:rsidRPr="00B27225" w14:paraId="435F8532" w14:textId="77777777" w:rsidTr="006213AB">
        <w:trPr>
          <w:trHeight w:val="358"/>
          <w:jc w:val="center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491B8153" w14:textId="77777777" w:rsidR="009513EF" w:rsidRPr="006213AB" w:rsidRDefault="009513EF" w:rsidP="009513E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3F3D17B5" w14:textId="77777777" w:rsidR="009513EF" w:rsidRPr="006213AB" w:rsidRDefault="009513EF" w:rsidP="009513E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25C34A54" w14:textId="77777777" w:rsidR="009513EF" w:rsidRPr="006213AB" w:rsidRDefault="009513EF" w:rsidP="009513E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AÇÃO</w:t>
            </w:r>
          </w:p>
        </w:tc>
        <w:tc>
          <w:tcPr>
            <w:tcW w:w="2961" w:type="dxa"/>
            <w:shd w:val="clear" w:color="auto" w:fill="BFBFBF" w:themeFill="background1" w:themeFillShade="BF"/>
            <w:vAlign w:val="center"/>
          </w:tcPr>
          <w:p w14:paraId="50074E9C" w14:textId="77777777" w:rsidR="009513EF" w:rsidRPr="006213AB" w:rsidRDefault="009513EF" w:rsidP="009513E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DETALHAMENTO</w:t>
            </w:r>
          </w:p>
        </w:tc>
      </w:tr>
      <w:tr w:rsidR="009513EF" w:rsidRPr="00B27225" w14:paraId="5C327E80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5720862F" w14:textId="182BE917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FILTRO</w:t>
            </w:r>
          </w:p>
        </w:tc>
        <w:tc>
          <w:tcPr>
            <w:tcW w:w="2977" w:type="dxa"/>
            <w:vAlign w:val="center"/>
          </w:tcPr>
          <w:p w14:paraId="15C8AC2B" w14:textId="1DAF200E" w:rsidR="009513EF" w:rsidRPr="006213AB" w:rsidRDefault="009513EF" w:rsidP="002E00AE">
            <w:pPr>
              <w:rPr>
                <w:rFonts w:ascii="Arial" w:hAnsi="Arial" w:cs="Arial"/>
                <w:sz w:val="16"/>
                <w:szCs w:val="20"/>
                <w:lang w:eastAsia="en-US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C</w:t>
            </w:r>
            <w:r w:rsidR="002E00AE" w:rsidRPr="006213AB">
              <w:rPr>
                <w:rFonts w:ascii="Arial" w:hAnsi="Arial" w:cs="Arial"/>
                <w:sz w:val="16"/>
                <w:szCs w:val="20"/>
                <w:lang w:eastAsia="en-US"/>
              </w:rPr>
              <w:t>iclo</w:t>
            </w:r>
            <w:r w:rsidR="00A512B8">
              <w:rPr>
                <w:rFonts w:ascii="Arial" w:hAnsi="Arial" w:cs="Arial"/>
                <w:sz w:val="16"/>
                <w:szCs w:val="20"/>
                <w:lang w:eastAsia="en-US"/>
              </w:rPr>
              <w:t xml:space="preserve"> (Snapshot)</w:t>
            </w:r>
          </w:p>
        </w:tc>
        <w:tc>
          <w:tcPr>
            <w:tcW w:w="2410" w:type="dxa"/>
            <w:vAlign w:val="center"/>
          </w:tcPr>
          <w:p w14:paraId="4E81A119" w14:textId="58C91B75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Aplica o filtro nos demais componentes</w:t>
            </w:r>
          </w:p>
        </w:tc>
        <w:tc>
          <w:tcPr>
            <w:tcW w:w="2961" w:type="dxa"/>
            <w:vAlign w:val="center"/>
          </w:tcPr>
          <w:p w14:paraId="5E0E0DC1" w14:textId="558D4733" w:rsidR="009513EF" w:rsidRPr="006213AB" w:rsidRDefault="004A0E5C" w:rsidP="000247A4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Posição: </w:t>
            </w:r>
            <w:r w:rsidR="000247A4" w:rsidRPr="006213AB">
              <w:rPr>
                <w:rFonts w:ascii="Arial" w:hAnsi="Arial" w:cs="Arial"/>
                <w:sz w:val="16"/>
                <w:szCs w:val="20"/>
              </w:rPr>
              <w:t>superior</w:t>
            </w:r>
            <w:r w:rsidRPr="006213AB">
              <w:rPr>
                <w:rFonts w:ascii="Arial" w:hAnsi="Arial" w:cs="Arial"/>
                <w:sz w:val="16"/>
                <w:szCs w:val="20"/>
              </w:rPr>
              <w:t xml:space="preserve"> esquerdo;</w:t>
            </w:r>
          </w:p>
        </w:tc>
      </w:tr>
      <w:tr w:rsidR="009513EF" w:rsidRPr="00B27225" w14:paraId="41618887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54A075C3" w14:textId="77777777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DATALIST</w:t>
            </w:r>
          </w:p>
        </w:tc>
        <w:tc>
          <w:tcPr>
            <w:tcW w:w="2977" w:type="dxa"/>
            <w:vAlign w:val="center"/>
          </w:tcPr>
          <w:p w14:paraId="2AD2A357" w14:textId="3CA485D7" w:rsidR="009513EF" w:rsidRPr="006213AB" w:rsidRDefault="004A0E5C" w:rsidP="000247A4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Ciclo</w:t>
            </w:r>
            <w:r w:rsidR="00A512B8">
              <w:rPr>
                <w:rFonts w:ascii="Arial" w:hAnsi="Arial" w:cs="Arial"/>
                <w:sz w:val="16"/>
                <w:szCs w:val="20"/>
                <w:lang w:eastAsia="en-US"/>
              </w:rPr>
              <w:t xml:space="preserve"> (Snapshot)</w:t>
            </w: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 xml:space="preserve">, </w:t>
            </w:r>
            <w:r w:rsidR="000247A4" w:rsidRPr="006213AB">
              <w:rPr>
                <w:rFonts w:ascii="Arial" w:hAnsi="Arial" w:cs="Arial"/>
                <w:sz w:val="16"/>
                <w:szCs w:val="20"/>
                <w:lang w:eastAsia="en-US"/>
              </w:rPr>
              <w:t>i</w:t>
            </w: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 xml:space="preserve">nicio, </w:t>
            </w:r>
            <w:r w:rsidR="000247A4" w:rsidRPr="006213AB">
              <w:rPr>
                <w:rFonts w:ascii="Arial" w:hAnsi="Arial" w:cs="Arial"/>
                <w:sz w:val="16"/>
                <w:szCs w:val="20"/>
                <w:lang w:eastAsia="en-US"/>
              </w:rPr>
              <w:t>f</w:t>
            </w: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im</w:t>
            </w:r>
          </w:p>
        </w:tc>
        <w:tc>
          <w:tcPr>
            <w:tcW w:w="2410" w:type="dxa"/>
            <w:vAlign w:val="center"/>
          </w:tcPr>
          <w:p w14:paraId="6DD110DA" w14:textId="77777777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961" w:type="dxa"/>
            <w:vAlign w:val="center"/>
          </w:tcPr>
          <w:p w14:paraId="27F1433A" w14:textId="77777777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Ordenação por nome do alarme crescente</w:t>
            </w:r>
          </w:p>
          <w:p w14:paraId="088069A5" w14:textId="19781AF2" w:rsidR="000247A4" w:rsidRPr="006213AB" w:rsidRDefault="000247A4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superior direito</w:t>
            </w:r>
          </w:p>
        </w:tc>
      </w:tr>
      <w:tr w:rsidR="009513EF" w:rsidRPr="00B27225" w14:paraId="3435304F" w14:textId="77777777" w:rsidTr="006213AB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55BF759D" w14:textId="778B0B55" w:rsidR="009513EF" w:rsidRPr="006213AB" w:rsidRDefault="009513EF" w:rsidP="009513E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GRÁFICOS</w:t>
            </w:r>
          </w:p>
        </w:tc>
        <w:tc>
          <w:tcPr>
            <w:tcW w:w="2977" w:type="dxa"/>
            <w:vAlign w:val="center"/>
          </w:tcPr>
          <w:p w14:paraId="2D0FE852" w14:textId="7F0CA163" w:rsidR="009513EF" w:rsidRPr="006213AB" w:rsidRDefault="009513EF" w:rsidP="004A0E5C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Quantidade </w:t>
            </w:r>
            <w:r w:rsidR="004A0E5C" w:rsidRPr="006213AB">
              <w:rPr>
                <w:rFonts w:ascii="Arial" w:hAnsi="Arial" w:cs="Arial"/>
                <w:sz w:val="16"/>
                <w:szCs w:val="20"/>
              </w:rPr>
              <w:t>carregada</w:t>
            </w:r>
            <w:r w:rsidRPr="006213AB">
              <w:rPr>
                <w:rFonts w:ascii="Arial" w:hAnsi="Arial" w:cs="Arial"/>
                <w:sz w:val="16"/>
                <w:szCs w:val="20"/>
              </w:rPr>
              <w:t xml:space="preserve"> X </w:t>
            </w:r>
            <w:r w:rsidR="00A512B8">
              <w:rPr>
                <w:rFonts w:ascii="Arial" w:hAnsi="Arial" w:cs="Arial"/>
                <w:sz w:val="16"/>
                <w:szCs w:val="20"/>
              </w:rPr>
              <w:t>data e ciclo (</w:t>
            </w:r>
            <w:r w:rsidR="00A512B8">
              <w:rPr>
                <w:rFonts w:ascii="Arial" w:hAnsi="Arial" w:cs="Arial"/>
                <w:sz w:val="16"/>
                <w:szCs w:val="20"/>
              </w:rPr>
              <w:br/>
              <w:t>Snapshot)</w:t>
            </w:r>
          </w:p>
        </w:tc>
        <w:tc>
          <w:tcPr>
            <w:tcW w:w="2410" w:type="dxa"/>
            <w:vAlign w:val="center"/>
          </w:tcPr>
          <w:p w14:paraId="565054EC" w14:textId="77777777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2961" w:type="dxa"/>
            <w:vAlign w:val="center"/>
          </w:tcPr>
          <w:p w14:paraId="62D6D858" w14:textId="77777777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Posição: inferior direito;</w:t>
            </w:r>
          </w:p>
          <w:p w14:paraId="3F630BD7" w14:textId="642F94C3" w:rsidR="009513EF" w:rsidRPr="006213AB" w:rsidRDefault="009513EF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 xml:space="preserve">Tipo: </w:t>
            </w:r>
            <w:r w:rsidR="000247A4" w:rsidRPr="006213AB">
              <w:rPr>
                <w:rFonts w:ascii="Arial" w:hAnsi="Arial" w:cs="Arial"/>
                <w:sz w:val="16"/>
                <w:szCs w:val="20"/>
              </w:rPr>
              <w:t>linha</w:t>
            </w:r>
            <w:r w:rsidRPr="006213AB">
              <w:rPr>
                <w:rFonts w:ascii="Arial" w:hAnsi="Arial" w:cs="Arial"/>
                <w:sz w:val="16"/>
                <w:szCs w:val="20"/>
              </w:rPr>
              <w:t>;</w:t>
            </w:r>
          </w:p>
          <w:p w14:paraId="626D806A" w14:textId="77777777" w:rsidR="004A0E5C" w:rsidRDefault="004A0E5C" w:rsidP="009513EF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1 gráfico para cada Plataforma;</w:t>
            </w:r>
          </w:p>
          <w:p w14:paraId="67369669" w14:textId="5D38B6F6" w:rsidR="00A512B8" w:rsidRPr="00A512B8" w:rsidRDefault="00A512B8" w:rsidP="009513EF">
            <w:pPr>
              <w:rPr>
                <w:rFonts w:ascii="Arial" w:hAnsi="Arial" w:cs="Arial"/>
                <w:sz w:val="16"/>
                <w:szCs w:val="16"/>
              </w:rPr>
            </w:pPr>
            <w:r w:rsidRPr="006213AB">
              <w:rPr>
                <w:rFonts w:ascii="Arial" w:hAnsi="Arial" w:cs="Arial"/>
                <w:sz w:val="16"/>
                <w:szCs w:val="16"/>
              </w:rPr>
              <w:t xml:space="preserve">Ciclos </w:t>
            </w:r>
            <w:r>
              <w:rPr>
                <w:rFonts w:ascii="Arial" w:hAnsi="Arial" w:cs="Arial"/>
                <w:sz w:val="16"/>
                <w:szCs w:val="16"/>
              </w:rPr>
              <w:t>(Snapshot)</w:t>
            </w:r>
            <w:r w:rsidRPr="006213AB">
              <w:rPr>
                <w:rFonts w:ascii="Arial" w:hAnsi="Arial" w:cs="Arial"/>
                <w:sz w:val="16"/>
                <w:szCs w:val="16"/>
              </w:rPr>
              <w:t xml:space="preserve"> dos últimos 6 meses;</w:t>
            </w:r>
          </w:p>
        </w:tc>
      </w:tr>
    </w:tbl>
    <w:p w14:paraId="72DDFC0D" w14:textId="77777777" w:rsidR="009513EF" w:rsidRDefault="009513EF" w:rsidP="00DC3A7E">
      <w:pPr>
        <w:rPr>
          <w:rFonts w:ascii="Arial" w:hAnsi="Arial" w:cs="Arial"/>
        </w:rPr>
      </w:pPr>
    </w:p>
    <w:p w14:paraId="63F564D7" w14:textId="064ADDCB" w:rsidR="00C05486" w:rsidRDefault="00C05486" w:rsidP="00D43391">
      <w:pPr>
        <w:pStyle w:val="Heading5"/>
      </w:pPr>
      <w:r w:rsidRPr="00A512B8">
        <w:rPr>
          <w:lang w:val="pt-BR"/>
        </w:rPr>
        <w:t>Dados Ca</w:t>
      </w:r>
      <w:r>
        <w:t>rregamento</w:t>
      </w:r>
    </w:p>
    <w:p w14:paraId="0DD279CE" w14:textId="49DC1035" w:rsidR="002D44F2" w:rsidRPr="00B27225" w:rsidRDefault="002D44F2" w:rsidP="002D44F2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 tela com os dados de carregamento </w:t>
      </w:r>
      <w:r w:rsidRPr="00B27225">
        <w:rPr>
          <w:rFonts w:ascii="Arial" w:hAnsi="Arial" w:cs="Arial"/>
          <w:lang w:eastAsia="en-US"/>
        </w:rPr>
        <w:t>deve seguir o layout:</w:t>
      </w:r>
    </w:p>
    <w:p w14:paraId="26A472BD" w14:textId="77777777" w:rsidR="002D44F2" w:rsidRPr="002D44F2" w:rsidRDefault="002D44F2" w:rsidP="002D44F2">
      <w:pPr>
        <w:rPr>
          <w:lang w:eastAsia="en-US"/>
        </w:rPr>
      </w:pPr>
    </w:p>
    <w:p w14:paraId="20D18421" w14:textId="297C6B38" w:rsidR="00C05486" w:rsidRDefault="006C67DC" w:rsidP="00C0548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52A16AA" wp14:editId="4E2AD9F7">
            <wp:extent cx="6480810" cy="20332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BB19" w14:textId="01924EF5" w:rsidR="00C05486" w:rsidRDefault="00C05486" w:rsidP="00C05486">
      <w:pPr>
        <w:rPr>
          <w:rFonts w:ascii="Arial" w:hAnsi="Arial" w:cs="Arial"/>
          <w:lang w:eastAsia="en-US"/>
        </w:rPr>
      </w:pPr>
      <w:r w:rsidRPr="00C05486">
        <w:rPr>
          <w:rFonts w:ascii="Arial" w:hAnsi="Arial" w:cs="Arial"/>
          <w:lang w:eastAsia="en-US"/>
        </w:rPr>
        <w:lastRenderedPageBreak/>
        <w:t xml:space="preserve">Esta tela deve apresentar </w:t>
      </w:r>
      <w:r>
        <w:rPr>
          <w:rFonts w:ascii="Arial" w:hAnsi="Arial" w:cs="Arial"/>
          <w:lang w:eastAsia="en-US"/>
        </w:rPr>
        <w:t>os dados carregados, para cada um dos carregamentos</w:t>
      </w:r>
      <w:r w:rsidR="006C67DC">
        <w:rPr>
          <w:rFonts w:ascii="Arial" w:hAnsi="Arial" w:cs="Arial"/>
          <w:lang w:eastAsia="en-US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977"/>
        <w:gridCol w:w="2976"/>
        <w:gridCol w:w="1985"/>
      </w:tblGrid>
      <w:tr w:rsidR="006C67DC" w:rsidRPr="00B27225" w14:paraId="4CF289CA" w14:textId="77777777" w:rsidTr="00F82209">
        <w:trPr>
          <w:trHeight w:val="344"/>
          <w:jc w:val="center"/>
        </w:trPr>
        <w:tc>
          <w:tcPr>
            <w:tcW w:w="1985" w:type="dxa"/>
            <w:shd w:val="clear" w:color="FFFFFF" w:fill="C0C0C0"/>
            <w:noWrap/>
            <w:vAlign w:val="center"/>
            <w:hideMark/>
          </w:tcPr>
          <w:p w14:paraId="394E0C12" w14:textId="77777777" w:rsidR="006C67DC" w:rsidRPr="006213AB" w:rsidRDefault="006C67DC" w:rsidP="00F8220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0231F040" w14:textId="77777777" w:rsidR="006C67DC" w:rsidRPr="006213AB" w:rsidRDefault="006C67DC" w:rsidP="00F8220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976" w:type="dxa"/>
            <w:shd w:val="clear" w:color="auto" w:fill="BFBFBF" w:themeFill="background1" w:themeFillShade="BF"/>
            <w:vAlign w:val="center"/>
          </w:tcPr>
          <w:p w14:paraId="50DA7555" w14:textId="77777777" w:rsidR="006C67DC" w:rsidRPr="006213AB" w:rsidRDefault="006C67DC" w:rsidP="00F8220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AÇÃO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67D40C8E" w14:textId="77777777" w:rsidR="006C67DC" w:rsidRPr="006213AB" w:rsidRDefault="006C67DC" w:rsidP="00F8220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color w:val="000000"/>
                <w:sz w:val="16"/>
                <w:szCs w:val="20"/>
              </w:rPr>
              <w:t>DETALHAMENTO</w:t>
            </w:r>
          </w:p>
        </w:tc>
      </w:tr>
      <w:tr w:rsidR="006C67DC" w:rsidRPr="00B27225" w14:paraId="44F53E7A" w14:textId="77777777" w:rsidTr="00F82209">
        <w:trPr>
          <w:trHeight w:val="453"/>
          <w:jc w:val="center"/>
        </w:trPr>
        <w:tc>
          <w:tcPr>
            <w:tcW w:w="1985" w:type="dxa"/>
            <w:shd w:val="clear" w:color="auto" w:fill="auto"/>
            <w:noWrap/>
            <w:vAlign w:val="center"/>
          </w:tcPr>
          <w:p w14:paraId="0F9CDAEF" w14:textId="46883EA8" w:rsidR="006C67DC" w:rsidRPr="006213AB" w:rsidRDefault="006C67DC" w:rsidP="00F8220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LISTA DE CARREGAMENTOS</w:t>
            </w:r>
          </w:p>
        </w:tc>
        <w:tc>
          <w:tcPr>
            <w:tcW w:w="2977" w:type="dxa"/>
            <w:vAlign w:val="center"/>
          </w:tcPr>
          <w:p w14:paraId="0F87C06B" w14:textId="53921A53" w:rsidR="006C67DC" w:rsidRPr="006213AB" w:rsidRDefault="006C67DC" w:rsidP="00F82209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Mostra a lista de todos os carregamentos do escopo deste projeto</w:t>
            </w:r>
          </w:p>
        </w:tc>
        <w:tc>
          <w:tcPr>
            <w:tcW w:w="2976" w:type="dxa"/>
            <w:vAlign w:val="center"/>
          </w:tcPr>
          <w:p w14:paraId="65ED882F" w14:textId="7453B68E" w:rsidR="006C67DC" w:rsidRPr="006213AB" w:rsidRDefault="006C67DC" w:rsidP="00F82209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Ao clicar, mostra os dados no DATALIST a direita</w:t>
            </w:r>
          </w:p>
        </w:tc>
        <w:tc>
          <w:tcPr>
            <w:tcW w:w="1985" w:type="dxa"/>
            <w:vAlign w:val="center"/>
          </w:tcPr>
          <w:p w14:paraId="648E5F92" w14:textId="73D893D6" w:rsidR="006C67DC" w:rsidRPr="006213AB" w:rsidRDefault="006C67DC" w:rsidP="00F82209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Canto esquerdo</w:t>
            </w:r>
          </w:p>
        </w:tc>
      </w:tr>
      <w:tr w:rsidR="006C67DC" w:rsidRPr="00B27225" w14:paraId="40F791A2" w14:textId="77777777" w:rsidTr="00F82209">
        <w:trPr>
          <w:trHeight w:val="431"/>
          <w:jc w:val="center"/>
        </w:trPr>
        <w:tc>
          <w:tcPr>
            <w:tcW w:w="1985" w:type="dxa"/>
            <w:shd w:val="clear" w:color="auto" w:fill="auto"/>
            <w:noWrap/>
            <w:vAlign w:val="center"/>
          </w:tcPr>
          <w:p w14:paraId="0F6AB161" w14:textId="77777777" w:rsidR="006C67DC" w:rsidRPr="006213AB" w:rsidRDefault="006C67DC" w:rsidP="00F8220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DATALIST</w:t>
            </w:r>
          </w:p>
        </w:tc>
        <w:tc>
          <w:tcPr>
            <w:tcW w:w="2977" w:type="dxa"/>
            <w:vAlign w:val="center"/>
          </w:tcPr>
          <w:p w14:paraId="0B238EAA" w14:textId="0B2095F5" w:rsidR="006C67DC" w:rsidRPr="006213AB" w:rsidRDefault="006C67DC" w:rsidP="00F82209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  <w:lang w:eastAsia="en-US"/>
              </w:rPr>
              <w:t>Cada um dos atributos da carrega</w:t>
            </w:r>
          </w:p>
        </w:tc>
        <w:tc>
          <w:tcPr>
            <w:tcW w:w="2976" w:type="dxa"/>
            <w:vAlign w:val="center"/>
          </w:tcPr>
          <w:p w14:paraId="6E24BA9D" w14:textId="524B02B9" w:rsidR="006C67DC" w:rsidRPr="006213AB" w:rsidRDefault="006C67DC" w:rsidP="00F82209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1985" w:type="dxa"/>
            <w:vAlign w:val="center"/>
          </w:tcPr>
          <w:p w14:paraId="12181558" w14:textId="0524ABFD" w:rsidR="006C67DC" w:rsidRPr="006213AB" w:rsidRDefault="006C67DC" w:rsidP="00F82209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Canto direito</w:t>
            </w:r>
          </w:p>
        </w:tc>
      </w:tr>
    </w:tbl>
    <w:p w14:paraId="64EBAE92" w14:textId="77777777" w:rsidR="006C67DC" w:rsidRPr="00C05486" w:rsidRDefault="006C67DC" w:rsidP="00C05486">
      <w:pPr>
        <w:rPr>
          <w:rFonts w:ascii="Arial" w:hAnsi="Arial" w:cs="Arial"/>
          <w:lang w:eastAsia="en-US"/>
        </w:rPr>
      </w:pPr>
    </w:p>
    <w:p w14:paraId="382E23F1" w14:textId="54998D96" w:rsidR="00304415" w:rsidRPr="00B27225" w:rsidRDefault="00304415" w:rsidP="00AF7A77">
      <w:pPr>
        <w:pStyle w:val="Heading3"/>
        <w:tabs>
          <w:tab w:val="clear" w:pos="4547"/>
        </w:tabs>
        <w:ind w:left="851" w:hanging="11"/>
        <w:rPr>
          <w:lang w:val="pt-BR"/>
        </w:rPr>
      </w:pPr>
      <w:bookmarkStart w:id="8" w:name="_Toc493138760"/>
      <w:r w:rsidRPr="00B27225">
        <w:rPr>
          <w:lang w:val="pt-BR"/>
        </w:rPr>
        <w:t>RQN02 - Realizar batimento das informações do Portal Minha Oi X CRMs (Clientes/Produtos/Planos)</w:t>
      </w:r>
      <w:bookmarkEnd w:id="8"/>
    </w:p>
    <w:p w14:paraId="5D25B50F" w14:textId="77777777" w:rsidR="00304415" w:rsidRPr="00B27225" w:rsidRDefault="00304415" w:rsidP="00304415">
      <w:pPr>
        <w:rPr>
          <w:rFonts w:ascii="Arial" w:hAnsi="Arial" w:cs="Arial"/>
        </w:rPr>
      </w:pPr>
    </w:p>
    <w:p w14:paraId="0A9FD87E" w14:textId="77777777" w:rsidR="00304415" w:rsidRPr="0027017C" w:rsidRDefault="00304415" w:rsidP="00B10656">
      <w:pPr>
        <w:pStyle w:val="Heading4"/>
        <w:rPr>
          <w:lang w:val="pt-BR"/>
        </w:rPr>
      </w:pPr>
      <w:r w:rsidRPr="0027017C">
        <w:rPr>
          <w:lang w:val="pt-BR"/>
        </w:rPr>
        <w:t>RGN04 – Realizar o batimento das informações do Minha Oi para garantir que esteja alinhado com o CRM</w:t>
      </w:r>
    </w:p>
    <w:p w14:paraId="31411DA9" w14:textId="77777777" w:rsidR="00304415" w:rsidRPr="00B27225" w:rsidRDefault="00304415" w:rsidP="00304415">
      <w:pPr>
        <w:ind w:left="708"/>
        <w:rPr>
          <w:rFonts w:ascii="Arial" w:hAnsi="Arial" w:cs="Arial"/>
        </w:rPr>
      </w:pPr>
    </w:p>
    <w:p w14:paraId="2A1BA59A" w14:textId="77777777" w:rsidR="00304415" w:rsidRPr="00B27225" w:rsidRDefault="00304415" w:rsidP="00304415">
      <w:pPr>
        <w:rPr>
          <w:rFonts w:ascii="Arial" w:hAnsi="Arial" w:cs="Arial"/>
        </w:rPr>
      </w:pPr>
      <w:r w:rsidRPr="00B27225">
        <w:rPr>
          <w:rFonts w:ascii="Arial" w:hAnsi="Arial" w:cs="Arial"/>
        </w:rPr>
        <w:t xml:space="preserve">Realizar batimento das informações do Portal Minha Oi X CRMs (Clientes/Produtos/Planos). </w:t>
      </w:r>
    </w:p>
    <w:p w14:paraId="01ACCA2F" w14:textId="1045B69E" w:rsidR="00304415" w:rsidRPr="00B27225" w:rsidRDefault="00304415" w:rsidP="00304415">
      <w:pPr>
        <w:rPr>
          <w:rFonts w:ascii="Arial" w:hAnsi="Arial" w:cs="Arial"/>
        </w:rPr>
      </w:pPr>
      <w:r w:rsidRPr="00B27225">
        <w:rPr>
          <w:rFonts w:ascii="Arial" w:hAnsi="Arial" w:cs="Arial"/>
        </w:rPr>
        <w:t>Com base nos dados dos clientes cadastrados no MIN</w:t>
      </w:r>
      <w:r w:rsidR="006213AB">
        <w:rPr>
          <w:rFonts w:ascii="Arial" w:hAnsi="Arial" w:cs="Arial"/>
        </w:rPr>
        <w:t xml:space="preserve">HA OI realizar o batimento </w:t>
      </w:r>
      <w:r w:rsidRPr="00B27225">
        <w:rPr>
          <w:rFonts w:ascii="Arial" w:hAnsi="Arial" w:cs="Arial"/>
        </w:rPr>
        <w:t>para garantir que esteja alinhado com o CRM.</w:t>
      </w:r>
      <w:r w:rsidR="003A1CF1">
        <w:rPr>
          <w:rFonts w:ascii="Arial" w:hAnsi="Arial" w:cs="Arial"/>
        </w:rPr>
        <w:t xml:space="preserve"> Também deverá ser feito o batimento do Portal Minha Oi com o CDI, para quando o sistema for STC, SBL ou SINN.</w:t>
      </w:r>
    </w:p>
    <w:p w14:paraId="5CD51A41" w14:textId="77777777" w:rsidR="00304415" w:rsidRPr="00B27225" w:rsidRDefault="00304415" w:rsidP="00304415">
      <w:pPr>
        <w:rPr>
          <w:rFonts w:ascii="Arial" w:hAnsi="Arial" w:cs="Arial"/>
        </w:rPr>
      </w:pPr>
    </w:p>
    <w:p w14:paraId="765D1DC2" w14:textId="77777777" w:rsidR="00304415" w:rsidRPr="00B27225" w:rsidRDefault="00304415" w:rsidP="000B04A4">
      <w:pPr>
        <w:pStyle w:val="Heading4"/>
        <w:rPr>
          <w:lang w:val="pt-BR"/>
        </w:rPr>
      </w:pPr>
      <w:r w:rsidRPr="00B27225">
        <w:rPr>
          <w:lang w:val="pt-BR"/>
        </w:rPr>
        <w:t>RGN05 – O sentido do batimento deverá ser do minha oi para o CRM</w:t>
      </w:r>
    </w:p>
    <w:p w14:paraId="6D4B8CC4" w14:textId="77777777" w:rsidR="00304415" w:rsidRPr="00B27225" w:rsidRDefault="00304415" w:rsidP="00304415">
      <w:pPr>
        <w:rPr>
          <w:rFonts w:ascii="Arial" w:hAnsi="Arial" w:cs="Arial"/>
        </w:rPr>
      </w:pPr>
    </w:p>
    <w:p w14:paraId="06642D9F" w14:textId="2A6E4F32" w:rsidR="00304415" w:rsidRPr="00B27225" w:rsidRDefault="00304415" w:rsidP="00304415">
      <w:pPr>
        <w:rPr>
          <w:rFonts w:ascii="Arial" w:hAnsi="Arial" w:cs="Arial"/>
        </w:rPr>
      </w:pPr>
      <w:r w:rsidRPr="00B27225">
        <w:rPr>
          <w:rFonts w:ascii="Arial" w:hAnsi="Arial" w:cs="Arial"/>
        </w:rPr>
        <w:t>O sentido do batimento deverá ser do</w:t>
      </w:r>
      <w:r w:rsidR="00F82209">
        <w:rPr>
          <w:rFonts w:ascii="Arial" w:hAnsi="Arial" w:cs="Arial"/>
        </w:rPr>
        <w:t xml:space="preserve"> Portal Minha O</w:t>
      </w:r>
      <w:r w:rsidRPr="00B27225">
        <w:rPr>
          <w:rFonts w:ascii="Arial" w:hAnsi="Arial" w:cs="Arial"/>
        </w:rPr>
        <w:t xml:space="preserve">i para o CRM, considerando o CPF </w:t>
      </w:r>
      <w:r w:rsidR="009668E0">
        <w:rPr>
          <w:rFonts w:ascii="Arial" w:hAnsi="Arial" w:cs="Arial"/>
        </w:rPr>
        <w:t xml:space="preserve">e o TERMINAL /CONTRATO </w:t>
      </w:r>
      <w:r w:rsidRPr="00B27225">
        <w:rPr>
          <w:rFonts w:ascii="Arial" w:hAnsi="Arial" w:cs="Arial"/>
        </w:rPr>
        <w:t xml:space="preserve">do cliente cadastrado no minha oi como chave para o batimento. A </w:t>
      </w:r>
      <w:r w:rsidR="00FB005F" w:rsidRPr="00B27225">
        <w:rPr>
          <w:rFonts w:ascii="Arial" w:hAnsi="Arial" w:cs="Arial"/>
        </w:rPr>
        <w:t>exceção é para o cliente pré</w:t>
      </w:r>
      <w:r w:rsidR="003D52BF">
        <w:rPr>
          <w:rFonts w:ascii="Arial" w:hAnsi="Arial" w:cs="Arial"/>
        </w:rPr>
        <w:t>-</w:t>
      </w:r>
      <w:r w:rsidRPr="00B27225">
        <w:rPr>
          <w:rFonts w:ascii="Arial" w:hAnsi="Arial" w:cs="Arial"/>
        </w:rPr>
        <w:t>pago, que deverá ter o batimento pelo terminal, já que no CRM não possui o número de CPF.</w:t>
      </w:r>
    </w:p>
    <w:p w14:paraId="4C36EE53" w14:textId="77777777" w:rsidR="00304415" w:rsidRPr="00B27225" w:rsidRDefault="00304415" w:rsidP="00304415">
      <w:pPr>
        <w:rPr>
          <w:rFonts w:ascii="Arial" w:hAnsi="Arial" w:cs="Arial"/>
        </w:rPr>
      </w:pPr>
    </w:p>
    <w:p w14:paraId="7261BD84" w14:textId="77777777" w:rsidR="00304415" w:rsidRPr="00B27225" w:rsidRDefault="00304415" w:rsidP="000B04A4">
      <w:pPr>
        <w:pStyle w:val="Heading4"/>
        <w:rPr>
          <w:lang w:val="pt-BR"/>
        </w:rPr>
      </w:pPr>
      <w:r w:rsidRPr="00B27225">
        <w:rPr>
          <w:lang w:val="pt-BR"/>
        </w:rPr>
        <w:t>RGN06 – O batimento deverá ser realizado semanalmente.</w:t>
      </w:r>
    </w:p>
    <w:p w14:paraId="2AB06937" w14:textId="77777777" w:rsidR="00304415" w:rsidRPr="00B27225" w:rsidRDefault="00304415" w:rsidP="00304415">
      <w:pPr>
        <w:rPr>
          <w:rFonts w:ascii="Arial" w:hAnsi="Arial" w:cs="Arial"/>
        </w:rPr>
      </w:pPr>
    </w:p>
    <w:p w14:paraId="7383525E" w14:textId="0FC9B07B" w:rsidR="00576C10" w:rsidRPr="00576C10" w:rsidRDefault="00730850" w:rsidP="00576C1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As frentes (Portal Minha Oi, CRM e Sistema de Faturamento) deverão disponibilizar as extrações semanalmente</w:t>
      </w:r>
      <w:r w:rsidR="00304415" w:rsidRPr="00576C1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304415" w:rsidRPr="00576C10">
        <w:rPr>
          <w:rFonts w:ascii="Arial" w:hAnsi="Arial" w:cs="Arial"/>
        </w:rPr>
        <w:t xml:space="preserve"> Para que após a carga aconteçam os batimentos.</w:t>
      </w:r>
      <w:r w:rsidR="005E5A21" w:rsidRPr="00576C10">
        <w:rPr>
          <w:rFonts w:ascii="Arial" w:hAnsi="Arial" w:cs="Arial"/>
        </w:rPr>
        <w:t xml:space="preserve"> </w:t>
      </w:r>
    </w:p>
    <w:p w14:paraId="1A054834" w14:textId="188B7519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  <w:r w:rsidRPr="00576C10">
        <w:rPr>
          <w:rFonts w:ascii="Arial" w:hAnsi="Arial" w:cs="Arial"/>
          <w:lang w:eastAsia="en-US"/>
        </w:rPr>
        <w:t xml:space="preserve">Para atender ao requisito o RAID irá trabalhar com o conceito de snapshot. Que é a fotografia dos cadastros dos sistemas em um determinado momento. </w:t>
      </w:r>
    </w:p>
    <w:p w14:paraId="08CD72FB" w14:textId="3917F31C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  <w:r w:rsidRPr="00576C10">
        <w:rPr>
          <w:rFonts w:ascii="Arial" w:hAnsi="Arial" w:cs="Arial"/>
          <w:lang w:eastAsia="en-US"/>
        </w:rPr>
        <w:t xml:space="preserve">O requisito sugere que haja uma execução por semana totalizando na base no máximo 3 semanas de snapshot.  A lógica que será montada permite esse tipo de abordagem com total controle dos processos e resultados. </w:t>
      </w:r>
    </w:p>
    <w:p w14:paraId="169DCFE6" w14:textId="66D64765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  <w:r w:rsidRPr="00576C10">
        <w:rPr>
          <w:rFonts w:ascii="Arial" w:hAnsi="Arial" w:cs="Arial"/>
          <w:lang w:eastAsia="en-US"/>
        </w:rPr>
        <w:t xml:space="preserve">Para cada momento é dado um identificador único, o snapshot id. Ele servirá de base para a as validações de divergência entre as plataformas e geração de reportes. </w:t>
      </w:r>
    </w:p>
    <w:p w14:paraId="08FFD42E" w14:textId="77777777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  <w:r w:rsidRPr="00576C10">
        <w:rPr>
          <w:rFonts w:ascii="Arial" w:hAnsi="Arial" w:cs="Arial"/>
          <w:lang w:eastAsia="en-US"/>
        </w:rPr>
        <w:t>Os processos do RAID serão executados para cada snapshot e terão seus alarmes, casos, reportes e KPIs baseado no snapshot id em curso.</w:t>
      </w:r>
    </w:p>
    <w:p w14:paraId="33D3C1F9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p w14:paraId="73A51FFA" w14:textId="77777777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  <w:r w:rsidRPr="00576C10">
        <w:rPr>
          <w:rFonts w:ascii="Arial" w:hAnsi="Arial" w:cs="Arial"/>
          <w:lang w:eastAsia="en-US"/>
        </w:rPr>
        <w:t xml:space="preserve">Ao criar um novo snapshot o sistema irá popular automaticamente as seguintes entidades: </w:t>
      </w:r>
    </w:p>
    <w:p w14:paraId="20C8AAAA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p w14:paraId="4D480483" w14:textId="06376B9D" w:rsidR="00576C10" w:rsidRPr="00576C10" w:rsidRDefault="00576C10" w:rsidP="00576C10">
      <w:pPr>
        <w:pStyle w:val="ListParagraph"/>
        <w:numPr>
          <w:ilvl w:val="0"/>
          <w:numId w:val="31"/>
        </w:numPr>
        <w:rPr>
          <w:rFonts w:ascii="Arial" w:hAnsi="Arial" w:cs="Arial"/>
          <w:sz w:val="24"/>
          <w:lang w:val="pt-BR"/>
        </w:rPr>
      </w:pPr>
      <w:r w:rsidRPr="00576C10">
        <w:rPr>
          <w:rFonts w:ascii="Arial" w:hAnsi="Arial" w:cs="Arial"/>
          <w:b/>
          <w:sz w:val="24"/>
          <w:lang w:val="pt-BR"/>
        </w:rPr>
        <w:t>SNAPSHOT (</w:t>
      </w:r>
      <w:r w:rsidRPr="00576C10">
        <w:rPr>
          <w:rFonts w:ascii="Arial" w:hAnsi="Arial" w:cs="Arial"/>
          <w:sz w:val="24"/>
          <w:lang w:val="pt-BR"/>
        </w:rPr>
        <w:t>RD_C_SNAPSHOT): Criação a partir de um número sequencial, considerando os seguintes status:</w:t>
      </w:r>
    </w:p>
    <w:p w14:paraId="5EE1FDBD" w14:textId="77777777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</w:p>
    <w:p w14:paraId="1ED027EF" w14:textId="485F212C" w:rsidR="00576C10" w:rsidRPr="00576C10" w:rsidRDefault="00576C10" w:rsidP="00576C1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Domínio do Status</w:t>
      </w:r>
      <w:r w:rsidRPr="00576C10">
        <w:rPr>
          <w:rFonts w:ascii="Arial" w:hAnsi="Arial" w:cs="Arial"/>
        </w:rPr>
        <w:t xml:space="preserve">: </w:t>
      </w:r>
    </w:p>
    <w:p w14:paraId="3298C15C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69"/>
        <w:gridCol w:w="5331"/>
      </w:tblGrid>
      <w:tr w:rsidR="00576C10" w:rsidRPr="00576C10" w14:paraId="4F6B50F8" w14:textId="77777777" w:rsidTr="00E42884">
        <w:trPr>
          <w:trHeight w:val="27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3EAF7B" w14:textId="7E37B95A" w:rsidR="00576C10" w:rsidRPr="006213AB" w:rsidRDefault="006213AB" w:rsidP="00E42884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 w:rsidRPr="006213AB"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STATUS</w:t>
            </w:r>
          </w:p>
        </w:tc>
        <w:tc>
          <w:tcPr>
            <w:tcW w:w="533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4DEB8FB" w14:textId="64853336" w:rsidR="00576C10" w:rsidRPr="006213AB" w:rsidRDefault="006213AB" w:rsidP="00E42884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 w:rsidRPr="006213AB"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REGRA</w:t>
            </w:r>
          </w:p>
        </w:tc>
      </w:tr>
      <w:tr w:rsidR="00576C10" w:rsidRPr="00576C10" w14:paraId="78B49BFC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E277D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Carregamento Pendente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DC7BE" w14:textId="38373329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 xml:space="preserve">Significa que ainda </w:t>
            </w:r>
            <w:r w:rsidR="006213AB" w:rsidRPr="00576C10">
              <w:rPr>
                <w:rFonts w:ascii="Arial" w:hAnsi="Arial" w:cs="Arial"/>
                <w:sz w:val="16"/>
                <w:szCs w:val="16"/>
                <w:lang w:eastAsia="en-US"/>
              </w:rPr>
              <w:t>não</w:t>
            </w: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 xml:space="preserve"> iniciou nenhum dos carregamentos do snapshot</w:t>
            </w:r>
          </w:p>
        </w:tc>
      </w:tr>
      <w:tr w:rsidR="00576C10" w:rsidRPr="00576C10" w14:paraId="73BF03B7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11C31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Em Carregamento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35134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Significa que existe algum carregamento em execução</w:t>
            </w:r>
          </w:p>
        </w:tc>
      </w:tr>
      <w:tr w:rsidR="00576C10" w:rsidRPr="00576C10" w14:paraId="5727F635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FE7CCB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 xml:space="preserve">Em validação 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62E39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Todos os fluxos de carregamento terminaram com sucesso e existem fluxos de validação em execução</w:t>
            </w:r>
          </w:p>
        </w:tc>
      </w:tr>
      <w:tr w:rsidR="00576C10" w:rsidRPr="00576C10" w14:paraId="4EF42A6D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D3442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Tratamento de Casos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A9C20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Todos os fluxos de validação foram finalizados e existem casos com status em aberto</w:t>
            </w:r>
          </w:p>
        </w:tc>
      </w:tr>
      <w:tr w:rsidR="00576C10" w:rsidRPr="00576C10" w14:paraId="46D00994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C774A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Finalizado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8F446" w14:textId="31124DE1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 xml:space="preserve">Quando </w:t>
            </w:r>
            <w:r w:rsidR="006213AB" w:rsidRPr="00576C10">
              <w:rPr>
                <w:rFonts w:ascii="Arial" w:hAnsi="Arial" w:cs="Arial"/>
                <w:sz w:val="16"/>
                <w:szCs w:val="16"/>
                <w:lang w:eastAsia="en-US"/>
              </w:rPr>
              <w:t>não</w:t>
            </w: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 xml:space="preserve"> existem mais fluxos em execução nem casos em aberto</w:t>
            </w:r>
          </w:p>
        </w:tc>
      </w:tr>
    </w:tbl>
    <w:p w14:paraId="360C5F0A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48"/>
        <w:gridCol w:w="768"/>
        <w:gridCol w:w="227"/>
        <w:gridCol w:w="226"/>
        <w:gridCol w:w="226"/>
        <w:gridCol w:w="2661"/>
      </w:tblGrid>
      <w:tr w:rsidR="00576C10" w:rsidRPr="00576C10" w14:paraId="09E348AE" w14:textId="77777777" w:rsidTr="00576C10">
        <w:trPr>
          <w:gridAfter w:val="1"/>
          <w:wAfter w:w="2608" w:type="dxa"/>
          <w:trHeight w:val="47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6C82B" w14:textId="77777777" w:rsidR="00576C10" w:rsidRPr="00576C10" w:rsidRDefault="00576C10" w:rsidP="00576C10">
            <w:pPr>
              <w:spacing w:before="240"/>
              <w:jc w:val="both"/>
              <w:rPr>
                <w:rFonts w:ascii="Arial" w:hAnsi="Arial" w:cs="Arial"/>
                <w:color w:val="0000FF"/>
                <w:sz w:val="20"/>
                <w:szCs w:val="20"/>
                <w:u w:val="single"/>
                <w:lang w:val="en-US" w:eastAsia="en-US"/>
              </w:rPr>
            </w:pPr>
            <w:r w:rsidRPr="00576C10">
              <w:rPr>
                <w:rFonts w:ascii="Arial" w:hAnsi="Arial" w:cs="Arial"/>
                <w:sz w:val="22"/>
                <w:szCs w:val="16"/>
                <w:lang w:val="en-US" w:eastAsia="en-US"/>
              </w:rPr>
              <w:t>RD_C_SNAPSHOT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9E2AE" w14:textId="77777777" w:rsidR="00576C10" w:rsidRPr="00576C10" w:rsidRDefault="00576C10" w:rsidP="00576C10">
            <w:pPr>
              <w:jc w:val="both"/>
              <w:rPr>
                <w:rFonts w:ascii="Arial" w:hAnsi="Arial" w:cs="Arial"/>
                <w:color w:val="0000FF"/>
                <w:sz w:val="20"/>
                <w:szCs w:val="20"/>
                <w:u w:val="single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9E483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02B03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9F0DDA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14"/>
                <w:szCs w:val="14"/>
                <w:lang w:eastAsia="en-US"/>
              </w:rPr>
            </w:pPr>
          </w:p>
        </w:tc>
      </w:tr>
      <w:tr w:rsidR="00576C10" w:rsidRPr="00576C10" w14:paraId="6EF359B8" w14:textId="77777777" w:rsidTr="00F82209">
        <w:trPr>
          <w:trHeight w:val="27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F67DEA6" w14:textId="43390FFE" w:rsidR="00576C10" w:rsidRPr="006213AB" w:rsidRDefault="006213AB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 w:rsidRPr="006213AB"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COLUNA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ED58348" w14:textId="4F27C6B4" w:rsidR="00576C10" w:rsidRPr="006213AB" w:rsidRDefault="006213AB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 w:rsidRPr="006213AB"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CHAVE</w:t>
            </w:r>
          </w:p>
        </w:tc>
        <w:tc>
          <w:tcPr>
            <w:tcW w:w="33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01A6075" w14:textId="03F91683" w:rsidR="00576C10" w:rsidRPr="006213AB" w:rsidRDefault="00576C10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 w:rsidRPr="006213AB"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 </w:t>
            </w:r>
            <w:r w:rsidR="006213AB" w:rsidRPr="006213AB"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DESCRIÇÃO</w:t>
            </w:r>
          </w:p>
        </w:tc>
      </w:tr>
      <w:tr w:rsidR="00576C10" w:rsidRPr="00576C10" w14:paraId="3C322F73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D34B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Snapshot_id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7AA02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40" w:type="dxa"/>
            <w:gridSpan w:val="4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1C652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Identificador do Snapshot</w:t>
            </w:r>
          </w:p>
        </w:tc>
      </w:tr>
      <w:tr w:rsidR="00576C10" w:rsidRPr="00576C10" w14:paraId="54FE2EDF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532BB0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FE1C4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450C85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Descrição do Snapshot</w:t>
            </w:r>
          </w:p>
        </w:tc>
      </w:tr>
      <w:tr w:rsidR="00576C10" w:rsidRPr="00576C10" w14:paraId="5134391F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F1B6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D9EA6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FBFD6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Status do Snapshot</w:t>
            </w:r>
          </w:p>
        </w:tc>
      </w:tr>
      <w:tr w:rsidR="00576C10" w:rsidRPr="00576C10" w14:paraId="562D9EAB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802DA8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START_DATE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4663D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B314B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Data de criação do snapshot id</w:t>
            </w:r>
          </w:p>
        </w:tc>
      </w:tr>
      <w:tr w:rsidR="00576C10" w:rsidRPr="00576C10" w14:paraId="6B446226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CF43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END_DATE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A0CF1E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36B18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Data Fim do snapshot Id</w:t>
            </w:r>
          </w:p>
        </w:tc>
      </w:tr>
    </w:tbl>
    <w:p w14:paraId="3976462A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p w14:paraId="096E8490" w14:textId="77777777" w:rsidR="00576C10" w:rsidRPr="00576C10" w:rsidRDefault="00576C10" w:rsidP="00576C10">
      <w:pPr>
        <w:pStyle w:val="ListParagraph"/>
        <w:numPr>
          <w:ilvl w:val="0"/>
          <w:numId w:val="31"/>
        </w:numPr>
        <w:rPr>
          <w:rFonts w:ascii="Arial" w:hAnsi="Arial" w:cs="Arial"/>
          <w:sz w:val="24"/>
          <w:lang w:val="pt-BR"/>
        </w:rPr>
      </w:pPr>
      <w:r w:rsidRPr="00576C10">
        <w:rPr>
          <w:rFonts w:ascii="Arial" w:hAnsi="Arial" w:cs="Arial"/>
          <w:b/>
          <w:sz w:val="24"/>
          <w:lang w:val="pt-BR"/>
        </w:rPr>
        <w:t>Carregamentos (</w:t>
      </w:r>
      <w:r w:rsidRPr="00576C10">
        <w:rPr>
          <w:rFonts w:ascii="Arial" w:hAnsi="Arial" w:cs="Arial"/>
          <w:sz w:val="24"/>
          <w:lang w:val="pt-BR"/>
        </w:rPr>
        <w:t>RD_C_LOADING_PROCESS): Populada a partir da entidade de Subsistemas. Será criado um registro de carregamento para cada subsistema configurado. É responsável pelo controle de todas as cargas de um snapshot.</w:t>
      </w:r>
    </w:p>
    <w:p w14:paraId="6FE050D7" w14:textId="77777777" w:rsidR="00576C10" w:rsidRPr="00576C10" w:rsidRDefault="00576C10" w:rsidP="00576C10">
      <w:pPr>
        <w:pStyle w:val="ListParagraph"/>
        <w:rPr>
          <w:rFonts w:ascii="Arial" w:hAnsi="Arial" w:cs="Arial"/>
          <w:sz w:val="24"/>
          <w:lang w:val="pt-BR"/>
        </w:rPr>
      </w:pPr>
    </w:p>
    <w:p w14:paraId="0B8A41B8" w14:textId="00A32B3E" w:rsidR="00576C10" w:rsidRPr="00576C10" w:rsidRDefault="00576C10" w:rsidP="00576C1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Domínio do Status</w:t>
      </w:r>
      <w:r w:rsidRPr="00576C10">
        <w:rPr>
          <w:rFonts w:ascii="Arial" w:hAnsi="Arial" w:cs="Arial"/>
        </w:rPr>
        <w:t xml:space="preserve">: </w:t>
      </w:r>
    </w:p>
    <w:p w14:paraId="5207DBD3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33"/>
        <w:gridCol w:w="5331"/>
      </w:tblGrid>
      <w:tr w:rsidR="00576C10" w:rsidRPr="00576C10" w14:paraId="04B367EE" w14:textId="77777777" w:rsidTr="00F82209">
        <w:trPr>
          <w:trHeight w:val="27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2891F66" w14:textId="40D03233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STATUS</w:t>
            </w:r>
          </w:p>
        </w:tc>
        <w:tc>
          <w:tcPr>
            <w:tcW w:w="533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863531" w14:textId="42859B65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REGRA</w:t>
            </w:r>
          </w:p>
        </w:tc>
      </w:tr>
      <w:tr w:rsidR="00576C10" w:rsidRPr="00576C10" w14:paraId="74C9CBF4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6C1BE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Carregamento Pendente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37D47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 xml:space="preserve">Significa que ainda nao iniciou o carregamento. </w:t>
            </w:r>
          </w:p>
        </w:tc>
      </w:tr>
      <w:tr w:rsidR="00576C10" w:rsidRPr="00576C10" w14:paraId="73B98465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2548F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lastRenderedPageBreak/>
              <w:t>Em Carregamento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2FB24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O fluxo está em execução</w:t>
            </w:r>
          </w:p>
        </w:tc>
      </w:tr>
      <w:tr w:rsidR="00576C10" w:rsidRPr="00576C10" w14:paraId="5F143FC8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18FB52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Carregamento em Erro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E5087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O fluxo terminou em erro</w:t>
            </w:r>
          </w:p>
        </w:tc>
      </w:tr>
      <w:tr w:rsidR="00576C10" w:rsidRPr="00576C10" w14:paraId="6939D096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FB57F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Carregamento Finalizado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29ACE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O fluxo terminou com sucesso</w:t>
            </w:r>
          </w:p>
        </w:tc>
      </w:tr>
      <w:tr w:rsidR="00576C10" w:rsidRPr="00576C10" w14:paraId="2D58A979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3FF27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Erro Quantidade de Registros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0744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Erro ao validar a quantidade de registros de acordo com histórico para o ponto</w:t>
            </w:r>
          </w:p>
        </w:tc>
      </w:tr>
    </w:tbl>
    <w:p w14:paraId="306D1932" w14:textId="23C56706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  <w:r w:rsidRPr="00576C10">
        <w:rPr>
          <w:rFonts w:ascii="Arial" w:hAnsi="Arial" w:cs="Arial"/>
          <w:lang w:eastAsia="en-US"/>
        </w:rPr>
        <w:br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126"/>
        <w:gridCol w:w="768"/>
        <w:gridCol w:w="222"/>
        <w:gridCol w:w="222"/>
        <w:gridCol w:w="222"/>
        <w:gridCol w:w="2671"/>
      </w:tblGrid>
      <w:tr w:rsidR="00576C10" w:rsidRPr="00576C10" w14:paraId="3141F8C5" w14:textId="77777777" w:rsidTr="00576C10">
        <w:trPr>
          <w:gridAfter w:val="1"/>
          <w:wAfter w:w="2671" w:type="dxa"/>
          <w:trHeight w:val="47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5433" w14:textId="77777777" w:rsidR="00576C10" w:rsidRPr="00576C10" w:rsidRDefault="00576C10" w:rsidP="00576C10">
            <w:pPr>
              <w:spacing w:before="240"/>
              <w:jc w:val="both"/>
              <w:rPr>
                <w:rFonts w:ascii="Arial" w:hAnsi="Arial" w:cs="Arial"/>
                <w:color w:val="0000FF"/>
                <w:sz w:val="20"/>
                <w:szCs w:val="20"/>
                <w:u w:val="single"/>
                <w:lang w:val="en-US" w:eastAsia="en-US"/>
              </w:rPr>
            </w:pPr>
            <w:r w:rsidRPr="00576C10">
              <w:rPr>
                <w:rFonts w:ascii="Arial" w:hAnsi="Arial" w:cs="Arial"/>
                <w:sz w:val="22"/>
                <w:szCs w:val="16"/>
                <w:lang w:val="en-US" w:eastAsia="en-US"/>
              </w:rPr>
              <w:t>RD_C_LOADING_PROCESS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71BD8" w14:textId="77777777" w:rsidR="00576C10" w:rsidRPr="00576C10" w:rsidRDefault="00576C10" w:rsidP="00576C10">
            <w:pPr>
              <w:jc w:val="both"/>
              <w:rPr>
                <w:rFonts w:ascii="Arial" w:hAnsi="Arial" w:cs="Arial"/>
                <w:color w:val="0000FF"/>
                <w:sz w:val="20"/>
                <w:szCs w:val="20"/>
                <w:u w:val="single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3F5D9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B7182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5E3C73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14"/>
                <w:szCs w:val="14"/>
                <w:lang w:eastAsia="en-US"/>
              </w:rPr>
            </w:pPr>
          </w:p>
        </w:tc>
      </w:tr>
      <w:tr w:rsidR="00576C10" w:rsidRPr="00576C10" w14:paraId="2BC807B6" w14:textId="77777777" w:rsidTr="00E42884">
        <w:trPr>
          <w:trHeight w:val="27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AF1741C" w14:textId="7DD53F32" w:rsidR="00576C10" w:rsidRPr="00F82209" w:rsidRDefault="00F82209" w:rsidP="00E42884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COLUNA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C002825" w14:textId="2706DF4D" w:rsidR="00576C10" w:rsidRPr="00F82209" w:rsidRDefault="00F82209" w:rsidP="00E42884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CHAVE</w:t>
            </w:r>
          </w:p>
        </w:tc>
        <w:tc>
          <w:tcPr>
            <w:tcW w:w="3337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D10E258" w14:textId="6154D520" w:rsidR="00576C10" w:rsidRPr="00F82209" w:rsidRDefault="00F82209" w:rsidP="00E42884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DESCRIÇÃO</w:t>
            </w:r>
          </w:p>
        </w:tc>
      </w:tr>
      <w:tr w:rsidR="00576C10" w:rsidRPr="00576C10" w14:paraId="78E65851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9E5F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Snapshot_id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46067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37" w:type="dxa"/>
            <w:gridSpan w:val="4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32A9A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Identificador do Snapshot</w:t>
            </w:r>
          </w:p>
        </w:tc>
      </w:tr>
      <w:tr w:rsidR="00576C10" w:rsidRPr="00576C10" w14:paraId="1748BD51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71DBA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Id_carregamento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C3D9D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F49018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Identificador do carregamento</w:t>
            </w:r>
          </w:p>
        </w:tc>
      </w:tr>
      <w:tr w:rsidR="00576C10" w:rsidRPr="00576C10" w14:paraId="1A67CA9E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382AC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Id_sistema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8EDCF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97D233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Identificador do sistema</w:t>
            </w:r>
          </w:p>
        </w:tc>
      </w:tr>
      <w:tr w:rsidR="00576C10" w:rsidRPr="00576C10" w14:paraId="4245F2A9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4CBF1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0AD65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28FB84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Status do Carregamento</w:t>
            </w:r>
          </w:p>
        </w:tc>
      </w:tr>
      <w:tr w:rsidR="00576C10" w:rsidRPr="00576C10" w14:paraId="0D31B438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B12F7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Quantidade de Registros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351D7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B78338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Quantidade de registros</w:t>
            </w:r>
          </w:p>
        </w:tc>
      </w:tr>
      <w:tr w:rsidR="00576C10" w:rsidRPr="00576C10" w14:paraId="33B718B6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DB76A6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Data Inicio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3A1E2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46444D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Data início</w:t>
            </w:r>
          </w:p>
        </w:tc>
      </w:tr>
      <w:tr w:rsidR="00576C10" w:rsidRPr="00576C10" w14:paraId="34ED87F0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3BD6B0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Data Fim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A7C5E0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5EF518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Data Fim</w:t>
            </w:r>
          </w:p>
        </w:tc>
      </w:tr>
      <w:tr w:rsidR="00576C10" w:rsidRPr="00576C10" w14:paraId="0F3F5404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4E386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Run_flow_id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93D48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50D670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 da execução do fluxo de controle de carregamento</w:t>
            </w:r>
          </w:p>
        </w:tc>
      </w:tr>
      <w:tr w:rsidR="00576C10" w:rsidRPr="00576C10" w14:paraId="3C5BEF4A" w14:textId="77777777" w:rsidTr="00E42884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6E251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File_Name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4EE21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504460" w14:textId="77777777" w:rsidR="00576C10" w:rsidRPr="00576C10" w:rsidRDefault="00576C10" w:rsidP="00E42884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Nome do Arquivo</w:t>
            </w:r>
          </w:p>
        </w:tc>
      </w:tr>
    </w:tbl>
    <w:p w14:paraId="170ACBA3" w14:textId="77777777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</w:p>
    <w:p w14:paraId="1432F353" w14:textId="77777777" w:rsidR="00576C10" w:rsidRPr="00576C10" w:rsidRDefault="00576C10" w:rsidP="00576C10">
      <w:pPr>
        <w:jc w:val="both"/>
        <w:rPr>
          <w:rFonts w:ascii="Arial" w:hAnsi="Arial" w:cs="Arial"/>
          <w:lang w:eastAsia="en-US"/>
        </w:rPr>
      </w:pPr>
    </w:p>
    <w:p w14:paraId="01AD7918" w14:textId="77777777" w:rsidR="00576C10" w:rsidRPr="00576C10" w:rsidRDefault="00576C10" w:rsidP="00576C10">
      <w:pPr>
        <w:pStyle w:val="ListParagraph"/>
        <w:numPr>
          <w:ilvl w:val="0"/>
          <w:numId w:val="31"/>
        </w:numPr>
        <w:rPr>
          <w:rFonts w:ascii="Arial" w:hAnsi="Arial" w:cs="Arial"/>
          <w:sz w:val="24"/>
        </w:rPr>
      </w:pPr>
      <w:r w:rsidRPr="00576C10">
        <w:rPr>
          <w:rFonts w:ascii="Arial" w:hAnsi="Arial" w:cs="Arial"/>
          <w:b/>
          <w:sz w:val="24"/>
          <w:lang w:val="pt-BR"/>
        </w:rPr>
        <w:t>Validações (</w:t>
      </w:r>
      <w:r w:rsidRPr="00576C10">
        <w:rPr>
          <w:rFonts w:ascii="Arial" w:hAnsi="Arial" w:cs="Arial"/>
          <w:sz w:val="24"/>
          <w:lang w:val="pt-BR"/>
        </w:rPr>
        <w:t xml:space="preserve">RD_C_VALIDATION_PROCESS): Populada a partir da entidade de Alarm Type. Será criado um registro de validação para cada alarm_type ativo. </w:t>
      </w:r>
      <w:r w:rsidRPr="00576C10">
        <w:rPr>
          <w:rFonts w:ascii="Arial" w:hAnsi="Arial" w:cs="Arial"/>
          <w:sz w:val="24"/>
        </w:rPr>
        <w:t>É responsável pelo controle das validações do snapshot.</w:t>
      </w:r>
    </w:p>
    <w:p w14:paraId="770B3B32" w14:textId="77777777" w:rsidR="00576C10" w:rsidRPr="00576C10" w:rsidRDefault="00576C10" w:rsidP="00576C10">
      <w:pPr>
        <w:pStyle w:val="ListParagraph"/>
        <w:rPr>
          <w:rFonts w:ascii="Arial" w:hAnsi="Arial" w:cs="Arial"/>
          <w:sz w:val="24"/>
        </w:rPr>
      </w:pPr>
    </w:p>
    <w:p w14:paraId="04EAF730" w14:textId="77777777" w:rsidR="00576C10" w:rsidRPr="00576C10" w:rsidRDefault="00576C10" w:rsidP="00576C10">
      <w:pPr>
        <w:jc w:val="both"/>
        <w:rPr>
          <w:rFonts w:ascii="Arial" w:hAnsi="Arial" w:cs="Arial"/>
        </w:rPr>
      </w:pPr>
      <w:r w:rsidRPr="00576C10">
        <w:rPr>
          <w:rFonts w:ascii="Arial" w:hAnsi="Arial" w:cs="Arial"/>
        </w:rPr>
        <w:t xml:space="preserve">Domínio do Status : </w:t>
      </w:r>
    </w:p>
    <w:p w14:paraId="4519A6F5" w14:textId="77777777" w:rsidR="00576C10" w:rsidRPr="00576C10" w:rsidRDefault="00576C10" w:rsidP="00576C10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93"/>
        <w:gridCol w:w="5331"/>
      </w:tblGrid>
      <w:tr w:rsidR="00576C10" w:rsidRPr="00576C10" w14:paraId="307F9E3B" w14:textId="77777777" w:rsidTr="00F82209">
        <w:trPr>
          <w:trHeight w:val="27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426D987" w14:textId="5136A9C2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STATUS</w:t>
            </w:r>
          </w:p>
        </w:tc>
        <w:tc>
          <w:tcPr>
            <w:tcW w:w="533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173BF52" w14:textId="1F3BA59F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REGRA</w:t>
            </w:r>
          </w:p>
        </w:tc>
      </w:tr>
      <w:tr w:rsidR="00576C10" w:rsidRPr="00576C10" w14:paraId="7B72549D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6176D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Validação Pendente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D69D7" w14:textId="56E3F05C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Significa que ainda nao iniciou a validação.</w:t>
            </w:r>
          </w:p>
        </w:tc>
      </w:tr>
      <w:tr w:rsidR="00576C10" w:rsidRPr="00576C10" w14:paraId="35DD2E70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5005F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Validação em Erro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C27BB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O fluxo terminou em erro</w:t>
            </w:r>
          </w:p>
        </w:tc>
      </w:tr>
      <w:tr w:rsidR="00576C10" w:rsidRPr="00576C10" w14:paraId="5F0041FC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B620C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Em Validação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D144A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O fluxo está em execução</w:t>
            </w:r>
          </w:p>
        </w:tc>
      </w:tr>
      <w:tr w:rsidR="00576C10" w:rsidRPr="00576C10" w14:paraId="2AB28860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04374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lastRenderedPageBreak/>
              <w:t>Validação Finalizada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889FD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O fluxo terminou com sucesso</w:t>
            </w:r>
          </w:p>
        </w:tc>
      </w:tr>
    </w:tbl>
    <w:p w14:paraId="1E26A012" w14:textId="77777777" w:rsidR="00576C10" w:rsidRPr="00576C10" w:rsidRDefault="00576C10" w:rsidP="00DA2BBB">
      <w:pPr>
        <w:jc w:val="center"/>
        <w:rPr>
          <w:rFonts w:ascii="Arial" w:hAnsi="Arial"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768"/>
        <w:gridCol w:w="222"/>
        <w:gridCol w:w="222"/>
        <w:gridCol w:w="222"/>
        <w:gridCol w:w="2671"/>
      </w:tblGrid>
      <w:tr w:rsidR="00576C10" w:rsidRPr="00576C10" w14:paraId="1B7A448B" w14:textId="77777777" w:rsidTr="00DA2BBB">
        <w:trPr>
          <w:gridAfter w:val="1"/>
          <w:wAfter w:w="2671" w:type="dxa"/>
          <w:trHeight w:val="47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79A2C" w14:textId="77777777" w:rsidR="00576C10" w:rsidRPr="00576C10" w:rsidRDefault="00576C10" w:rsidP="00576C10">
            <w:pPr>
              <w:spacing w:before="240"/>
              <w:jc w:val="both"/>
              <w:rPr>
                <w:rFonts w:ascii="Arial" w:hAnsi="Arial" w:cs="Arial"/>
                <w:color w:val="0000FF"/>
                <w:sz w:val="20"/>
                <w:szCs w:val="20"/>
                <w:u w:val="single"/>
                <w:lang w:val="en-US" w:eastAsia="en-US"/>
              </w:rPr>
            </w:pPr>
            <w:r w:rsidRPr="00576C10">
              <w:rPr>
                <w:rFonts w:ascii="Arial" w:hAnsi="Arial" w:cs="Arial"/>
                <w:sz w:val="22"/>
                <w:szCs w:val="16"/>
                <w:lang w:val="en-US" w:eastAsia="en-US"/>
              </w:rPr>
              <w:t>RD_C_VALIDATION_PROCESS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25656" w14:textId="77777777" w:rsidR="00576C10" w:rsidRPr="00576C10" w:rsidRDefault="00576C10" w:rsidP="00576C10">
            <w:pPr>
              <w:jc w:val="both"/>
              <w:rPr>
                <w:rFonts w:ascii="Arial" w:hAnsi="Arial" w:cs="Arial"/>
                <w:color w:val="0000FF"/>
                <w:sz w:val="20"/>
                <w:szCs w:val="20"/>
                <w:u w:val="single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F6FE9B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24039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B6A23A" w14:textId="77777777" w:rsidR="00576C10" w:rsidRPr="00576C10" w:rsidRDefault="00576C10" w:rsidP="00576C10">
            <w:pPr>
              <w:jc w:val="both"/>
              <w:rPr>
                <w:rFonts w:ascii="Arial" w:hAnsi="Arial" w:cs="Arial"/>
                <w:sz w:val="14"/>
                <w:szCs w:val="14"/>
                <w:lang w:eastAsia="en-US"/>
              </w:rPr>
            </w:pPr>
          </w:p>
        </w:tc>
      </w:tr>
      <w:tr w:rsidR="00576C10" w:rsidRPr="00576C10" w14:paraId="080F0085" w14:textId="77777777" w:rsidTr="00F82209">
        <w:trPr>
          <w:trHeight w:val="27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CA44830" w14:textId="136A1097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COLUNA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5721C0D" w14:textId="49412E2A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CHAVE</w:t>
            </w:r>
          </w:p>
        </w:tc>
        <w:tc>
          <w:tcPr>
            <w:tcW w:w="3337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5AAE48F" w14:textId="4DC0016E" w:rsidR="00576C10" w:rsidRPr="00F82209" w:rsidRDefault="00F82209" w:rsidP="00F82209">
            <w:pP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 w:eastAsia="en-US"/>
              </w:rPr>
              <w:t>DESCRIÇÃO</w:t>
            </w:r>
          </w:p>
        </w:tc>
      </w:tr>
      <w:tr w:rsidR="00576C10" w:rsidRPr="00576C10" w14:paraId="2A660A4D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3952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Snapshot_id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CF046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37" w:type="dxa"/>
            <w:gridSpan w:val="4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A8CBC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Identificador do Snapshot</w:t>
            </w:r>
          </w:p>
        </w:tc>
      </w:tr>
      <w:tr w:rsidR="00576C10" w:rsidRPr="00576C10" w14:paraId="3D6D4042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A5E525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Id_Validation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4869F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BD54DC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Identificador da validação</w:t>
            </w:r>
          </w:p>
        </w:tc>
      </w:tr>
      <w:tr w:rsidR="00576C10" w:rsidRPr="00576C10" w14:paraId="37A75512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46F0A1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Alarm_type_id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A235B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Y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7B5638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Identificação do alarm type</w:t>
            </w:r>
          </w:p>
        </w:tc>
      </w:tr>
      <w:tr w:rsidR="00576C10" w:rsidRPr="00576C10" w14:paraId="74707373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76C42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0D5D9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98D6AD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Status da Validação</w:t>
            </w:r>
          </w:p>
        </w:tc>
      </w:tr>
      <w:tr w:rsidR="00576C10" w:rsidRPr="00576C10" w14:paraId="6F11F384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0A035B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Quantidade de Registros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F8836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894467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Quantidade de registros lidos</w:t>
            </w:r>
          </w:p>
        </w:tc>
      </w:tr>
      <w:tr w:rsidR="00576C10" w:rsidRPr="00576C10" w14:paraId="267C419D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7EF77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Quantidade de Alarmes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A59E9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080388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Quantidade de registros alarmados</w:t>
            </w:r>
          </w:p>
        </w:tc>
      </w:tr>
      <w:tr w:rsidR="00576C10" w:rsidRPr="00576C10" w14:paraId="20D00937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DE946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Data Inicio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ACF9C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9B81D2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Data início</w:t>
            </w:r>
          </w:p>
        </w:tc>
      </w:tr>
      <w:tr w:rsidR="00576C10" w:rsidRPr="00576C10" w14:paraId="1FF75EEE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E5819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Data Fim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69E1C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6C68A4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Data Fim</w:t>
            </w:r>
          </w:p>
        </w:tc>
      </w:tr>
      <w:tr w:rsidR="00576C10" w:rsidRPr="00576C10" w14:paraId="75E35AAD" w14:textId="77777777" w:rsidTr="00F82209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193F8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Run_flow_id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968430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val="en-US"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val="en-US" w:eastAsia="en-US"/>
              </w:rPr>
              <w:t>N</w:t>
            </w:r>
          </w:p>
        </w:tc>
        <w:tc>
          <w:tcPr>
            <w:tcW w:w="3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59D8EA" w14:textId="77777777" w:rsidR="00576C10" w:rsidRPr="00576C10" w:rsidRDefault="00576C10" w:rsidP="00F82209">
            <w:pPr>
              <w:spacing w:before="24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76C10">
              <w:rPr>
                <w:rFonts w:ascii="Arial" w:hAnsi="Arial" w:cs="Arial"/>
                <w:sz w:val="16"/>
                <w:szCs w:val="16"/>
                <w:lang w:eastAsia="en-US"/>
              </w:rPr>
              <w:t>Id da execução do fluxo de controle de validação</w:t>
            </w:r>
          </w:p>
        </w:tc>
      </w:tr>
    </w:tbl>
    <w:p w14:paraId="6031DAD6" w14:textId="77777777" w:rsidR="00576C10" w:rsidRDefault="00576C10" w:rsidP="00576C10">
      <w:pPr>
        <w:jc w:val="both"/>
        <w:rPr>
          <w:rFonts w:ascii="Arial" w:hAnsi="Arial" w:cs="Arial"/>
        </w:rPr>
      </w:pPr>
    </w:p>
    <w:p w14:paraId="437DF47D" w14:textId="132542D9" w:rsidR="00730850" w:rsidRPr="00332C91" w:rsidRDefault="00730850" w:rsidP="0005618A">
      <w:pPr>
        <w:pStyle w:val="Heading5"/>
      </w:pPr>
      <w:bookmarkStart w:id="9" w:name="_Toc388348064"/>
      <w:r w:rsidRPr="00332C91">
        <w:t>Validação das cargas</w:t>
      </w:r>
      <w:bookmarkEnd w:id="9"/>
    </w:p>
    <w:p w14:paraId="52193DAB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Para evitar problemas de alarmes falso positivo será criado um mecanismo que identifica a quantidade de registros carregados por plataforma e os compara com base nos carregamentos anteriores. </w:t>
      </w:r>
    </w:p>
    <w:p w14:paraId="2D5FB64B" w14:textId="7DB3834B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>Após cada carga o RAID irá calcular a média da quantidade de registros</w:t>
      </w:r>
      <w:r>
        <w:rPr>
          <w:rFonts w:ascii="Arial" w:hAnsi="Arial" w:cs="Arial"/>
          <w:lang w:eastAsia="en-US"/>
        </w:rPr>
        <w:t xml:space="preserve"> dos últimos três carregamentos, considerando apenas os carregamentos válidos,</w:t>
      </w:r>
      <w:r w:rsidR="00871FDF">
        <w:rPr>
          <w:rFonts w:ascii="Arial" w:hAnsi="Arial" w:cs="Arial"/>
          <w:lang w:eastAsia="en-US"/>
        </w:rPr>
        <w:t xml:space="preserve"> </w:t>
      </w:r>
      <w:r w:rsidRPr="00332C91">
        <w:rPr>
          <w:rFonts w:ascii="Arial" w:hAnsi="Arial" w:cs="Arial"/>
          <w:lang w:eastAsia="en-US"/>
        </w:rPr>
        <w:t>e comparar com a quantidade de registros da carga atual. Caso essa quantidade ultrapasse um range de percentual da média histórica o RAID irá gerar um alarme e não irá executar as demais validações que dependem dessa carga.</w:t>
      </w:r>
    </w:p>
    <w:p w14:paraId="4BE127AC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1C066EB9" w14:textId="08F10072" w:rsidR="00730850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Ex: </w:t>
      </w:r>
    </w:p>
    <w:p w14:paraId="20AAD734" w14:textId="77777777" w:rsidR="00194A3E" w:rsidRPr="00332C91" w:rsidRDefault="00194A3E" w:rsidP="00730850">
      <w:pPr>
        <w:rPr>
          <w:rFonts w:ascii="Arial" w:hAnsi="Arial" w:cs="Arial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404"/>
      </w:tblGrid>
      <w:tr w:rsidR="00730850" w:rsidRPr="00332C91" w14:paraId="1CDEBBC0" w14:textId="77777777" w:rsidTr="00194A3E">
        <w:trPr>
          <w:trHeight w:val="283"/>
        </w:trPr>
        <w:tc>
          <w:tcPr>
            <w:tcW w:w="3448" w:type="dxa"/>
            <w:shd w:val="clear" w:color="auto" w:fill="BFBFBF" w:themeFill="background1" w:themeFillShade="BF"/>
            <w:vAlign w:val="center"/>
          </w:tcPr>
          <w:p w14:paraId="3DD260BC" w14:textId="516BA9DE" w:rsidR="00730850" w:rsidRPr="00194A3E" w:rsidRDefault="00194A3E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SISTEMA</w:t>
            </w:r>
          </w:p>
        </w:tc>
        <w:tc>
          <w:tcPr>
            <w:tcW w:w="3449" w:type="dxa"/>
            <w:shd w:val="clear" w:color="auto" w:fill="BFBFBF" w:themeFill="background1" w:themeFillShade="BF"/>
            <w:vAlign w:val="center"/>
          </w:tcPr>
          <w:p w14:paraId="4AD5E89C" w14:textId="4A3392FE" w:rsidR="00730850" w:rsidRPr="00194A3E" w:rsidRDefault="00194A3E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DATA</w:t>
            </w:r>
          </w:p>
        </w:tc>
        <w:tc>
          <w:tcPr>
            <w:tcW w:w="3449" w:type="dxa"/>
            <w:shd w:val="clear" w:color="auto" w:fill="BFBFBF" w:themeFill="background1" w:themeFillShade="BF"/>
            <w:vAlign w:val="center"/>
          </w:tcPr>
          <w:p w14:paraId="0B497A1F" w14:textId="312C3B70" w:rsidR="00730850" w:rsidRPr="00194A3E" w:rsidRDefault="00194A3E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QUANTIDADE</w:t>
            </w:r>
          </w:p>
        </w:tc>
      </w:tr>
      <w:tr w:rsidR="00730850" w:rsidRPr="00332C91" w14:paraId="178EB6C3" w14:textId="77777777" w:rsidTr="00194A3E">
        <w:trPr>
          <w:trHeight w:val="273"/>
        </w:trPr>
        <w:tc>
          <w:tcPr>
            <w:tcW w:w="3448" w:type="dxa"/>
            <w:vAlign w:val="center"/>
          </w:tcPr>
          <w:p w14:paraId="27D568FA" w14:textId="4D0CF19A" w:rsidR="00730850" w:rsidRPr="00194A3E" w:rsidRDefault="00871FDF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MOI</w:t>
            </w:r>
          </w:p>
        </w:tc>
        <w:tc>
          <w:tcPr>
            <w:tcW w:w="3449" w:type="dxa"/>
            <w:vAlign w:val="center"/>
          </w:tcPr>
          <w:p w14:paraId="41290973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snapshot 1</w:t>
            </w:r>
          </w:p>
        </w:tc>
        <w:tc>
          <w:tcPr>
            <w:tcW w:w="3449" w:type="dxa"/>
            <w:vAlign w:val="center"/>
          </w:tcPr>
          <w:p w14:paraId="5E5C5751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2.900.000</w:t>
            </w:r>
          </w:p>
        </w:tc>
      </w:tr>
      <w:tr w:rsidR="00730850" w:rsidRPr="00332C91" w14:paraId="4F386165" w14:textId="77777777" w:rsidTr="00194A3E">
        <w:trPr>
          <w:trHeight w:val="277"/>
        </w:trPr>
        <w:tc>
          <w:tcPr>
            <w:tcW w:w="3448" w:type="dxa"/>
            <w:vAlign w:val="center"/>
          </w:tcPr>
          <w:p w14:paraId="590625BD" w14:textId="16445202" w:rsidR="00730850" w:rsidRPr="00194A3E" w:rsidRDefault="00871FDF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MOI</w:t>
            </w:r>
          </w:p>
        </w:tc>
        <w:tc>
          <w:tcPr>
            <w:tcW w:w="3449" w:type="dxa"/>
            <w:vAlign w:val="center"/>
          </w:tcPr>
          <w:p w14:paraId="5BE2A7C3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snapshot 2</w:t>
            </w:r>
          </w:p>
        </w:tc>
        <w:tc>
          <w:tcPr>
            <w:tcW w:w="3449" w:type="dxa"/>
            <w:vAlign w:val="center"/>
          </w:tcPr>
          <w:p w14:paraId="214AD775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2.870.000</w:t>
            </w:r>
          </w:p>
        </w:tc>
      </w:tr>
      <w:tr w:rsidR="00730850" w:rsidRPr="00332C91" w14:paraId="76873EE7" w14:textId="77777777" w:rsidTr="00194A3E">
        <w:trPr>
          <w:trHeight w:val="267"/>
        </w:trPr>
        <w:tc>
          <w:tcPr>
            <w:tcW w:w="3448" w:type="dxa"/>
            <w:vAlign w:val="center"/>
          </w:tcPr>
          <w:p w14:paraId="40FD3AE1" w14:textId="43FD43F5" w:rsidR="00730850" w:rsidRPr="00194A3E" w:rsidRDefault="00871FDF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MOI</w:t>
            </w:r>
          </w:p>
        </w:tc>
        <w:tc>
          <w:tcPr>
            <w:tcW w:w="3449" w:type="dxa"/>
            <w:vAlign w:val="center"/>
          </w:tcPr>
          <w:p w14:paraId="4DC8A5C0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snapshot 3</w:t>
            </w:r>
          </w:p>
        </w:tc>
        <w:tc>
          <w:tcPr>
            <w:tcW w:w="3449" w:type="dxa"/>
            <w:vAlign w:val="center"/>
          </w:tcPr>
          <w:p w14:paraId="258B92B0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2.939.000</w:t>
            </w:r>
          </w:p>
        </w:tc>
      </w:tr>
    </w:tbl>
    <w:p w14:paraId="3D85235F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37AACC4D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Média: 2.903.000 </w:t>
      </w:r>
    </w:p>
    <w:p w14:paraId="2E6C892E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14D77012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lastRenderedPageBreak/>
        <w:t>Tabela de parâmetros utilizada para considerar o range definido pelo usuário:</w:t>
      </w:r>
    </w:p>
    <w:p w14:paraId="27F32B85" w14:textId="77777777" w:rsidR="00730850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 </w:t>
      </w:r>
    </w:p>
    <w:p w14:paraId="56380992" w14:textId="77777777" w:rsidR="00194A3E" w:rsidRPr="00332C91" w:rsidRDefault="00194A3E" w:rsidP="00730850">
      <w:pPr>
        <w:rPr>
          <w:rFonts w:ascii="Arial" w:hAnsi="Arial" w:cs="Arial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8"/>
        <w:gridCol w:w="3389"/>
        <w:gridCol w:w="3389"/>
      </w:tblGrid>
      <w:tr w:rsidR="00730850" w:rsidRPr="00332C91" w14:paraId="1C7656DE" w14:textId="77777777" w:rsidTr="00194A3E">
        <w:trPr>
          <w:trHeight w:val="358"/>
        </w:trPr>
        <w:tc>
          <w:tcPr>
            <w:tcW w:w="3448" w:type="dxa"/>
            <w:shd w:val="clear" w:color="auto" w:fill="BFBFBF" w:themeFill="background1" w:themeFillShade="BF"/>
            <w:vAlign w:val="center"/>
          </w:tcPr>
          <w:p w14:paraId="36D96402" w14:textId="1226EF01" w:rsidR="00730850" w:rsidRPr="00194A3E" w:rsidRDefault="00194A3E" w:rsidP="00194A3E">
            <w:pPr>
              <w:tabs>
                <w:tab w:val="center" w:pos="1616"/>
              </w:tabs>
              <w:rPr>
                <w:rFonts w:ascii="Arial" w:hAnsi="Arial" w:cs="Arial"/>
                <w:sz w:val="16"/>
                <w:lang w:eastAsia="en-US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NOME PARÂMETRO</w:t>
            </w:r>
          </w:p>
        </w:tc>
        <w:tc>
          <w:tcPr>
            <w:tcW w:w="3449" w:type="dxa"/>
            <w:shd w:val="clear" w:color="auto" w:fill="BFBFBF" w:themeFill="background1" w:themeFillShade="BF"/>
            <w:vAlign w:val="center"/>
          </w:tcPr>
          <w:p w14:paraId="4CDE80A2" w14:textId="6AD87A76" w:rsidR="00730850" w:rsidRPr="00194A3E" w:rsidRDefault="00194A3E" w:rsidP="00194A3E">
            <w:pPr>
              <w:rPr>
                <w:rFonts w:ascii="Arial" w:hAnsi="Arial" w:cs="Arial"/>
                <w:sz w:val="16"/>
                <w:lang w:eastAsia="en-US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VALOR 1</w:t>
            </w:r>
          </w:p>
        </w:tc>
        <w:tc>
          <w:tcPr>
            <w:tcW w:w="3449" w:type="dxa"/>
            <w:shd w:val="clear" w:color="auto" w:fill="BFBFBF" w:themeFill="background1" w:themeFillShade="BF"/>
            <w:vAlign w:val="center"/>
          </w:tcPr>
          <w:p w14:paraId="0EF9B3E0" w14:textId="1C15247B" w:rsidR="00730850" w:rsidRPr="00194A3E" w:rsidRDefault="00194A3E" w:rsidP="00194A3E">
            <w:pPr>
              <w:rPr>
                <w:rFonts w:ascii="Arial" w:hAnsi="Arial" w:cs="Arial"/>
                <w:sz w:val="16"/>
                <w:lang w:eastAsia="en-US"/>
              </w:rPr>
            </w:pPr>
            <w:r>
              <w:rPr>
                <w:rFonts w:ascii="Arial" w:hAnsi="Arial" w:cs="Arial"/>
                <w:sz w:val="16"/>
                <w:lang w:eastAsia="en-US"/>
              </w:rPr>
              <w:t>VALOR 2</w:t>
            </w:r>
          </w:p>
        </w:tc>
      </w:tr>
      <w:tr w:rsidR="00730850" w:rsidRPr="00332C91" w14:paraId="1C08B3EC" w14:textId="77777777" w:rsidTr="00194A3E">
        <w:trPr>
          <w:trHeight w:val="264"/>
        </w:trPr>
        <w:tc>
          <w:tcPr>
            <w:tcW w:w="3448" w:type="dxa"/>
            <w:vAlign w:val="center"/>
          </w:tcPr>
          <w:p w14:paraId="02EF48DC" w14:textId="3CFB6390" w:rsidR="00730850" w:rsidRPr="00194A3E" w:rsidRDefault="00871FDF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CARGA_MOI</w:t>
            </w:r>
          </w:p>
        </w:tc>
        <w:tc>
          <w:tcPr>
            <w:tcW w:w="3449" w:type="dxa"/>
            <w:vAlign w:val="center"/>
          </w:tcPr>
          <w:p w14:paraId="30CADAF7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90%</w:t>
            </w:r>
          </w:p>
        </w:tc>
        <w:tc>
          <w:tcPr>
            <w:tcW w:w="3449" w:type="dxa"/>
            <w:vAlign w:val="center"/>
          </w:tcPr>
          <w:p w14:paraId="713F14AA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120%</w:t>
            </w:r>
          </w:p>
        </w:tc>
      </w:tr>
      <w:tr w:rsidR="00730850" w:rsidRPr="00332C91" w14:paraId="5CC0F34A" w14:textId="77777777" w:rsidTr="00194A3E">
        <w:trPr>
          <w:trHeight w:val="267"/>
        </w:trPr>
        <w:tc>
          <w:tcPr>
            <w:tcW w:w="3448" w:type="dxa"/>
            <w:vAlign w:val="center"/>
          </w:tcPr>
          <w:p w14:paraId="14EB2972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  <w:r w:rsidRPr="00194A3E">
              <w:rPr>
                <w:rFonts w:ascii="Arial" w:hAnsi="Arial" w:cs="Arial"/>
                <w:sz w:val="16"/>
                <w:lang w:eastAsia="en-US"/>
              </w:rPr>
              <w:t>CARGA_&lt;PLATAFORMA&gt;</w:t>
            </w:r>
          </w:p>
        </w:tc>
        <w:tc>
          <w:tcPr>
            <w:tcW w:w="3449" w:type="dxa"/>
            <w:vAlign w:val="center"/>
          </w:tcPr>
          <w:p w14:paraId="1CA1C38C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</w:p>
        </w:tc>
        <w:tc>
          <w:tcPr>
            <w:tcW w:w="3449" w:type="dxa"/>
            <w:vAlign w:val="center"/>
          </w:tcPr>
          <w:p w14:paraId="04D79021" w14:textId="77777777" w:rsidR="00730850" w:rsidRPr="00194A3E" w:rsidRDefault="00730850" w:rsidP="00194A3E">
            <w:pPr>
              <w:rPr>
                <w:rFonts w:ascii="Arial" w:hAnsi="Arial" w:cs="Arial"/>
                <w:sz w:val="16"/>
                <w:lang w:eastAsia="en-US"/>
              </w:rPr>
            </w:pPr>
          </w:p>
        </w:tc>
      </w:tr>
    </w:tbl>
    <w:p w14:paraId="71424BA6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175D237B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Com base nos parâmetros fornecidos, o RAID calcula o range permitido em cima do percentual informado, nesse caso: </w:t>
      </w:r>
    </w:p>
    <w:p w14:paraId="6B26E90B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4EC73026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>Quantidade mínima: 2.903.000 * 90% = 2.612.700</w:t>
      </w:r>
    </w:p>
    <w:p w14:paraId="4A8F0409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>Quantidade máxima: 2.903.000 * 120% = 3.483.600</w:t>
      </w:r>
    </w:p>
    <w:p w14:paraId="6B9AAC20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27CA462E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>Cenário 1)</w:t>
      </w:r>
    </w:p>
    <w:p w14:paraId="15F3249C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2BD03C9B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>Quantidade carregada: 2.700.000</w:t>
      </w:r>
    </w:p>
    <w:p w14:paraId="6EB1C82B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35590CDD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Como a quantidade carregada está entre a quantidade mínima e máxima permitida o RAID irá executar as validações que dependem dessa carga normalmente. </w:t>
      </w:r>
    </w:p>
    <w:p w14:paraId="344F3BD9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5EB7CB32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Cenário 2) </w:t>
      </w:r>
    </w:p>
    <w:p w14:paraId="4BFB356C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>Quantidade carregada: 1.902.933</w:t>
      </w:r>
    </w:p>
    <w:p w14:paraId="7F3D5E86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p w14:paraId="70604944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Nesse caso, a quantidade carregada está abaixo do limite inferior permitido e o RAID não irá processar as validações que dependem dessa carga e ainda irá gerar um alarme conforme especificação abaixo: </w:t>
      </w:r>
    </w:p>
    <w:p w14:paraId="38E7A905" w14:textId="77777777" w:rsidR="00730850" w:rsidRPr="00332C91" w:rsidRDefault="00730850" w:rsidP="00730850">
      <w:pPr>
        <w:rPr>
          <w:rFonts w:ascii="Arial" w:hAnsi="Arial" w:cs="Arial"/>
          <w:lang w:eastAsia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7"/>
        <w:gridCol w:w="4107"/>
        <w:gridCol w:w="2200"/>
      </w:tblGrid>
      <w:tr w:rsidR="00730850" w:rsidRPr="00332C91" w14:paraId="4FEBC5D7" w14:textId="77777777" w:rsidTr="00194A3E">
        <w:trPr>
          <w:trHeight w:val="353"/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A4BED46" w14:textId="6009E7C6" w:rsidR="00730850" w:rsidRPr="00194A3E" w:rsidRDefault="00FA2D7E" w:rsidP="00194A3E">
            <w:pPr>
              <w:rPr>
                <w:rFonts w:ascii="Arial" w:eastAsia="Calibri" w:hAnsi="Arial" w:cs="Arial"/>
                <w:sz w:val="16"/>
                <w:szCs w:val="16"/>
              </w:rPr>
            </w:pPr>
            <w:r w:rsidRPr="00194A3E">
              <w:rPr>
                <w:rFonts w:ascii="Arial" w:hAnsi="Arial" w:cs="Arial"/>
                <w:sz w:val="16"/>
                <w:szCs w:val="16"/>
              </w:rPr>
              <w:t>CAMPO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DDA62B5" w14:textId="0FC202BF" w:rsidR="00730850" w:rsidRPr="00194A3E" w:rsidRDefault="00FA2D7E" w:rsidP="00194A3E">
            <w:pPr>
              <w:rPr>
                <w:rFonts w:ascii="Arial" w:eastAsia="Calibri" w:hAnsi="Arial" w:cs="Arial"/>
                <w:sz w:val="16"/>
                <w:szCs w:val="16"/>
              </w:rPr>
            </w:pPr>
            <w:r w:rsidRPr="00194A3E">
              <w:rPr>
                <w:rFonts w:ascii="Arial" w:hAnsi="Arial" w:cs="Arial"/>
                <w:sz w:val="16"/>
                <w:szCs w:val="16"/>
              </w:rPr>
              <w:t>VALOR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099025" w14:textId="6A685A3D" w:rsidR="00730850" w:rsidRPr="00194A3E" w:rsidRDefault="00FA2D7E" w:rsidP="00194A3E">
            <w:pPr>
              <w:rPr>
                <w:rFonts w:ascii="Arial" w:hAnsi="Arial" w:cs="Arial"/>
                <w:sz w:val="16"/>
                <w:szCs w:val="16"/>
              </w:rPr>
            </w:pPr>
            <w:r w:rsidRPr="00194A3E">
              <w:rPr>
                <w:rFonts w:ascii="Arial" w:hAnsi="Arial" w:cs="Arial"/>
                <w:sz w:val="16"/>
                <w:szCs w:val="16"/>
              </w:rPr>
              <w:t>DESCRIÇÃO</w:t>
            </w:r>
          </w:p>
        </w:tc>
      </w:tr>
      <w:tr w:rsidR="00730850" w:rsidRPr="00332C91" w14:paraId="7B8D3319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1A040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IMSI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D743D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142D2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não utilizado deverá ficar em branco</w:t>
            </w:r>
          </w:p>
        </w:tc>
      </w:tr>
      <w:tr w:rsidR="00730850" w:rsidRPr="00332C91" w14:paraId="5F1A9F44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E4ADA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MSISDN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A884E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BDC99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não utilizado deverá ficar em branco</w:t>
            </w:r>
          </w:p>
        </w:tc>
      </w:tr>
      <w:tr w:rsidR="00730850" w:rsidRPr="00332C91" w14:paraId="1984643F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CCAB3" w14:textId="5AC978FF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Sistema A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8E415" w14:textId="7E33A3FA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Nome do sistema em que se está validando:</w:t>
            </w:r>
          </w:p>
          <w:p w14:paraId="08B2D62B" w14:textId="3A2B54EC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 xml:space="preserve">Ex: </w:t>
            </w:r>
            <w:r w:rsidR="00871FDF" w:rsidRPr="00FA2D7E">
              <w:rPr>
                <w:rFonts w:ascii="Arial" w:hAnsi="Arial" w:cs="Arial"/>
                <w:sz w:val="16"/>
                <w:szCs w:val="16"/>
                <w:highlight w:val="white"/>
              </w:rPr>
              <w:t>MOI</w:t>
            </w:r>
          </w:p>
          <w:p w14:paraId="4FCEEF9C" w14:textId="7ABAEE97" w:rsidR="00730850" w:rsidRPr="00FA2D7E" w:rsidRDefault="00871FDF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SIEBEL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1228" w14:textId="196E3133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 xml:space="preserve">Sistema de origem da carga. </w:t>
            </w:r>
            <w:r w:rsidR="00871FDF" w:rsidRPr="00FA2D7E">
              <w:rPr>
                <w:rFonts w:ascii="Arial" w:hAnsi="Arial" w:cs="Arial"/>
                <w:sz w:val="16"/>
                <w:szCs w:val="16"/>
                <w:highlight w:val="white"/>
              </w:rPr>
              <w:t>MOI</w:t>
            </w: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 xml:space="preserve"> ou Siebe</w:t>
            </w:r>
            <w:r w:rsidR="00871FDF" w:rsidRPr="00FA2D7E">
              <w:rPr>
                <w:rFonts w:ascii="Arial" w:hAnsi="Arial" w:cs="Arial"/>
                <w:sz w:val="16"/>
                <w:szCs w:val="16"/>
                <w:highlight w:val="white"/>
              </w:rPr>
              <w:t>l</w:t>
            </w:r>
          </w:p>
        </w:tc>
      </w:tr>
      <w:tr w:rsidR="00730850" w:rsidRPr="00332C91" w14:paraId="4211DF7B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684F4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Sistema B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743BC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E3487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não utilizado deverá ficar em branco</w:t>
            </w:r>
          </w:p>
        </w:tc>
      </w:tr>
      <w:tr w:rsidR="00730850" w:rsidRPr="00332C91" w14:paraId="46E4AD18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7539D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alarm_type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F9763" w14:textId="77777777" w:rsidR="00730850" w:rsidRPr="00FA2D7E" w:rsidRDefault="00730850" w:rsidP="00FA2D7E">
            <w:pPr>
              <w:tabs>
                <w:tab w:val="left" w:pos="2043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&lt;PLATAFORMA&gt;_ QUANTIDADE_FORA_RANGE</w:t>
            </w:r>
          </w:p>
          <w:p w14:paraId="072F7348" w14:textId="1E26A9C1" w:rsidR="00730850" w:rsidRPr="00FA2D7E" w:rsidRDefault="00730850" w:rsidP="00FA2D7E">
            <w:pPr>
              <w:tabs>
                <w:tab w:val="left" w:pos="2043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Ex:</w:t>
            </w:r>
          </w:p>
          <w:p w14:paraId="42663B1E" w14:textId="3DE25426" w:rsidR="00730850" w:rsidRPr="00FA2D7E" w:rsidRDefault="00871FDF" w:rsidP="00FA2D7E">
            <w:pPr>
              <w:tabs>
                <w:tab w:val="left" w:pos="2043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MOI</w:t>
            </w:r>
            <w:r w:rsidR="00730850" w:rsidRPr="00FA2D7E">
              <w:rPr>
                <w:rFonts w:ascii="Arial" w:hAnsi="Arial" w:cs="Arial"/>
                <w:sz w:val="16"/>
                <w:szCs w:val="16"/>
                <w:highlight w:val="white"/>
              </w:rPr>
              <w:t>_QUANTIDADE_FORA_RANGE</w:t>
            </w:r>
          </w:p>
          <w:p w14:paraId="66F6BCF2" w14:textId="77777777" w:rsidR="00730850" w:rsidRPr="00FA2D7E" w:rsidRDefault="00730850" w:rsidP="00FA2D7E">
            <w:pPr>
              <w:tabs>
                <w:tab w:val="left" w:pos="2043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ou</w:t>
            </w:r>
          </w:p>
          <w:p w14:paraId="22BB81F5" w14:textId="480BC2C8" w:rsidR="00730850" w:rsidRPr="00FA2D7E" w:rsidRDefault="00871FDF" w:rsidP="00FA2D7E">
            <w:pPr>
              <w:tabs>
                <w:tab w:val="left" w:pos="2043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SIEBEL</w:t>
            </w:r>
            <w:r w:rsidR="00730850" w:rsidRPr="00FA2D7E">
              <w:rPr>
                <w:rFonts w:ascii="Arial" w:hAnsi="Arial" w:cs="Arial"/>
                <w:sz w:val="16"/>
                <w:szCs w:val="16"/>
                <w:highlight w:val="white"/>
              </w:rPr>
              <w:t>_QUANTIDADE_FORA_RANGE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55904" w14:textId="4C4B155F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Onde sistema</w:t>
            </w:r>
          </w:p>
        </w:tc>
      </w:tr>
      <w:tr w:rsidR="00730850" w:rsidRPr="00332C91" w14:paraId="5E809E0E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145DD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data_alarme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20872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Sysdate &lt;yyyymmddhhmmss&gt;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B0376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Data de geração do alarme</w:t>
            </w:r>
          </w:p>
        </w:tc>
      </w:tr>
      <w:tr w:rsidR="00730850" w:rsidRPr="00332C91" w14:paraId="3EE6025A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C7746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Região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87965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5DDAE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não utilizado deverá ficar em branco</w:t>
            </w:r>
          </w:p>
        </w:tc>
      </w:tr>
      <w:tr w:rsidR="00730850" w:rsidRPr="00332C91" w14:paraId="24B676FA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4FBA2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UF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638FE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51229" w14:textId="77777777" w:rsidR="00730850" w:rsidRPr="00FA2D7E" w:rsidRDefault="00730850" w:rsidP="00FA2D7E">
            <w:pPr>
              <w:autoSpaceDE w:val="0"/>
              <w:autoSpaceDN w:val="0"/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não utilizado deverá ficar em branco</w:t>
            </w:r>
          </w:p>
        </w:tc>
      </w:tr>
      <w:tr w:rsidR="00730850" w:rsidRPr="00332C91" w14:paraId="7CF631BA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F249F" w14:textId="777FC98E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lastRenderedPageBreak/>
              <w:t>Tipo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CAC66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Móvel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E8738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</w:p>
        </w:tc>
      </w:tr>
      <w:tr w:rsidR="00730850" w:rsidRPr="00332C91" w14:paraId="7F0344DB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EAA3B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Inconsistencia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53E12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A quantidade de registros carregadas está fora do range permitido.</w:t>
            </w:r>
          </w:p>
          <w:p w14:paraId="2D9B31ED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Quantidade: &lt;Quantidade_carregada&gt;</w:t>
            </w:r>
          </w:p>
          <w:p w14:paraId="35D70E77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Range: &lt;valor_minimo&gt; - &lt;valor_maximo&gt;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2BC02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texto que detalha o motivo do alarme</w:t>
            </w:r>
          </w:p>
        </w:tc>
      </w:tr>
      <w:tr w:rsidR="00730850" w:rsidRPr="00332C91" w14:paraId="1C9BFEFE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5853D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Valor_envolvido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53C6B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lang w:val="en-GB" w:eastAsia="en-US"/>
              </w:rPr>
            </w:pPr>
            <w:r w:rsidRPr="00FA2D7E">
              <w:rPr>
                <w:rFonts w:ascii="Arial" w:hAnsi="Arial" w:cs="Arial"/>
                <w:sz w:val="16"/>
                <w:szCs w:val="16"/>
                <w:lang w:val="en-GB" w:eastAsia="en-US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BA4BE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Valor do alarme</w:t>
            </w:r>
          </w:p>
        </w:tc>
      </w:tr>
      <w:tr w:rsidR="00730850" w:rsidRPr="00332C91" w14:paraId="17C4A874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21451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Impacto_regra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22A30" w14:textId="7C6449F0" w:rsidR="00730850" w:rsidRPr="00FA2D7E" w:rsidRDefault="00730850" w:rsidP="00FA2D7E">
            <w:pPr>
              <w:tabs>
                <w:tab w:val="left" w:pos="2461"/>
              </w:tabs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O impacto será parametrizável conforme tabela a seguir:</w:t>
            </w:r>
          </w:p>
          <w:p w14:paraId="7BB94734" w14:textId="77777777" w:rsidR="00730850" w:rsidRPr="00FA2D7E" w:rsidRDefault="00730850" w:rsidP="00FA2D7E">
            <w:pPr>
              <w:tabs>
                <w:tab w:val="left" w:pos="2461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</w:p>
          <w:p w14:paraId="0DED98F2" w14:textId="77777777" w:rsidR="00730850" w:rsidRPr="00FA2D7E" w:rsidRDefault="00730850" w:rsidP="00FA2D7E">
            <w:pPr>
              <w:tabs>
                <w:tab w:val="left" w:pos="2461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66"/>
              <w:gridCol w:w="1015"/>
            </w:tblGrid>
            <w:tr w:rsidR="00730850" w:rsidRPr="00FA2D7E" w14:paraId="7A763BA9" w14:textId="77777777" w:rsidTr="00FA2D7E">
              <w:tc>
                <w:tcPr>
                  <w:tcW w:w="1938" w:type="dxa"/>
                  <w:vAlign w:val="center"/>
                </w:tcPr>
                <w:p w14:paraId="6F11238C" w14:textId="77777777" w:rsidR="00730850" w:rsidRPr="00FA2D7E" w:rsidRDefault="00730850" w:rsidP="00FA2D7E">
                  <w:pPr>
                    <w:tabs>
                      <w:tab w:val="left" w:pos="1478"/>
                    </w:tabs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</w:pPr>
                  <w:r w:rsidRPr="00FA2D7E"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  <w:t>Alarm Type</w:t>
                  </w:r>
                </w:p>
              </w:tc>
              <w:tc>
                <w:tcPr>
                  <w:tcW w:w="1938" w:type="dxa"/>
                  <w:vAlign w:val="center"/>
                </w:tcPr>
                <w:p w14:paraId="7F8DB56E" w14:textId="77777777" w:rsidR="00730850" w:rsidRPr="00FA2D7E" w:rsidRDefault="00730850" w:rsidP="00FA2D7E">
                  <w:pPr>
                    <w:tabs>
                      <w:tab w:val="left" w:pos="1478"/>
                    </w:tabs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</w:pPr>
                  <w:r w:rsidRPr="00FA2D7E"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  <w:t>Impacto</w:t>
                  </w:r>
                </w:p>
              </w:tc>
            </w:tr>
            <w:tr w:rsidR="00730850" w:rsidRPr="00FA2D7E" w14:paraId="28364321" w14:textId="77777777" w:rsidTr="00FA2D7E">
              <w:trPr>
                <w:trHeight w:val="187"/>
              </w:trPr>
              <w:tc>
                <w:tcPr>
                  <w:tcW w:w="1938" w:type="dxa"/>
                  <w:vAlign w:val="center"/>
                </w:tcPr>
                <w:p w14:paraId="24DBC898" w14:textId="77777777" w:rsidR="00730850" w:rsidRPr="00FA2D7E" w:rsidRDefault="00730850" w:rsidP="00FA2D7E">
                  <w:pPr>
                    <w:tabs>
                      <w:tab w:val="left" w:pos="2043"/>
                    </w:tabs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</w:pPr>
                  <w:r w:rsidRPr="00FA2D7E"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  <w:t>HLR_QUANTIDADE_FORA_RANGE</w:t>
                  </w:r>
                </w:p>
              </w:tc>
              <w:tc>
                <w:tcPr>
                  <w:tcW w:w="1938" w:type="dxa"/>
                  <w:vAlign w:val="bottom"/>
                </w:tcPr>
                <w:p w14:paraId="1EAB2EFC" w14:textId="77777777" w:rsidR="00730850" w:rsidRPr="00FA2D7E" w:rsidRDefault="00730850" w:rsidP="00FA2D7E">
                  <w:pPr>
                    <w:tabs>
                      <w:tab w:val="left" w:pos="1478"/>
                    </w:tabs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</w:pPr>
                  <w:r w:rsidRPr="00FA2D7E">
                    <w:rPr>
                      <w:rFonts w:ascii="Arial" w:hAnsi="Arial" w:cs="Arial"/>
                      <w:sz w:val="16"/>
                      <w:szCs w:val="16"/>
                      <w:highlight w:val="white"/>
                    </w:rPr>
                    <w:t>RA</w:t>
                  </w:r>
                </w:p>
              </w:tc>
            </w:tr>
          </w:tbl>
          <w:p w14:paraId="44BA0AB3" w14:textId="2E75780C" w:rsidR="00730850" w:rsidRPr="00FA2D7E" w:rsidRDefault="00730850" w:rsidP="00FA2D7E">
            <w:pPr>
              <w:tabs>
                <w:tab w:val="left" w:pos="1478"/>
              </w:tabs>
              <w:rPr>
                <w:rFonts w:ascii="Arial" w:hAnsi="Arial" w:cs="Arial"/>
                <w:sz w:val="16"/>
                <w:szCs w:val="16"/>
                <w:highlight w:val="white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55" w14:textId="6B8B2193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O impacto é um campo utilizado para definir qual entidade será impactada com esse alarme.</w:t>
            </w:r>
          </w:p>
          <w:p w14:paraId="234B3889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</w:p>
        </w:tc>
      </w:tr>
      <w:tr w:rsidR="00730850" w:rsidRPr="00332C91" w14:paraId="623CF38E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F24F5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Identificador da execução Sistema A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9BB66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Id de carregamento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6FD36" w14:textId="5393ED9A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que identifica qual foi a carga utilizada no sistema A para realização desse batimento.</w:t>
            </w:r>
          </w:p>
        </w:tc>
      </w:tr>
      <w:tr w:rsidR="00730850" w:rsidRPr="00332C91" w14:paraId="7D818FE7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880DA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Identificador da execução Sistema B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4051B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4DBD0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não utilizado deverá ficar em branco</w:t>
            </w:r>
          </w:p>
        </w:tc>
      </w:tr>
      <w:tr w:rsidR="00730850" w:rsidRPr="00332C91" w14:paraId="7111215F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A8CD9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</w:rPr>
              <w:t>INFO_ADICIONAL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A4B74" w14:textId="6D0F07AE" w:rsidR="00730850" w:rsidRPr="00FA2D7E" w:rsidRDefault="00730850" w:rsidP="00FA2D7E">
            <w:pPr>
              <w:tabs>
                <w:tab w:val="left" w:pos="1189"/>
              </w:tabs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D8D43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Campo genérico para adicionar alguma informação adicional</w:t>
            </w:r>
          </w:p>
        </w:tc>
      </w:tr>
      <w:tr w:rsidR="00730850" w:rsidRPr="00332C91" w14:paraId="7BDD03C1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A3824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</w:rPr>
              <w:t>Conta Cliente</w:t>
            </w:r>
          </w:p>
          <w:p w14:paraId="09889606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0898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693B3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Conta cliente no CRM</w:t>
            </w:r>
          </w:p>
        </w:tc>
      </w:tr>
      <w:tr w:rsidR="00730850" w:rsidRPr="00332C91" w14:paraId="4AC1627F" w14:textId="77777777" w:rsidTr="00FA2D7E">
        <w:trPr>
          <w:jc w:val="center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5F920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</w:rPr>
              <w:t>Conta Fatura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31DC2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</w:rPr>
            </w:pPr>
            <w:r w:rsidRPr="00FA2D7E">
              <w:rPr>
                <w:rFonts w:ascii="Arial" w:hAnsi="Arial" w:cs="Arial"/>
                <w:sz w:val="16"/>
                <w:szCs w:val="16"/>
              </w:rPr>
              <w:t>N/A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9335" w14:textId="77777777" w:rsidR="00730850" w:rsidRPr="00FA2D7E" w:rsidRDefault="00730850" w:rsidP="00FA2D7E">
            <w:pPr>
              <w:rPr>
                <w:rFonts w:ascii="Arial" w:hAnsi="Arial" w:cs="Arial"/>
                <w:sz w:val="16"/>
                <w:szCs w:val="16"/>
                <w:highlight w:val="white"/>
              </w:rPr>
            </w:pPr>
            <w:r w:rsidRPr="00FA2D7E">
              <w:rPr>
                <w:rFonts w:ascii="Arial" w:hAnsi="Arial" w:cs="Arial"/>
                <w:sz w:val="16"/>
                <w:szCs w:val="16"/>
                <w:highlight w:val="white"/>
              </w:rPr>
              <w:t>Conta Fatura no CRM</w:t>
            </w:r>
          </w:p>
        </w:tc>
      </w:tr>
    </w:tbl>
    <w:p w14:paraId="47841E13" w14:textId="77777777" w:rsidR="00730850" w:rsidRDefault="00730850" w:rsidP="00B30D13"/>
    <w:p w14:paraId="1909F2CE" w14:textId="77777777" w:rsidR="00165AE4" w:rsidRPr="00332C91" w:rsidRDefault="00165AE4" w:rsidP="00165AE4">
      <w:pPr>
        <w:pStyle w:val="Heading5"/>
      </w:pPr>
      <w:bookmarkStart w:id="10" w:name="_Toc388348065"/>
      <w:r w:rsidRPr="00332C91">
        <w:t>Cálculo de Reincidência (RGN27)</w:t>
      </w:r>
      <w:bookmarkEnd w:id="10"/>
    </w:p>
    <w:p w14:paraId="2DB4920B" w14:textId="77777777" w:rsidR="00165AE4" w:rsidRPr="00332C91" w:rsidRDefault="00165AE4" w:rsidP="00165AE4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t xml:space="preserve">Para cada alarme gerado o RAID irá identificar se a divergência já foi alarmada anteriormente. Para isso ele irá seguir os passos: </w:t>
      </w:r>
    </w:p>
    <w:p w14:paraId="33C52BFB" w14:textId="77777777" w:rsidR="00165AE4" w:rsidRPr="00993AC8" w:rsidRDefault="00165AE4" w:rsidP="00165AE4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lang w:val="pt-BR"/>
        </w:rPr>
      </w:pPr>
      <w:r w:rsidRPr="00993AC8">
        <w:rPr>
          <w:rFonts w:ascii="Arial" w:hAnsi="Arial" w:cs="Arial"/>
          <w:sz w:val="24"/>
          <w:lang w:val="pt-BR"/>
        </w:rPr>
        <w:t xml:space="preserve">Marcar os novos alarmes com status NEW; </w:t>
      </w:r>
    </w:p>
    <w:p w14:paraId="2E3503F8" w14:textId="03FC92A5" w:rsidR="00165AE4" w:rsidRPr="00435DF8" w:rsidRDefault="00165AE4" w:rsidP="00165AE4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lang w:val="pt-BR"/>
        </w:rPr>
      </w:pPr>
      <w:r w:rsidRPr="00993AC8">
        <w:rPr>
          <w:rFonts w:ascii="Arial" w:hAnsi="Arial" w:cs="Arial"/>
          <w:sz w:val="24"/>
          <w:lang w:val="pt-BR"/>
        </w:rPr>
        <w:t xml:space="preserve">Identificar </w:t>
      </w:r>
      <w:r>
        <w:rPr>
          <w:rFonts w:ascii="Arial" w:hAnsi="Arial" w:cs="Arial"/>
          <w:sz w:val="24"/>
          <w:lang w:val="pt-BR"/>
        </w:rPr>
        <w:t xml:space="preserve">se no snapshot anterior existe alarme </w:t>
      </w:r>
      <w:r w:rsidRPr="00993AC8">
        <w:rPr>
          <w:rFonts w:ascii="Arial" w:hAnsi="Arial" w:cs="Arial"/>
          <w:sz w:val="24"/>
          <w:lang w:val="pt-BR"/>
        </w:rPr>
        <w:t xml:space="preserve">com status com a mesma chave dos alarmes NEW. </w:t>
      </w:r>
      <w:r w:rsidRPr="00435DF8">
        <w:rPr>
          <w:rFonts w:ascii="Arial" w:hAnsi="Arial" w:cs="Arial"/>
          <w:sz w:val="24"/>
          <w:lang w:val="pt-BR"/>
        </w:rPr>
        <w:t xml:space="preserve">A chave será </w:t>
      </w:r>
      <w:r w:rsidR="00C84E35">
        <w:rPr>
          <w:rFonts w:ascii="Arial" w:hAnsi="Arial" w:cs="Arial"/>
          <w:sz w:val="24"/>
          <w:lang w:val="pt-BR"/>
        </w:rPr>
        <w:t xml:space="preserve">os campos </w:t>
      </w:r>
    </w:p>
    <w:p w14:paraId="42E60C06" w14:textId="0F6339DF" w:rsidR="00165AE4" w:rsidRPr="00435DF8" w:rsidRDefault="00165AE4" w:rsidP="00165AE4">
      <w:pPr>
        <w:pStyle w:val="ListParagraph"/>
        <w:rPr>
          <w:rFonts w:ascii="Arial" w:hAnsi="Arial" w:cs="Arial"/>
          <w:sz w:val="24"/>
          <w:lang w:val="pt-BR"/>
        </w:rPr>
      </w:pPr>
      <w:r w:rsidRPr="00435DF8">
        <w:rPr>
          <w:rFonts w:ascii="Arial" w:hAnsi="Arial" w:cs="Arial"/>
          <w:sz w:val="24"/>
          <w:lang w:val="pt-BR"/>
        </w:rPr>
        <w:t xml:space="preserve">Nota: Caso o snapshot anterior tenha tido problemas com cargas e a validação não tenha sido executada, o sistema deverá buscar o </w:t>
      </w:r>
      <w:r w:rsidR="00C84E35" w:rsidRPr="00C84E35">
        <w:rPr>
          <w:rFonts w:ascii="Arial" w:hAnsi="Arial" w:cs="Arial"/>
          <w:color w:val="000000" w:themeColor="text1"/>
          <w:sz w:val="24"/>
          <w:lang w:val="pt-BR"/>
        </w:rPr>
        <w:t>ú</w:t>
      </w:r>
      <w:r w:rsidRPr="00C84E35">
        <w:rPr>
          <w:rFonts w:ascii="Arial" w:hAnsi="Arial" w:cs="Arial"/>
          <w:color w:val="000000" w:themeColor="text1"/>
          <w:sz w:val="24"/>
          <w:lang w:val="pt-BR"/>
        </w:rPr>
        <w:t xml:space="preserve">ltimo snapshot </w:t>
      </w:r>
      <w:r w:rsidRPr="00435DF8">
        <w:rPr>
          <w:rFonts w:ascii="Arial" w:hAnsi="Arial" w:cs="Arial"/>
          <w:sz w:val="24"/>
          <w:lang w:val="pt-BR"/>
        </w:rPr>
        <w:t>que executou com sucesso para considerar no cálculo.</w:t>
      </w:r>
    </w:p>
    <w:p w14:paraId="48F6D549" w14:textId="77777777" w:rsidR="00165AE4" w:rsidRDefault="00165AE4" w:rsidP="00165AE4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lang w:val="pt-BR"/>
        </w:rPr>
      </w:pPr>
      <w:r w:rsidRPr="00993AC8">
        <w:rPr>
          <w:rFonts w:ascii="Arial" w:hAnsi="Arial" w:cs="Arial"/>
          <w:sz w:val="24"/>
          <w:lang w:val="pt-BR"/>
        </w:rPr>
        <w:t xml:space="preserve">O Sistema identifica a quantidade </w:t>
      </w:r>
      <w:r>
        <w:rPr>
          <w:rFonts w:ascii="Arial" w:hAnsi="Arial" w:cs="Arial"/>
          <w:sz w:val="24"/>
          <w:lang w:val="pt-BR"/>
        </w:rPr>
        <w:t xml:space="preserve">de reincidência gravada no alarme do snapshot anterior </w:t>
      </w:r>
      <w:r w:rsidRPr="00993AC8">
        <w:rPr>
          <w:rFonts w:ascii="Arial" w:hAnsi="Arial" w:cs="Arial"/>
          <w:sz w:val="24"/>
          <w:lang w:val="pt-BR"/>
        </w:rPr>
        <w:t xml:space="preserve">e </w:t>
      </w:r>
      <w:r>
        <w:rPr>
          <w:rFonts w:ascii="Arial" w:hAnsi="Arial" w:cs="Arial"/>
          <w:sz w:val="24"/>
          <w:lang w:val="pt-BR"/>
        </w:rPr>
        <w:t xml:space="preserve">soma 1 a essa quantidade gravando </w:t>
      </w:r>
      <w:r w:rsidRPr="00993AC8">
        <w:rPr>
          <w:rFonts w:ascii="Arial" w:hAnsi="Arial" w:cs="Arial"/>
          <w:sz w:val="24"/>
          <w:lang w:val="pt-BR"/>
        </w:rPr>
        <w:t>no ca</w:t>
      </w:r>
      <w:r>
        <w:rPr>
          <w:rFonts w:ascii="Arial" w:hAnsi="Arial" w:cs="Arial"/>
          <w:sz w:val="24"/>
          <w:lang w:val="pt-BR"/>
        </w:rPr>
        <w:t>mpo reincidência do alarme NEW;</w:t>
      </w:r>
    </w:p>
    <w:p w14:paraId="695F0A63" w14:textId="77777777" w:rsidR="00165AE4" w:rsidRPr="00332C91" w:rsidRDefault="00165AE4" w:rsidP="00165AE4">
      <w:pPr>
        <w:rPr>
          <w:rFonts w:ascii="Arial" w:hAnsi="Arial" w:cs="Arial"/>
        </w:rPr>
      </w:pPr>
    </w:p>
    <w:p w14:paraId="7E1E65E2" w14:textId="77777777" w:rsidR="00165AE4" w:rsidRPr="00332C91" w:rsidRDefault="00165AE4" w:rsidP="00165AE4">
      <w:pPr>
        <w:rPr>
          <w:rFonts w:ascii="Arial" w:hAnsi="Arial" w:cs="Arial"/>
        </w:rPr>
      </w:pPr>
      <w:r w:rsidRPr="00332C91">
        <w:rPr>
          <w:rFonts w:ascii="Arial" w:hAnsi="Arial" w:cs="Arial"/>
        </w:rPr>
        <w:t xml:space="preserve">Exemplo: </w:t>
      </w:r>
    </w:p>
    <w:p w14:paraId="6F377AD9" w14:textId="77777777" w:rsidR="00165AE4" w:rsidRPr="00332C91" w:rsidRDefault="00165AE4" w:rsidP="00165AE4">
      <w:pPr>
        <w:rPr>
          <w:rFonts w:ascii="Arial" w:hAnsi="Arial" w:cs="Arial"/>
          <w:lang w:eastAsia="en-US"/>
        </w:rPr>
      </w:pPr>
    </w:p>
    <w:tbl>
      <w:tblPr>
        <w:tblW w:w="10201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993"/>
        <w:gridCol w:w="1134"/>
        <w:gridCol w:w="1134"/>
        <w:gridCol w:w="1559"/>
        <w:gridCol w:w="1061"/>
        <w:gridCol w:w="1149"/>
        <w:gridCol w:w="767"/>
        <w:gridCol w:w="1275"/>
      </w:tblGrid>
      <w:tr w:rsidR="009F5E32" w:rsidRPr="00332C91" w14:paraId="49AD6463" w14:textId="09C0CF77" w:rsidTr="004F5597">
        <w:trPr>
          <w:trHeight w:val="675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E70B877" w14:textId="241E3B42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CPF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5617AC9" w14:textId="65EAC444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TERMINAL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7B0246D" w14:textId="144FF128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 xml:space="preserve">SISTEMA A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720DF1" w14:textId="152EC086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SISTEMA B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8D8DB3" w14:textId="2CE2EAFE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ALARME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E81D9E1" w14:textId="6A5E68FA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DATA ALARME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8940892" w14:textId="77777777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STATUS</w:t>
            </w:r>
          </w:p>
        </w:tc>
        <w:tc>
          <w:tcPr>
            <w:tcW w:w="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198FC6" w14:textId="77777777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REINCIDENCIA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4E3AF31" w14:textId="435EE12C" w:rsidR="009F5E32" w:rsidRPr="004F5597" w:rsidRDefault="009F5E32" w:rsidP="009F5E32">
            <w:pPr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4F5597">
              <w:rPr>
                <w:rFonts w:ascii="Arial" w:hAnsi="Arial" w:cs="Arial"/>
                <w:bCs/>
                <w:color w:val="000000"/>
                <w:sz w:val="16"/>
                <w:szCs w:val="16"/>
              </w:rPr>
              <w:t>SNAPSHOT</w:t>
            </w:r>
          </w:p>
        </w:tc>
      </w:tr>
      <w:tr w:rsidR="009F5E32" w:rsidRPr="00332C91" w14:paraId="0A53B658" w14:textId="6DC4D605" w:rsidTr="009F5E32">
        <w:trPr>
          <w:trHeight w:val="255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1126B" w14:textId="47BCBDEC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41052063095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4E4B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85857594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4484C" w14:textId="48E9D408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65629" w14:textId="1052B624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STC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458D5" w14:textId="4FBB4CA7" w:rsidR="009F5E32" w:rsidRPr="00C84E35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EXIST_CPF_TERM_MOI_STC</w:t>
            </w:r>
            <w:r>
              <w:rPr>
                <w:rFonts w:ascii="Arial" w:hAnsi="Arial" w:cs="Arial"/>
                <w:sz w:val="16"/>
                <w:lang w:val="en-US"/>
              </w:rPr>
              <w:t>_FX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0B99F" w14:textId="4E70B64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20/03/201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DA3F6" w14:textId="4F8D0659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NEW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7EFB5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37B3F" w14:textId="10D48361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9F5E32" w:rsidRPr="00332C91" w14:paraId="53C6E30A" w14:textId="24ABFC6D" w:rsidTr="009F5E32">
        <w:trPr>
          <w:trHeight w:val="255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6FB4D" w14:textId="6B452719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41052063095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38EB0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85857594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5EE58" w14:textId="7EEAC878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A247" w14:textId="0F80400C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STC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F3E75" w14:textId="2C86D650" w:rsidR="009F5E32" w:rsidRPr="00C84E35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EXIST_CPF_TERM_MOI_STC</w:t>
            </w:r>
            <w:r>
              <w:rPr>
                <w:rFonts w:ascii="Arial" w:hAnsi="Arial" w:cs="Arial"/>
                <w:sz w:val="16"/>
                <w:lang w:val="en-US"/>
              </w:rPr>
              <w:t>_FX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BDEFA" w14:textId="09852015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27/03/2017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25BF9" w14:textId="36477896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NEW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F3D7F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FFA195" w14:textId="43C0E83F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</w:tr>
      <w:tr w:rsidR="009F5E32" w:rsidRPr="00332C91" w14:paraId="54E7A953" w14:textId="0DE6D5FB" w:rsidTr="009F5E32">
        <w:trPr>
          <w:trHeight w:val="255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0CF6D" w14:textId="47793F7F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41052063095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4571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85857594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EC668" w14:textId="6D5D6C4C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E7321" w14:textId="34CF5D4A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STC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6951" w14:textId="4DE97E32" w:rsidR="009F5E32" w:rsidRPr="00C84E35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EXIST_CPF_TERM_MOI_STC</w:t>
            </w:r>
            <w:r>
              <w:rPr>
                <w:rFonts w:ascii="Arial" w:hAnsi="Arial" w:cs="Arial"/>
                <w:sz w:val="16"/>
                <w:lang w:val="en-US"/>
              </w:rPr>
              <w:t>_FX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C2856" w14:textId="6D79639B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03/04/2017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06759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NEW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9C92D" w14:textId="7777777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32C91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BB39B" w14:textId="5A9A81B7" w:rsidR="009F5E32" w:rsidRPr="00332C91" w:rsidRDefault="009F5E32" w:rsidP="009F5E3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</w:tr>
    </w:tbl>
    <w:p w14:paraId="5657B728" w14:textId="77777777" w:rsidR="00165AE4" w:rsidRPr="00332C91" w:rsidRDefault="00165AE4" w:rsidP="00165AE4">
      <w:pPr>
        <w:rPr>
          <w:rFonts w:ascii="Arial" w:hAnsi="Arial" w:cs="Arial"/>
          <w:lang w:eastAsia="en-US"/>
        </w:rPr>
      </w:pPr>
    </w:p>
    <w:p w14:paraId="7E1A69D8" w14:textId="1B5D0797" w:rsidR="00165AE4" w:rsidRPr="00332C91" w:rsidRDefault="00165AE4" w:rsidP="00165AE4">
      <w:pPr>
        <w:rPr>
          <w:rFonts w:ascii="Arial" w:hAnsi="Arial" w:cs="Arial"/>
          <w:lang w:eastAsia="en-US"/>
        </w:rPr>
      </w:pPr>
      <w:r w:rsidRPr="00332C91">
        <w:rPr>
          <w:rFonts w:ascii="Arial" w:hAnsi="Arial" w:cs="Arial"/>
          <w:lang w:eastAsia="en-US"/>
        </w:rPr>
        <w:lastRenderedPageBreak/>
        <w:t xml:space="preserve">Com o exemplo se pode observar que o primeiro alarme tem a reincidência = 0 e os demais seguem a mesma lógica apresentada acima. Ficando o último alarme </w:t>
      </w:r>
      <w:r w:rsidR="00DC4628">
        <w:rPr>
          <w:rFonts w:ascii="Arial" w:hAnsi="Arial" w:cs="Arial"/>
          <w:lang w:eastAsia="en-US"/>
        </w:rPr>
        <w:t xml:space="preserve">com a reincidência = 2 sendo possível identificar </w:t>
      </w:r>
      <w:r w:rsidRPr="00332C91">
        <w:rPr>
          <w:rFonts w:ascii="Arial" w:hAnsi="Arial" w:cs="Arial"/>
          <w:lang w:eastAsia="en-US"/>
        </w:rPr>
        <w:t xml:space="preserve">o alarme mais atual e válido. </w:t>
      </w:r>
    </w:p>
    <w:p w14:paraId="38ABE5C8" w14:textId="0739AC7E" w:rsidR="00304415" w:rsidRPr="0027017C" w:rsidRDefault="006D56E3" w:rsidP="00B10656">
      <w:pPr>
        <w:pStyle w:val="Heading4"/>
        <w:rPr>
          <w:lang w:val="pt-BR"/>
        </w:rPr>
      </w:pPr>
      <w:r w:rsidRPr="0027017C">
        <w:rPr>
          <w:lang w:val="pt-BR"/>
        </w:rPr>
        <w:t>RGN07</w:t>
      </w:r>
      <w:r w:rsidR="00304415" w:rsidRPr="0027017C">
        <w:rPr>
          <w:lang w:val="pt-BR"/>
        </w:rPr>
        <w:t xml:space="preserve"> – A tabela de DE&gt;PARA de produto no CRM e Minha Oi será enviado em tempo de DSOL.</w:t>
      </w:r>
    </w:p>
    <w:p w14:paraId="359AEB72" w14:textId="492EDA82" w:rsidR="00304415" w:rsidRPr="00B27225" w:rsidRDefault="0027017C" w:rsidP="00304415">
      <w:pPr>
        <w:rPr>
          <w:rFonts w:ascii="Arial" w:hAnsi="Arial" w:cs="Arial"/>
        </w:rPr>
      </w:pPr>
      <w:r>
        <w:rPr>
          <w:rFonts w:ascii="Arial" w:hAnsi="Arial" w:cs="Arial"/>
        </w:rPr>
        <w:t>Para todos os campos carregados (Portal Minha OI, CRM e Sistema de Faturamento) que assumem valores predefinidos deverão ser criadas tabelas de DE&gt;PARA</w:t>
      </w:r>
      <w:r w:rsidR="0016056D">
        <w:rPr>
          <w:rFonts w:ascii="Arial" w:hAnsi="Arial" w:cs="Arial"/>
        </w:rPr>
        <w:t>.</w:t>
      </w:r>
    </w:p>
    <w:p w14:paraId="664C7812" w14:textId="49D6D1FF" w:rsidR="00F24D42" w:rsidRDefault="00F24D42" w:rsidP="00F24D42">
      <w:pPr>
        <w:pStyle w:val="Heading5"/>
      </w:pPr>
      <w:r>
        <w:t>DE&gt;PARA NOME</w:t>
      </w:r>
      <w:r w:rsidR="0087660D">
        <w:t>_</w:t>
      </w:r>
      <w:commentRangeStart w:id="11"/>
      <w:r>
        <w:t>PRODUTO</w:t>
      </w:r>
      <w:commentRangeEnd w:id="11"/>
      <w:r w:rsidR="007013B3">
        <w:rPr>
          <w:rStyle w:val="CommentReference"/>
          <w:rFonts w:ascii="Times New Roman" w:hAnsi="Times New Roman"/>
          <w:b w:val="0"/>
          <w:lang w:val="pt-BR" w:eastAsia="pt-BR"/>
        </w:rPr>
        <w:commentReference w:id="11"/>
      </w:r>
    </w:p>
    <w:p w14:paraId="7B2CDF04" w14:textId="1D4B4412" w:rsidR="00BA2FC9" w:rsidRPr="00B27225" w:rsidRDefault="00304415" w:rsidP="00304415">
      <w:pPr>
        <w:rPr>
          <w:rFonts w:ascii="Arial" w:hAnsi="Arial" w:cs="Arial"/>
        </w:rPr>
      </w:pPr>
      <w:r w:rsidRPr="00B27225">
        <w:rPr>
          <w:rFonts w:ascii="Arial" w:hAnsi="Arial" w:cs="Arial"/>
        </w:rPr>
        <w:t>Para batimento dos produtos cadastrados no Minha Oi</w:t>
      </w:r>
      <w:r w:rsidR="00BA2FC9" w:rsidRPr="00B27225">
        <w:rPr>
          <w:rFonts w:ascii="Arial" w:hAnsi="Arial" w:cs="Arial"/>
        </w:rPr>
        <w:t>, deverá ser enviada a tabela de DE&gt;PARA de produto no CRM e Minha Oi:</w:t>
      </w:r>
    </w:p>
    <w:p w14:paraId="3A0A21F0" w14:textId="77777777" w:rsidR="00EC489C" w:rsidRPr="00B27225" w:rsidRDefault="00EC489C" w:rsidP="00304415">
      <w:pPr>
        <w:rPr>
          <w:rFonts w:ascii="Arial" w:hAnsi="Arial" w:cs="Arial"/>
        </w:rPr>
      </w:pPr>
    </w:p>
    <w:tbl>
      <w:tblPr>
        <w:tblW w:w="3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2"/>
      </w:tblGrid>
      <w:tr w:rsidR="00BA2FC9" w:rsidRPr="00B27225" w14:paraId="4DE45DDB" w14:textId="77777777" w:rsidTr="00E42884">
        <w:trPr>
          <w:trHeight w:val="256"/>
          <w:jc w:val="center"/>
        </w:trPr>
        <w:tc>
          <w:tcPr>
            <w:tcW w:w="3552" w:type="dxa"/>
            <w:shd w:val="clear" w:color="FFFFFF" w:fill="C0C0C0"/>
            <w:noWrap/>
            <w:vAlign w:val="center"/>
            <w:hideMark/>
          </w:tcPr>
          <w:p w14:paraId="01810689" w14:textId="792B4A1B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  <w:r w:rsidR="00ED2047" w:rsidRPr="00A512B8">
              <w:rPr>
                <w:rFonts w:ascii="Arial" w:hAnsi="Arial" w:cs="Arial"/>
                <w:color w:val="000000"/>
                <w:sz w:val="16"/>
                <w:szCs w:val="20"/>
              </w:rPr>
              <w:t xml:space="preserve"> RECEBIDOS DO CLIENTE</w:t>
            </w:r>
          </w:p>
        </w:tc>
      </w:tr>
      <w:tr w:rsidR="00BA2FC9" w:rsidRPr="00B27225" w14:paraId="6710DE6B" w14:textId="77777777" w:rsidTr="00E42884">
        <w:trPr>
          <w:trHeight w:val="283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4CF17B37" w14:textId="64EF0066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CODIGO_PLANO</w:t>
            </w:r>
          </w:p>
        </w:tc>
      </w:tr>
      <w:tr w:rsidR="00BA2FC9" w:rsidRPr="00B27225" w14:paraId="461BFD51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0D31AF3A" w14:textId="0629DBCF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NOME*</w:t>
            </w:r>
          </w:p>
        </w:tc>
      </w:tr>
      <w:tr w:rsidR="00BA2FC9" w:rsidRPr="00B27225" w14:paraId="202E1F61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3AD1DD93" w14:textId="4467AD50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TIPO_PLANO</w:t>
            </w:r>
          </w:p>
        </w:tc>
      </w:tr>
      <w:tr w:rsidR="00BA2FC9" w:rsidRPr="00B27225" w14:paraId="73A38368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247690F3" w14:textId="1F10F0C7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CODIGO_CATEGORIA_PLANO</w:t>
            </w:r>
          </w:p>
        </w:tc>
      </w:tr>
      <w:tr w:rsidR="00BA2FC9" w:rsidRPr="00B27225" w14:paraId="6EA9C0E2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62F51168" w14:textId="309FC38F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NOME_WEB**</w:t>
            </w:r>
          </w:p>
        </w:tc>
      </w:tr>
      <w:tr w:rsidR="00BA2FC9" w:rsidRPr="00B27225" w14:paraId="64631BF1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015992D8" w14:textId="59F34091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FLAG_BLACKLIST</w:t>
            </w:r>
          </w:p>
        </w:tc>
      </w:tr>
      <w:tr w:rsidR="00BA2FC9" w:rsidRPr="00B27225" w14:paraId="66D53358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4933E496" w14:textId="270DFBDB" w:rsidR="00BA2FC9" w:rsidRPr="00A512B8" w:rsidRDefault="00BA2FC9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TIPO_BUNDLE_P</w:t>
            </w:r>
          </w:p>
        </w:tc>
      </w:tr>
    </w:tbl>
    <w:p w14:paraId="2E967067" w14:textId="77777777" w:rsidR="00BA2FC9" w:rsidRPr="00B27225" w:rsidRDefault="00BA2FC9" w:rsidP="00304415">
      <w:pPr>
        <w:rPr>
          <w:rFonts w:ascii="Arial" w:hAnsi="Arial" w:cs="Arial"/>
        </w:rPr>
      </w:pPr>
    </w:p>
    <w:p w14:paraId="2E9547B0" w14:textId="056C03C6" w:rsidR="00304415" w:rsidRPr="0056213A" w:rsidRDefault="00BA2FC9" w:rsidP="00304415">
      <w:pPr>
        <w:rPr>
          <w:rFonts w:ascii="Arial" w:hAnsi="Arial" w:cs="Arial"/>
          <w:sz w:val="20"/>
        </w:rPr>
      </w:pPr>
      <w:r w:rsidRPr="0056213A">
        <w:rPr>
          <w:rFonts w:ascii="Arial" w:hAnsi="Arial" w:cs="Arial"/>
          <w:sz w:val="20"/>
        </w:rPr>
        <w:t>*No caso do nome do plano não existir na coluna "NOME_WEB", o nome contido nessa coluna, vindo do CRM origem, que será exibido no Minha Oi.</w:t>
      </w:r>
    </w:p>
    <w:p w14:paraId="3EDED3B1" w14:textId="498BCA19" w:rsidR="00BA2FC9" w:rsidRDefault="00BA2FC9" w:rsidP="00304415">
      <w:pPr>
        <w:rPr>
          <w:rFonts w:ascii="Arial" w:hAnsi="Arial" w:cs="Arial"/>
          <w:sz w:val="20"/>
        </w:rPr>
      </w:pPr>
      <w:r w:rsidRPr="0056213A">
        <w:rPr>
          <w:rFonts w:ascii="Arial" w:hAnsi="Arial" w:cs="Arial"/>
          <w:sz w:val="20"/>
        </w:rPr>
        <w:t>**Nome que aparece no Minha Oi</w:t>
      </w:r>
    </w:p>
    <w:p w14:paraId="29CE84C1" w14:textId="77777777" w:rsidR="0027017C" w:rsidRDefault="0027017C" w:rsidP="00304415">
      <w:pPr>
        <w:rPr>
          <w:rFonts w:ascii="Arial" w:hAnsi="Arial" w:cs="Arial"/>
          <w:sz w:val="20"/>
        </w:rPr>
      </w:pPr>
    </w:p>
    <w:p w14:paraId="72C79922" w14:textId="2316664D" w:rsidR="0027017C" w:rsidRPr="0027017C" w:rsidRDefault="0027017C" w:rsidP="00304415">
      <w:pPr>
        <w:rPr>
          <w:rFonts w:ascii="Arial" w:hAnsi="Arial" w:cs="Arial"/>
        </w:rPr>
      </w:pPr>
      <w:r w:rsidRPr="0027017C">
        <w:rPr>
          <w:rFonts w:ascii="Arial" w:hAnsi="Arial" w:cs="Arial"/>
        </w:rPr>
        <w:t>A tabela deverá ser do tipo editável, sendo possível inserir, editar e remover registros</w:t>
      </w:r>
      <w:r>
        <w:rPr>
          <w:rFonts w:ascii="Arial" w:hAnsi="Arial" w:cs="Arial"/>
        </w:rPr>
        <w:t xml:space="preserve"> (através da tela definida no item 1.2.2.13.1).</w:t>
      </w:r>
    </w:p>
    <w:p w14:paraId="2FEBF3FE" w14:textId="0F960039" w:rsidR="00304415" w:rsidRDefault="00304415" w:rsidP="00304415">
      <w:pPr>
        <w:rPr>
          <w:rFonts w:ascii="Arial" w:hAnsi="Arial" w:cs="Arial"/>
        </w:rPr>
      </w:pPr>
    </w:p>
    <w:tbl>
      <w:tblPr>
        <w:tblW w:w="35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9"/>
      </w:tblGrid>
      <w:tr w:rsidR="00ED2047" w:rsidRPr="00A512B8" w14:paraId="312A5005" w14:textId="77777777" w:rsidTr="00E42884">
        <w:trPr>
          <w:trHeight w:val="257"/>
          <w:jc w:val="center"/>
        </w:trPr>
        <w:tc>
          <w:tcPr>
            <w:tcW w:w="3539" w:type="dxa"/>
            <w:shd w:val="clear" w:color="FFFFFF" w:fill="C0C0C0"/>
            <w:noWrap/>
            <w:vAlign w:val="center"/>
            <w:hideMark/>
          </w:tcPr>
          <w:p w14:paraId="4B5258ED" w14:textId="277B9C00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 TABELA DO BANCO</w:t>
            </w:r>
          </w:p>
        </w:tc>
      </w:tr>
      <w:tr w:rsidR="00ED2047" w:rsidRPr="00A512B8" w14:paraId="6E6D48C1" w14:textId="77777777" w:rsidTr="00E42884">
        <w:trPr>
          <w:trHeight w:val="284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7C053272" w14:textId="718D125D" w:rsidR="00ED2047" w:rsidRPr="00A512B8" w:rsidRDefault="00ED2047" w:rsidP="00E42884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ID_DE_PARA</w:t>
            </w:r>
          </w:p>
        </w:tc>
      </w:tr>
      <w:tr w:rsidR="00ED2047" w:rsidRPr="00A512B8" w14:paraId="77D988F2" w14:textId="77777777" w:rsidTr="00E42884">
        <w:trPr>
          <w:trHeight w:val="284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3F4C9414" w14:textId="77777777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CODIGO_PLANO</w:t>
            </w:r>
          </w:p>
        </w:tc>
      </w:tr>
      <w:tr w:rsidR="00ED2047" w:rsidRPr="00A512B8" w14:paraId="76D5918E" w14:textId="77777777" w:rsidTr="00E42884">
        <w:trPr>
          <w:trHeight w:val="257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6F67A944" w14:textId="278B5654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NOME</w:t>
            </w:r>
          </w:p>
        </w:tc>
      </w:tr>
      <w:tr w:rsidR="00ED2047" w:rsidRPr="00A512B8" w14:paraId="375A6A51" w14:textId="77777777" w:rsidTr="00E42884">
        <w:trPr>
          <w:trHeight w:val="257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7A3DFE87" w14:textId="77777777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TIPO_PLANO</w:t>
            </w:r>
          </w:p>
        </w:tc>
      </w:tr>
      <w:tr w:rsidR="00ED2047" w:rsidRPr="00A512B8" w14:paraId="7628D7AA" w14:textId="77777777" w:rsidTr="00E42884">
        <w:trPr>
          <w:trHeight w:val="257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22AD8736" w14:textId="77777777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CODIGO_CATEGORIA_PLANO</w:t>
            </w:r>
          </w:p>
        </w:tc>
      </w:tr>
      <w:tr w:rsidR="00ED2047" w:rsidRPr="00A512B8" w14:paraId="01A30D80" w14:textId="77777777" w:rsidTr="00E42884">
        <w:trPr>
          <w:trHeight w:val="257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17E685AD" w14:textId="691A0DAB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NOME_WEB</w:t>
            </w:r>
          </w:p>
        </w:tc>
      </w:tr>
      <w:tr w:rsidR="00ED2047" w:rsidRPr="00A512B8" w14:paraId="0E46D4F0" w14:textId="77777777" w:rsidTr="00E42884">
        <w:trPr>
          <w:trHeight w:val="257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67499E32" w14:textId="77777777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FLAG_BLACKLIST</w:t>
            </w:r>
          </w:p>
        </w:tc>
      </w:tr>
      <w:tr w:rsidR="00ED2047" w:rsidRPr="00A512B8" w14:paraId="5F47D76A" w14:textId="77777777" w:rsidTr="00E42884">
        <w:trPr>
          <w:trHeight w:val="257"/>
          <w:jc w:val="center"/>
        </w:trPr>
        <w:tc>
          <w:tcPr>
            <w:tcW w:w="3539" w:type="dxa"/>
            <w:shd w:val="clear" w:color="auto" w:fill="auto"/>
            <w:noWrap/>
            <w:vAlign w:val="center"/>
          </w:tcPr>
          <w:p w14:paraId="4E63A1ED" w14:textId="77777777" w:rsidR="00ED2047" w:rsidRPr="00A512B8" w:rsidRDefault="00ED2047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TIPO_BUNDLE_P</w:t>
            </w:r>
          </w:p>
        </w:tc>
      </w:tr>
    </w:tbl>
    <w:p w14:paraId="089355DD" w14:textId="77777777" w:rsidR="00ED2047" w:rsidRDefault="00ED2047" w:rsidP="00304415">
      <w:pPr>
        <w:rPr>
          <w:rFonts w:ascii="Arial" w:hAnsi="Arial" w:cs="Arial"/>
        </w:rPr>
      </w:pPr>
    </w:p>
    <w:p w14:paraId="2B594E94" w14:textId="0D45B571" w:rsidR="005A6E21" w:rsidRDefault="0087660D" w:rsidP="005A6E21">
      <w:pPr>
        <w:pStyle w:val="Heading5"/>
      </w:pPr>
      <w:r>
        <w:t>DE&gt;PARA TIPO_</w:t>
      </w:r>
      <w:r w:rsidR="005A6E21">
        <w:t>PRODUTO</w:t>
      </w:r>
    </w:p>
    <w:p w14:paraId="52D14443" w14:textId="45ADE21E" w:rsidR="00D360A8" w:rsidRPr="00B27225" w:rsidRDefault="00D360A8" w:rsidP="00D360A8">
      <w:pPr>
        <w:rPr>
          <w:rFonts w:ascii="Arial" w:hAnsi="Arial" w:cs="Arial"/>
        </w:rPr>
      </w:pPr>
      <w:r w:rsidRPr="00B27225">
        <w:rPr>
          <w:rFonts w:ascii="Arial" w:hAnsi="Arial" w:cs="Arial"/>
        </w:rPr>
        <w:lastRenderedPageBreak/>
        <w:t xml:space="preserve">Para batimento </w:t>
      </w:r>
      <w:r>
        <w:rPr>
          <w:rFonts w:ascii="Arial" w:hAnsi="Arial" w:cs="Arial"/>
        </w:rPr>
        <w:t>dos tipos de</w:t>
      </w:r>
      <w:r w:rsidRPr="00B27225">
        <w:rPr>
          <w:rFonts w:ascii="Arial" w:hAnsi="Arial" w:cs="Arial"/>
        </w:rPr>
        <w:t xml:space="preserve"> produtos cadastrados no Minha Oi</w:t>
      </w:r>
      <w:r>
        <w:rPr>
          <w:rFonts w:ascii="Arial" w:hAnsi="Arial" w:cs="Arial"/>
        </w:rPr>
        <w:t xml:space="preserve"> e no CRM</w:t>
      </w:r>
      <w:r w:rsidRPr="00B27225">
        <w:rPr>
          <w:rFonts w:ascii="Arial" w:hAnsi="Arial" w:cs="Arial"/>
        </w:rPr>
        <w:t xml:space="preserve">, deverá ser enviada </w:t>
      </w:r>
      <w:r w:rsidR="00AC0E6C">
        <w:rPr>
          <w:rFonts w:ascii="Arial" w:hAnsi="Arial" w:cs="Arial"/>
        </w:rPr>
        <w:t>o domínio dos campos por parte do Minha Oi e do CRM para a criação da tabela de DE&gt;PARA</w:t>
      </w:r>
      <w:r w:rsidRPr="00B27225">
        <w:rPr>
          <w:rFonts w:ascii="Arial" w:hAnsi="Arial" w:cs="Arial"/>
        </w:rPr>
        <w:t>:</w:t>
      </w:r>
    </w:p>
    <w:p w14:paraId="4134958E" w14:textId="77777777" w:rsidR="00D360A8" w:rsidRPr="00B27225" w:rsidRDefault="00D360A8" w:rsidP="00D360A8">
      <w:pPr>
        <w:rPr>
          <w:rFonts w:ascii="Arial" w:hAnsi="Arial" w:cs="Arial"/>
        </w:rPr>
      </w:pPr>
    </w:p>
    <w:tbl>
      <w:tblPr>
        <w:tblW w:w="3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2"/>
      </w:tblGrid>
      <w:tr w:rsidR="00D360A8" w:rsidRPr="00B27225" w14:paraId="392B84D2" w14:textId="77777777" w:rsidTr="007D75A4">
        <w:trPr>
          <w:trHeight w:val="256"/>
          <w:jc w:val="center"/>
        </w:trPr>
        <w:tc>
          <w:tcPr>
            <w:tcW w:w="3552" w:type="dxa"/>
            <w:shd w:val="clear" w:color="FFFFFF" w:fill="C0C0C0"/>
            <w:noWrap/>
            <w:vAlign w:val="center"/>
            <w:hideMark/>
          </w:tcPr>
          <w:p w14:paraId="195A52E9" w14:textId="77777777" w:rsidR="00D360A8" w:rsidRPr="00A512B8" w:rsidRDefault="00D360A8" w:rsidP="007D75A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 RECEBIDOS DO CLIENTE</w:t>
            </w:r>
          </w:p>
        </w:tc>
      </w:tr>
      <w:tr w:rsidR="00D360A8" w:rsidRPr="00B27225" w14:paraId="0A419C57" w14:textId="77777777" w:rsidTr="007D75A4">
        <w:trPr>
          <w:trHeight w:val="283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55932D67" w14:textId="2D7A0107" w:rsidR="00D360A8" w:rsidRPr="00A512B8" w:rsidRDefault="00905D26" w:rsidP="007D75A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TIPO_PRODUTO_MOI</w:t>
            </w:r>
          </w:p>
        </w:tc>
      </w:tr>
      <w:tr w:rsidR="00D360A8" w:rsidRPr="00B27225" w14:paraId="29AAFF55" w14:textId="77777777" w:rsidTr="007D75A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121779DE" w14:textId="7D12416E" w:rsidR="00D360A8" w:rsidRPr="00A512B8" w:rsidRDefault="009668E0" w:rsidP="007D75A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TIPO_PRODUTO_CRM</w:t>
            </w:r>
          </w:p>
        </w:tc>
      </w:tr>
    </w:tbl>
    <w:p w14:paraId="1E37ED84" w14:textId="77777777" w:rsidR="00D360A8" w:rsidRDefault="00D360A8" w:rsidP="00D360A8">
      <w:pPr>
        <w:rPr>
          <w:rFonts w:ascii="Arial" w:hAnsi="Arial" w:cs="Arial"/>
        </w:rPr>
      </w:pPr>
    </w:p>
    <w:p w14:paraId="0EC4932B" w14:textId="77777777" w:rsidR="007D75A4" w:rsidRPr="00B27225" w:rsidRDefault="007D75A4" w:rsidP="00D360A8">
      <w:pPr>
        <w:rPr>
          <w:rFonts w:ascii="Arial" w:hAnsi="Arial" w:cs="Arial"/>
        </w:rPr>
      </w:pPr>
    </w:p>
    <w:p w14:paraId="2884B4BD" w14:textId="77777777" w:rsidR="00D360A8" w:rsidRDefault="00D360A8" w:rsidP="00D360A8">
      <w:pPr>
        <w:rPr>
          <w:rFonts w:ascii="Arial" w:hAnsi="Arial" w:cs="Arial"/>
          <w:sz w:val="20"/>
        </w:rPr>
      </w:pPr>
    </w:p>
    <w:p w14:paraId="06167A53" w14:textId="4F1F806E" w:rsidR="00D360A8" w:rsidRPr="0027017C" w:rsidRDefault="00D360A8" w:rsidP="00D360A8">
      <w:pPr>
        <w:rPr>
          <w:rFonts w:ascii="Arial" w:hAnsi="Arial" w:cs="Arial"/>
        </w:rPr>
      </w:pPr>
      <w:r w:rsidRPr="0027017C">
        <w:rPr>
          <w:rFonts w:ascii="Arial" w:hAnsi="Arial" w:cs="Arial"/>
        </w:rPr>
        <w:t>A tabela deverá ser do tipo editável, sendo possível inserir, editar e remover registros</w:t>
      </w:r>
      <w:r>
        <w:rPr>
          <w:rFonts w:ascii="Arial" w:hAnsi="Arial" w:cs="Arial"/>
        </w:rPr>
        <w:t xml:space="preserve"> (através da tela definid</w:t>
      </w:r>
      <w:r w:rsidR="00905D26">
        <w:rPr>
          <w:rFonts w:ascii="Arial" w:hAnsi="Arial" w:cs="Arial"/>
        </w:rPr>
        <w:t>a no item 1.2.2.13.2</w:t>
      </w:r>
      <w:r>
        <w:rPr>
          <w:rFonts w:ascii="Arial" w:hAnsi="Arial" w:cs="Arial"/>
        </w:rPr>
        <w:t>).</w:t>
      </w:r>
    </w:p>
    <w:p w14:paraId="275F7674" w14:textId="77777777" w:rsidR="00D360A8" w:rsidRDefault="00D360A8" w:rsidP="00D360A8">
      <w:pPr>
        <w:rPr>
          <w:rFonts w:ascii="Arial" w:hAnsi="Arial" w:cs="Arial"/>
        </w:rPr>
      </w:pPr>
    </w:p>
    <w:tbl>
      <w:tblPr>
        <w:tblW w:w="62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1985"/>
        <w:gridCol w:w="1275"/>
      </w:tblGrid>
      <w:tr w:rsidR="009668E0" w:rsidRPr="00A512B8" w14:paraId="5EC55214" w14:textId="7B9ED70B" w:rsidTr="009668E0">
        <w:trPr>
          <w:trHeight w:val="257"/>
          <w:jc w:val="center"/>
        </w:trPr>
        <w:tc>
          <w:tcPr>
            <w:tcW w:w="2972" w:type="dxa"/>
            <w:shd w:val="clear" w:color="FFFFFF" w:fill="C0C0C0"/>
            <w:noWrap/>
            <w:vAlign w:val="center"/>
          </w:tcPr>
          <w:p w14:paraId="145011BE" w14:textId="76EFBD2F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TIPO_PRODUTO_MOI</w:t>
            </w:r>
          </w:p>
        </w:tc>
        <w:tc>
          <w:tcPr>
            <w:tcW w:w="1985" w:type="dxa"/>
            <w:shd w:val="clear" w:color="FFFFFF" w:fill="C0C0C0"/>
            <w:vAlign w:val="center"/>
          </w:tcPr>
          <w:p w14:paraId="70303A96" w14:textId="2E00D837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TIPO_PRODUTO_CRM</w:t>
            </w:r>
          </w:p>
        </w:tc>
        <w:tc>
          <w:tcPr>
            <w:tcW w:w="1275" w:type="dxa"/>
            <w:shd w:val="clear" w:color="FFFFFF" w:fill="C0C0C0"/>
            <w:vAlign w:val="center"/>
          </w:tcPr>
          <w:p w14:paraId="17ACAC25" w14:textId="7ED8833E" w:rsidR="009668E0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</w:t>
            </w:r>
          </w:p>
        </w:tc>
      </w:tr>
      <w:tr w:rsidR="009668E0" w:rsidRPr="00A512B8" w14:paraId="13205F34" w14:textId="5654D7B0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52EAC1F9" w14:textId="7C58FC2B" w:rsidR="009668E0" w:rsidRPr="00A512B8" w:rsidRDefault="00E42884" w:rsidP="009668E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FIXO</w:t>
            </w:r>
          </w:p>
        </w:tc>
        <w:tc>
          <w:tcPr>
            <w:tcW w:w="1985" w:type="dxa"/>
            <w:vAlign w:val="center"/>
          </w:tcPr>
          <w:p w14:paraId="30FBE43E" w14:textId="35ED27B4" w:rsidR="009668E0" w:rsidRPr="00A512B8" w:rsidRDefault="009668E0" w:rsidP="009668E0">
            <w:pPr>
              <w:rPr>
                <w:rFonts w:ascii="Arial" w:hAnsi="Arial" w:cs="Arial"/>
                <w:sz w:val="16"/>
              </w:rPr>
            </w:pPr>
            <w:r w:rsidRPr="009668E0">
              <w:rPr>
                <w:rFonts w:ascii="Arial" w:hAnsi="Arial" w:cs="Arial"/>
                <w:bCs/>
                <w:sz w:val="16"/>
              </w:rPr>
              <w:t>Fixo</w:t>
            </w:r>
          </w:p>
        </w:tc>
        <w:tc>
          <w:tcPr>
            <w:tcW w:w="1275" w:type="dxa"/>
            <w:vAlign w:val="center"/>
          </w:tcPr>
          <w:p w14:paraId="0FE36963" w14:textId="379A864E" w:rsidR="009668E0" w:rsidRPr="00A512B8" w:rsidRDefault="009668E0" w:rsidP="009668E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464196AB" w14:textId="224EA46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5BF0F706" w14:textId="1A231A07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BANDA_LARGA</w:t>
            </w:r>
          </w:p>
        </w:tc>
        <w:tc>
          <w:tcPr>
            <w:tcW w:w="1985" w:type="dxa"/>
            <w:vAlign w:val="center"/>
          </w:tcPr>
          <w:p w14:paraId="40C3A58F" w14:textId="6619044C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Banda Larga</w:t>
            </w:r>
          </w:p>
        </w:tc>
        <w:tc>
          <w:tcPr>
            <w:tcW w:w="1275" w:type="dxa"/>
            <w:vAlign w:val="center"/>
          </w:tcPr>
          <w:p w14:paraId="3E05C80D" w14:textId="4DB833A9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01C1ED49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5E7DAFC4" w14:textId="746166F4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TV</w:t>
            </w:r>
          </w:p>
        </w:tc>
        <w:tc>
          <w:tcPr>
            <w:tcW w:w="1985" w:type="dxa"/>
            <w:vAlign w:val="center"/>
          </w:tcPr>
          <w:p w14:paraId="16CCD51C" w14:textId="68C6C4A1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TV</w:t>
            </w:r>
          </w:p>
        </w:tc>
        <w:tc>
          <w:tcPr>
            <w:tcW w:w="1275" w:type="dxa"/>
            <w:vAlign w:val="center"/>
          </w:tcPr>
          <w:p w14:paraId="4B186405" w14:textId="2EA2A70C" w:rsidR="009668E0" w:rsidRPr="009668E0" w:rsidRDefault="009668E0" w:rsidP="009668E0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3CB2B0DB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4193D44B" w14:textId="0042AF49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MOVEL_PRE</w:t>
            </w:r>
          </w:p>
        </w:tc>
        <w:tc>
          <w:tcPr>
            <w:tcW w:w="1985" w:type="dxa"/>
            <w:vAlign w:val="center"/>
          </w:tcPr>
          <w:p w14:paraId="5F44263F" w14:textId="2C723958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pré</w:t>
            </w:r>
          </w:p>
        </w:tc>
        <w:tc>
          <w:tcPr>
            <w:tcW w:w="1275" w:type="dxa"/>
            <w:vAlign w:val="center"/>
          </w:tcPr>
          <w:p w14:paraId="547C3965" w14:textId="30EF4A3B" w:rsidR="009668E0" w:rsidRPr="009668E0" w:rsidRDefault="009668E0" w:rsidP="009668E0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61D4A141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0CFD6469" w14:textId="6D47D362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MOVEL_POS</w:t>
            </w:r>
          </w:p>
        </w:tc>
        <w:tc>
          <w:tcPr>
            <w:tcW w:w="1985" w:type="dxa"/>
            <w:vAlign w:val="center"/>
          </w:tcPr>
          <w:p w14:paraId="7001D5C0" w14:textId="350EAB2D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pós</w:t>
            </w:r>
          </w:p>
        </w:tc>
        <w:tc>
          <w:tcPr>
            <w:tcW w:w="1275" w:type="dxa"/>
            <w:vAlign w:val="center"/>
          </w:tcPr>
          <w:p w14:paraId="11721D24" w14:textId="66FF8F39" w:rsidR="009668E0" w:rsidRPr="009668E0" w:rsidRDefault="009668E0" w:rsidP="009668E0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56FD8C5C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A28F827" w14:textId="09D020BC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MOVEL_3G</w:t>
            </w:r>
          </w:p>
        </w:tc>
        <w:tc>
          <w:tcPr>
            <w:tcW w:w="1985" w:type="dxa"/>
            <w:vAlign w:val="center"/>
          </w:tcPr>
          <w:p w14:paraId="50C4C1D7" w14:textId="0EC9BEC2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3G</w:t>
            </w:r>
          </w:p>
        </w:tc>
        <w:tc>
          <w:tcPr>
            <w:tcW w:w="1275" w:type="dxa"/>
            <w:vAlign w:val="center"/>
          </w:tcPr>
          <w:p w14:paraId="274D2E7F" w14:textId="75267D15" w:rsidR="009668E0" w:rsidRPr="009668E0" w:rsidRDefault="009668E0" w:rsidP="009668E0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532617D5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1660919C" w14:textId="4B512825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1985" w:type="dxa"/>
            <w:vAlign w:val="center"/>
          </w:tcPr>
          <w:p w14:paraId="11BEBCF4" w14:textId="6CA7D10C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16"/>
                <w:szCs w:val="20"/>
              </w:rPr>
              <w:t>OCT</w:t>
            </w:r>
          </w:p>
        </w:tc>
        <w:tc>
          <w:tcPr>
            <w:tcW w:w="1275" w:type="dxa"/>
            <w:vAlign w:val="center"/>
          </w:tcPr>
          <w:p w14:paraId="5D63A7B8" w14:textId="609986BD" w:rsidR="009668E0" w:rsidRPr="009668E0" w:rsidRDefault="009668E0" w:rsidP="009668E0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9668E0" w:rsidRPr="00A512B8" w14:paraId="452C24C2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18999C2E" w14:textId="3FD4E9B4" w:rsidR="009668E0" w:rsidRPr="00A512B8" w:rsidRDefault="00E42884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OI_TOTAL</w:t>
            </w:r>
          </w:p>
        </w:tc>
        <w:tc>
          <w:tcPr>
            <w:tcW w:w="1985" w:type="dxa"/>
            <w:vAlign w:val="center"/>
          </w:tcPr>
          <w:p w14:paraId="580955DE" w14:textId="7D0B9884" w:rsidR="009668E0" w:rsidRPr="00A512B8" w:rsidRDefault="009668E0" w:rsidP="009668E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Oi Total</w:t>
            </w:r>
          </w:p>
        </w:tc>
        <w:tc>
          <w:tcPr>
            <w:tcW w:w="1275" w:type="dxa"/>
            <w:vAlign w:val="center"/>
          </w:tcPr>
          <w:p w14:paraId="79301896" w14:textId="7CD2E117" w:rsidR="009668E0" w:rsidRPr="009668E0" w:rsidRDefault="009668E0" w:rsidP="009668E0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855ED8" w:rsidRPr="00A512B8" w14:paraId="0CAAF3C3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0338740A" w14:textId="157AE98D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FIXO</w:t>
            </w:r>
          </w:p>
        </w:tc>
        <w:tc>
          <w:tcPr>
            <w:tcW w:w="1985" w:type="dxa"/>
            <w:vAlign w:val="center"/>
          </w:tcPr>
          <w:p w14:paraId="27C844AE" w14:textId="2AD1665C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sz w:val="16"/>
              </w:rPr>
              <w:t>Fixo</w:t>
            </w:r>
          </w:p>
        </w:tc>
        <w:tc>
          <w:tcPr>
            <w:tcW w:w="1275" w:type="dxa"/>
            <w:vAlign w:val="center"/>
          </w:tcPr>
          <w:p w14:paraId="48FF7EA9" w14:textId="705B1B85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4CF088A8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2367FC7" w14:textId="4FAA352A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BANDA_LARGA</w:t>
            </w:r>
          </w:p>
        </w:tc>
        <w:tc>
          <w:tcPr>
            <w:tcW w:w="1985" w:type="dxa"/>
            <w:vAlign w:val="center"/>
          </w:tcPr>
          <w:p w14:paraId="6FD0CB02" w14:textId="42B77BFC" w:rsidR="00855ED8" w:rsidRPr="009668E0" w:rsidRDefault="00855ED8" w:rsidP="00855ED8">
            <w:pPr>
              <w:rPr>
                <w:rFonts w:ascii="Arial" w:hAnsi="Arial" w:cs="Arial"/>
                <w:bCs/>
                <w:sz w:val="16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Banda Larga</w:t>
            </w:r>
          </w:p>
        </w:tc>
        <w:tc>
          <w:tcPr>
            <w:tcW w:w="1275" w:type="dxa"/>
            <w:vAlign w:val="center"/>
          </w:tcPr>
          <w:p w14:paraId="38090423" w14:textId="529C6B25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5CFBBD4A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4F131A15" w14:textId="6E48A7FC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TV</w:t>
            </w:r>
          </w:p>
        </w:tc>
        <w:tc>
          <w:tcPr>
            <w:tcW w:w="1985" w:type="dxa"/>
            <w:vAlign w:val="center"/>
          </w:tcPr>
          <w:p w14:paraId="2ADC670E" w14:textId="4099A6C2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TV</w:t>
            </w:r>
          </w:p>
        </w:tc>
        <w:tc>
          <w:tcPr>
            <w:tcW w:w="1275" w:type="dxa"/>
            <w:vAlign w:val="center"/>
          </w:tcPr>
          <w:p w14:paraId="646A4C3D" w14:textId="289EC4EF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0FCDBA99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22B29AFF" w14:textId="194B3640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MOVEL_PRE</w:t>
            </w:r>
          </w:p>
        </w:tc>
        <w:tc>
          <w:tcPr>
            <w:tcW w:w="1985" w:type="dxa"/>
            <w:vAlign w:val="center"/>
          </w:tcPr>
          <w:p w14:paraId="38F0F630" w14:textId="627C36BA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pré</w:t>
            </w:r>
          </w:p>
        </w:tc>
        <w:tc>
          <w:tcPr>
            <w:tcW w:w="1275" w:type="dxa"/>
            <w:vAlign w:val="center"/>
          </w:tcPr>
          <w:p w14:paraId="0F216934" w14:textId="4A30587F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643A84F3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1E9B0C4F" w14:textId="7785377B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MOVEL_POS</w:t>
            </w:r>
          </w:p>
        </w:tc>
        <w:tc>
          <w:tcPr>
            <w:tcW w:w="1985" w:type="dxa"/>
            <w:vAlign w:val="center"/>
          </w:tcPr>
          <w:p w14:paraId="3D33FC48" w14:textId="340B4E4C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pós</w:t>
            </w:r>
          </w:p>
        </w:tc>
        <w:tc>
          <w:tcPr>
            <w:tcW w:w="1275" w:type="dxa"/>
            <w:vAlign w:val="center"/>
          </w:tcPr>
          <w:p w14:paraId="0E6217DF" w14:textId="46F1E5C7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704A1372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41964D16" w14:textId="10848266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MOVEL_3G</w:t>
            </w:r>
          </w:p>
        </w:tc>
        <w:tc>
          <w:tcPr>
            <w:tcW w:w="1985" w:type="dxa"/>
            <w:vAlign w:val="center"/>
          </w:tcPr>
          <w:p w14:paraId="3E1810E5" w14:textId="64D8F80B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3G</w:t>
            </w:r>
          </w:p>
        </w:tc>
        <w:tc>
          <w:tcPr>
            <w:tcW w:w="1275" w:type="dxa"/>
            <w:vAlign w:val="center"/>
          </w:tcPr>
          <w:p w14:paraId="3C4CFB1B" w14:textId="579D89E9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43FEE927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0E994C61" w14:textId="037DF467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1985" w:type="dxa"/>
            <w:vAlign w:val="center"/>
          </w:tcPr>
          <w:p w14:paraId="2A13DA5D" w14:textId="254353A3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16"/>
                <w:szCs w:val="20"/>
              </w:rPr>
              <w:t>OCT</w:t>
            </w:r>
          </w:p>
        </w:tc>
        <w:tc>
          <w:tcPr>
            <w:tcW w:w="1275" w:type="dxa"/>
            <w:vAlign w:val="center"/>
          </w:tcPr>
          <w:p w14:paraId="56ACF34E" w14:textId="4B5487CC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642BC7C7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BFB3711" w14:textId="66168138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OI_TOTAL</w:t>
            </w:r>
          </w:p>
        </w:tc>
        <w:tc>
          <w:tcPr>
            <w:tcW w:w="1985" w:type="dxa"/>
            <w:vAlign w:val="center"/>
          </w:tcPr>
          <w:p w14:paraId="2F7C607E" w14:textId="7E9C0F41" w:rsidR="00855ED8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Oi Total</w:t>
            </w:r>
          </w:p>
        </w:tc>
        <w:tc>
          <w:tcPr>
            <w:tcW w:w="1275" w:type="dxa"/>
            <w:vAlign w:val="center"/>
          </w:tcPr>
          <w:p w14:paraId="518E8908" w14:textId="0C0446BD" w:rsid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855ED8" w:rsidRPr="00A512B8" w14:paraId="4A44E88F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2EB4060B" w14:textId="275E8CCF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FIXO</w:t>
            </w:r>
          </w:p>
        </w:tc>
        <w:tc>
          <w:tcPr>
            <w:tcW w:w="1985" w:type="dxa"/>
            <w:vAlign w:val="center"/>
          </w:tcPr>
          <w:p w14:paraId="4B589615" w14:textId="24725957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sz w:val="16"/>
              </w:rPr>
              <w:t>Fixo</w:t>
            </w:r>
          </w:p>
        </w:tc>
        <w:tc>
          <w:tcPr>
            <w:tcW w:w="1275" w:type="dxa"/>
            <w:vAlign w:val="center"/>
          </w:tcPr>
          <w:p w14:paraId="2082856A" w14:textId="066F12AB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23756AE7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AFD8953" w14:textId="4FC6760E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BANDA_LARGA</w:t>
            </w:r>
          </w:p>
        </w:tc>
        <w:tc>
          <w:tcPr>
            <w:tcW w:w="1985" w:type="dxa"/>
            <w:vAlign w:val="center"/>
          </w:tcPr>
          <w:p w14:paraId="2B8A1570" w14:textId="6A92E812" w:rsidR="00855ED8" w:rsidRPr="009668E0" w:rsidRDefault="00855ED8" w:rsidP="00855ED8">
            <w:pPr>
              <w:rPr>
                <w:rFonts w:ascii="Arial" w:hAnsi="Arial" w:cs="Arial"/>
                <w:bCs/>
                <w:sz w:val="16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Banda Larga</w:t>
            </w:r>
          </w:p>
        </w:tc>
        <w:tc>
          <w:tcPr>
            <w:tcW w:w="1275" w:type="dxa"/>
            <w:vAlign w:val="center"/>
          </w:tcPr>
          <w:p w14:paraId="6B652CD2" w14:textId="11654FBD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309082ED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C6DF7B0" w14:textId="7A6ACD08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TV</w:t>
            </w:r>
          </w:p>
        </w:tc>
        <w:tc>
          <w:tcPr>
            <w:tcW w:w="1985" w:type="dxa"/>
            <w:vAlign w:val="center"/>
          </w:tcPr>
          <w:p w14:paraId="61C3E7E3" w14:textId="32FB989D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TV</w:t>
            </w:r>
          </w:p>
        </w:tc>
        <w:tc>
          <w:tcPr>
            <w:tcW w:w="1275" w:type="dxa"/>
            <w:vAlign w:val="center"/>
          </w:tcPr>
          <w:p w14:paraId="33A3DE36" w14:textId="34AD8CAD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1B96CC81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71210C47" w14:textId="756CE79A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MOVEL_PRE</w:t>
            </w:r>
          </w:p>
        </w:tc>
        <w:tc>
          <w:tcPr>
            <w:tcW w:w="1985" w:type="dxa"/>
            <w:vAlign w:val="center"/>
          </w:tcPr>
          <w:p w14:paraId="1BE10039" w14:textId="033037F9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pré</w:t>
            </w:r>
          </w:p>
        </w:tc>
        <w:tc>
          <w:tcPr>
            <w:tcW w:w="1275" w:type="dxa"/>
            <w:vAlign w:val="center"/>
          </w:tcPr>
          <w:p w14:paraId="21D24B13" w14:textId="737EEF8C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7AEF7272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4CD8F378" w14:textId="4CAE64A4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MOVEL_POS</w:t>
            </w:r>
          </w:p>
        </w:tc>
        <w:tc>
          <w:tcPr>
            <w:tcW w:w="1985" w:type="dxa"/>
            <w:vAlign w:val="center"/>
          </w:tcPr>
          <w:p w14:paraId="3A011B76" w14:textId="4F066F22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pós</w:t>
            </w:r>
          </w:p>
        </w:tc>
        <w:tc>
          <w:tcPr>
            <w:tcW w:w="1275" w:type="dxa"/>
            <w:vAlign w:val="center"/>
          </w:tcPr>
          <w:p w14:paraId="578741AD" w14:textId="34E06EED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77FC47EE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763B7A3A" w14:textId="468B3C13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MOVEL_3G</w:t>
            </w:r>
          </w:p>
        </w:tc>
        <w:tc>
          <w:tcPr>
            <w:tcW w:w="1985" w:type="dxa"/>
            <w:vAlign w:val="center"/>
          </w:tcPr>
          <w:p w14:paraId="62CCFF99" w14:textId="246075F7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Móvel 3G</w:t>
            </w:r>
          </w:p>
        </w:tc>
        <w:tc>
          <w:tcPr>
            <w:tcW w:w="1275" w:type="dxa"/>
            <w:vAlign w:val="center"/>
          </w:tcPr>
          <w:p w14:paraId="6D768C96" w14:textId="7053577D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633A4FD2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2CDA7E41" w14:textId="1215C88C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OCT</w:t>
            </w:r>
          </w:p>
        </w:tc>
        <w:tc>
          <w:tcPr>
            <w:tcW w:w="1985" w:type="dxa"/>
            <w:vAlign w:val="center"/>
          </w:tcPr>
          <w:p w14:paraId="552A5343" w14:textId="4F15134A" w:rsidR="00855ED8" w:rsidRPr="009668E0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16"/>
                <w:szCs w:val="20"/>
              </w:rPr>
              <w:t>OCT</w:t>
            </w:r>
          </w:p>
        </w:tc>
        <w:tc>
          <w:tcPr>
            <w:tcW w:w="1275" w:type="dxa"/>
            <w:vAlign w:val="center"/>
          </w:tcPr>
          <w:p w14:paraId="53C90E66" w14:textId="4937E379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5ED8" w:rsidRPr="00A512B8" w14:paraId="79E30036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11029A8" w14:textId="08683197" w:rsidR="00855ED8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OI_TOTAL</w:t>
            </w:r>
          </w:p>
        </w:tc>
        <w:tc>
          <w:tcPr>
            <w:tcW w:w="1985" w:type="dxa"/>
            <w:vAlign w:val="center"/>
          </w:tcPr>
          <w:p w14:paraId="541AED11" w14:textId="148C1234" w:rsidR="00855ED8" w:rsidRDefault="00855ED8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9668E0">
              <w:rPr>
                <w:rFonts w:ascii="Arial" w:hAnsi="Arial" w:cs="Arial"/>
                <w:bCs/>
                <w:color w:val="000000"/>
                <w:sz w:val="16"/>
                <w:szCs w:val="20"/>
              </w:rPr>
              <w:t>Oi Total</w:t>
            </w:r>
          </w:p>
        </w:tc>
        <w:tc>
          <w:tcPr>
            <w:tcW w:w="1275" w:type="dxa"/>
            <w:vAlign w:val="center"/>
          </w:tcPr>
          <w:p w14:paraId="2805999E" w14:textId="2D85527F" w:rsidR="00855ED8" w:rsidRPr="00855ED8" w:rsidRDefault="00855ED8" w:rsidP="00855ED8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851B77" w:rsidRPr="00A512B8" w14:paraId="3D2257CC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04054195" w14:textId="714C98B8" w:rsidR="00851B77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FIXO</w:t>
            </w:r>
          </w:p>
        </w:tc>
        <w:tc>
          <w:tcPr>
            <w:tcW w:w="1985" w:type="dxa"/>
            <w:vAlign w:val="center"/>
          </w:tcPr>
          <w:p w14:paraId="58B1AE0B" w14:textId="310CBE30" w:rsidR="00851B77" w:rsidRPr="009668E0" w:rsidRDefault="00851B77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16"/>
                <w:szCs w:val="20"/>
              </w:rPr>
              <w:t>Fixo</w:t>
            </w:r>
          </w:p>
        </w:tc>
        <w:tc>
          <w:tcPr>
            <w:tcW w:w="1275" w:type="dxa"/>
            <w:vAlign w:val="center"/>
          </w:tcPr>
          <w:p w14:paraId="336ECFB0" w14:textId="26AF6043" w:rsidR="00851B77" w:rsidRPr="00855ED8" w:rsidRDefault="00851B77" w:rsidP="00855ED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851B77" w:rsidRPr="00A512B8" w14:paraId="50A06D55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292BACBC" w14:textId="0BABE336" w:rsidR="00851B77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BANDA_LARGA</w:t>
            </w:r>
          </w:p>
        </w:tc>
        <w:tc>
          <w:tcPr>
            <w:tcW w:w="1985" w:type="dxa"/>
            <w:vAlign w:val="center"/>
          </w:tcPr>
          <w:p w14:paraId="0B8E7314" w14:textId="4B438C4E" w:rsidR="00851B77" w:rsidRDefault="00DF7974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16"/>
                <w:szCs w:val="20"/>
              </w:rPr>
              <w:t>Banda Larga</w:t>
            </w:r>
          </w:p>
        </w:tc>
        <w:tc>
          <w:tcPr>
            <w:tcW w:w="1275" w:type="dxa"/>
            <w:vAlign w:val="center"/>
          </w:tcPr>
          <w:p w14:paraId="72E18461" w14:textId="796A5E14" w:rsidR="00851B77" w:rsidRDefault="00DF7974" w:rsidP="00855ED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0F321E" w:rsidRPr="00A512B8" w14:paraId="691D0377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3EC79AA6" w14:textId="5D3E62CA" w:rsidR="000F321E" w:rsidRPr="00A512B8" w:rsidRDefault="001E747D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FIXO </w:t>
            </w:r>
          </w:p>
        </w:tc>
        <w:tc>
          <w:tcPr>
            <w:tcW w:w="1985" w:type="dxa"/>
            <w:vAlign w:val="center"/>
          </w:tcPr>
          <w:p w14:paraId="0A84A22F" w14:textId="129B72AA" w:rsidR="000F321E" w:rsidRDefault="00CC61FF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FIXO</w:t>
            </w:r>
          </w:p>
        </w:tc>
        <w:tc>
          <w:tcPr>
            <w:tcW w:w="1275" w:type="dxa"/>
            <w:vAlign w:val="center"/>
          </w:tcPr>
          <w:p w14:paraId="1D4E8A51" w14:textId="3444FF62" w:rsidR="000F321E" w:rsidRDefault="000F321E" w:rsidP="00855ED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812894" w:rsidRPr="00A512B8" w14:paraId="72BC86A3" w14:textId="77777777" w:rsidTr="009668E0">
        <w:trPr>
          <w:trHeight w:val="284"/>
          <w:jc w:val="center"/>
        </w:trPr>
        <w:tc>
          <w:tcPr>
            <w:tcW w:w="2972" w:type="dxa"/>
            <w:shd w:val="clear" w:color="auto" w:fill="auto"/>
            <w:noWrap/>
            <w:vAlign w:val="center"/>
          </w:tcPr>
          <w:p w14:paraId="17350062" w14:textId="3FA6BB43" w:rsidR="00812894" w:rsidRPr="00A512B8" w:rsidRDefault="00E42884" w:rsidP="00855ED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lastRenderedPageBreak/>
              <w:t>TV</w:t>
            </w:r>
          </w:p>
        </w:tc>
        <w:tc>
          <w:tcPr>
            <w:tcW w:w="1985" w:type="dxa"/>
            <w:vAlign w:val="center"/>
          </w:tcPr>
          <w:p w14:paraId="675C60FA" w14:textId="5347CA98" w:rsidR="00812894" w:rsidRDefault="00812894" w:rsidP="00855ED8">
            <w:pPr>
              <w:rPr>
                <w:rFonts w:ascii="Arial" w:hAnsi="Arial" w:cs="Arial"/>
                <w:bCs/>
                <w:color w:val="000000"/>
                <w:sz w:val="16"/>
                <w:szCs w:val="20"/>
              </w:rPr>
            </w:pPr>
            <w:r w:rsidRPr="00812894">
              <w:rPr>
                <w:rFonts w:ascii="Arial" w:hAnsi="Arial" w:cs="Arial"/>
                <w:bCs/>
                <w:color w:val="000000"/>
                <w:sz w:val="16"/>
                <w:szCs w:val="20"/>
              </w:rPr>
              <w:t>Oi TV DTH</w:t>
            </w:r>
          </w:p>
        </w:tc>
        <w:tc>
          <w:tcPr>
            <w:tcW w:w="1275" w:type="dxa"/>
            <w:vAlign w:val="center"/>
          </w:tcPr>
          <w:p w14:paraId="5E014B8F" w14:textId="5BB0B93F" w:rsidR="00812894" w:rsidRDefault="00812894" w:rsidP="00855ED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</w:tbl>
    <w:p w14:paraId="4F1283A9" w14:textId="77777777" w:rsidR="005A6E21" w:rsidRPr="00D360A8" w:rsidRDefault="005A6E21" w:rsidP="005A6E21">
      <w:pPr>
        <w:rPr>
          <w:lang w:eastAsia="en-US"/>
        </w:rPr>
      </w:pPr>
    </w:p>
    <w:p w14:paraId="2126EBDC" w14:textId="5EDA24F7" w:rsidR="005A6E21" w:rsidRDefault="005A6E21" w:rsidP="005A6E21">
      <w:pPr>
        <w:pStyle w:val="Heading5"/>
      </w:pPr>
      <w:r>
        <w:t>DE&gt;PARA STATUS_TERMINAL/STATUS_CONTRATO</w:t>
      </w:r>
    </w:p>
    <w:p w14:paraId="3A703A85" w14:textId="77777777" w:rsidR="005A6E21" w:rsidRDefault="005A6E21" w:rsidP="005A6E21">
      <w:pPr>
        <w:rPr>
          <w:lang w:val="en-US" w:eastAsia="en-US"/>
        </w:rPr>
      </w:pPr>
    </w:p>
    <w:p w14:paraId="3FF31CCF" w14:textId="77777777" w:rsidR="00AC0E6C" w:rsidRPr="00B27225" w:rsidRDefault="00905D26" w:rsidP="00AC0E6C">
      <w:pPr>
        <w:rPr>
          <w:rFonts w:ascii="Arial" w:hAnsi="Arial" w:cs="Arial"/>
        </w:rPr>
      </w:pPr>
      <w:r w:rsidRPr="00B27225">
        <w:rPr>
          <w:rFonts w:ascii="Arial" w:hAnsi="Arial" w:cs="Arial"/>
        </w:rPr>
        <w:t xml:space="preserve">Para batimento </w:t>
      </w:r>
      <w:r w:rsidR="00E42451">
        <w:rPr>
          <w:rFonts w:ascii="Arial" w:hAnsi="Arial" w:cs="Arial"/>
        </w:rPr>
        <w:t>dos status dos terminais</w:t>
      </w:r>
      <w:r w:rsidRPr="00B27225">
        <w:rPr>
          <w:rFonts w:ascii="Arial" w:hAnsi="Arial" w:cs="Arial"/>
        </w:rPr>
        <w:t xml:space="preserve"> no Minha Oi</w:t>
      </w:r>
      <w:r>
        <w:rPr>
          <w:rFonts w:ascii="Arial" w:hAnsi="Arial" w:cs="Arial"/>
        </w:rPr>
        <w:t xml:space="preserve"> e no CRM</w:t>
      </w:r>
      <w:r w:rsidRPr="00B27225">
        <w:rPr>
          <w:rFonts w:ascii="Arial" w:hAnsi="Arial" w:cs="Arial"/>
        </w:rPr>
        <w:t xml:space="preserve">, </w:t>
      </w:r>
      <w:r w:rsidR="00AC0E6C" w:rsidRPr="00B27225">
        <w:rPr>
          <w:rFonts w:ascii="Arial" w:hAnsi="Arial" w:cs="Arial"/>
        </w:rPr>
        <w:t xml:space="preserve">deverá ser enviada </w:t>
      </w:r>
      <w:r w:rsidR="00AC0E6C">
        <w:rPr>
          <w:rFonts w:ascii="Arial" w:hAnsi="Arial" w:cs="Arial"/>
        </w:rPr>
        <w:t>o domínio dos campos por parte do Minha Oi e do CRM para a criação da tabela de DE&gt;PARA</w:t>
      </w:r>
      <w:r w:rsidR="00AC0E6C" w:rsidRPr="00B27225">
        <w:rPr>
          <w:rFonts w:ascii="Arial" w:hAnsi="Arial" w:cs="Arial"/>
        </w:rPr>
        <w:t>:</w:t>
      </w:r>
    </w:p>
    <w:p w14:paraId="6AEE4E6A" w14:textId="4B275BA1" w:rsidR="00905D26" w:rsidRPr="00B27225" w:rsidRDefault="00905D26" w:rsidP="00905D26">
      <w:pPr>
        <w:rPr>
          <w:rFonts w:ascii="Arial" w:hAnsi="Arial" w:cs="Arial"/>
        </w:rPr>
      </w:pPr>
    </w:p>
    <w:tbl>
      <w:tblPr>
        <w:tblW w:w="3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2"/>
      </w:tblGrid>
      <w:tr w:rsidR="00905D26" w:rsidRPr="00B27225" w14:paraId="50294662" w14:textId="77777777" w:rsidTr="00E42884">
        <w:trPr>
          <w:trHeight w:val="256"/>
          <w:jc w:val="center"/>
        </w:trPr>
        <w:tc>
          <w:tcPr>
            <w:tcW w:w="3552" w:type="dxa"/>
            <w:shd w:val="clear" w:color="FFFFFF" w:fill="C0C0C0"/>
            <w:noWrap/>
            <w:vAlign w:val="center"/>
            <w:hideMark/>
          </w:tcPr>
          <w:p w14:paraId="5343192A" w14:textId="77777777" w:rsidR="00905D26" w:rsidRPr="00A512B8" w:rsidRDefault="00905D26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 RECEBIDOS DO CLIENTE</w:t>
            </w:r>
          </w:p>
        </w:tc>
      </w:tr>
      <w:tr w:rsidR="00905D26" w:rsidRPr="00B27225" w14:paraId="30DA7593" w14:textId="77777777" w:rsidTr="00E42884">
        <w:trPr>
          <w:trHeight w:val="283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5A7E0D8B" w14:textId="687A6464" w:rsidR="00905D26" w:rsidRPr="00A512B8" w:rsidRDefault="00905D26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STATUS_TERMINAL_CONTRATO_MOI</w:t>
            </w:r>
          </w:p>
        </w:tc>
      </w:tr>
      <w:tr w:rsidR="00905D26" w:rsidRPr="00B27225" w14:paraId="0F06C4A0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47DD4758" w14:textId="09EFFD6E" w:rsidR="00905D26" w:rsidRPr="00A512B8" w:rsidRDefault="007013B3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STATUS_TERMINAL_CONTRATO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</w:t>
            </w:r>
            <w:r w:rsidR="00905D26">
              <w:rPr>
                <w:rFonts w:ascii="Arial" w:hAnsi="Arial" w:cs="Arial"/>
                <w:color w:val="000000"/>
                <w:sz w:val="16"/>
                <w:szCs w:val="20"/>
              </w:rPr>
              <w:t>_CRM</w:t>
            </w:r>
          </w:p>
        </w:tc>
      </w:tr>
    </w:tbl>
    <w:p w14:paraId="11B1F6CF" w14:textId="77777777" w:rsidR="00905D26" w:rsidRPr="00B27225" w:rsidRDefault="00905D26" w:rsidP="00905D26">
      <w:pPr>
        <w:rPr>
          <w:rFonts w:ascii="Arial" w:hAnsi="Arial" w:cs="Arial"/>
        </w:rPr>
      </w:pPr>
    </w:p>
    <w:p w14:paraId="73561E04" w14:textId="77777777" w:rsidR="00905D26" w:rsidRDefault="00905D26" w:rsidP="00905D26">
      <w:pPr>
        <w:rPr>
          <w:rFonts w:ascii="Arial" w:hAnsi="Arial" w:cs="Arial"/>
          <w:sz w:val="20"/>
        </w:rPr>
      </w:pPr>
    </w:p>
    <w:p w14:paraId="49CA6FD8" w14:textId="334BFD5D" w:rsidR="00905D26" w:rsidRPr="0027017C" w:rsidRDefault="00905D26" w:rsidP="00905D26">
      <w:pPr>
        <w:rPr>
          <w:rFonts w:ascii="Arial" w:hAnsi="Arial" w:cs="Arial"/>
        </w:rPr>
      </w:pPr>
      <w:r w:rsidRPr="0027017C">
        <w:rPr>
          <w:rFonts w:ascii="Arial" w:hAnsi="Arial" w:cs="Arial"/>
        </w:rPr>
        <w:t>A tabela deverá ser do tipo editável, sendo possível inserir, editar e remover registros</w:t>
      </w:r>
      <w:r>
        <w:rPr>
          <w:rFonts w:ascii="Arial" w:hAnsi="Arial" w:cs="Arial"/>
        </w:rPr>
        <w:t xml:space="preserve"> (através da tela definida no item 1.2.2.13.3).</w:t>
      </w:r>
    </w:p>
    <w:p w14:paraId="76319CFD" w14:textId="77777777" w:rsidR="00905D26" w:rsidRDefault="00905D26" w:rsidP="00905D26">
      <w:pPr>
        <w:rPr>
          <w:rFonts w:ascii="Arial" w:hAnsi="Arial" w:cs="Arial"/>
        </w:rPr>
      </w:pP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3260"/>
        <w:gridCol w:w="1276"/>
      </w:tblGrid>
      <w:tr w:rsidR="00514414" w:rsidRPr="00A512B8" w14:paraId="5A6EDF3F" w14:textId="2D947732" w:rsidTr="00E42884">
        <w:trPr>
          <w:trHeight w:val="257"/>
          <w:jc w:val="center"/>
        </w:trPr>
        <w:tc>
          <w:tcPr>
            <w:tcW w:w="3256" w:type="dxa"/>
            <w:shd w:val="clear" w:color="FFFFFF" w:fill="C0C0C0"/>
            <w:noWrap/>
            <w:vAlign w:val="center"/>
            <w:hideMark/>
          </w:tcPr>
          <w:p w14:paraId="686088D9" w14:textId="3F5C361D" w:rsidR="00514414" w:rsidRPr="00A512B8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STATUS_TERMINAL_CONTRATO _MOI</w:t>
            </w:r>
          </w:p>
        </w:tc>
        <w:tc>
          <w:tcPr>
            <w:tcW w:w="3260" w:type="dxa"/>
            <w:shd w:val="clear" w:color="FFFFFF" w:fill="C0C0C0"/>
            <w:vAlign w:val="center"/>
          </w:tcPr>
          <w:p w14:paraId="7948AFCC" w14:textId="18AB5536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STATUS_TERMINAL_CONTRATO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</w:p>
        </w:tc>
        <w:tc>
          <w:tcPr>
            <w:tcW w:w="1276" w:type="dxa"/>
            <w:shd w:val="clear" w:color="FFFFFF" w:fill="C0C0C0"/>
            <w:vAlign w:val="center"/>
          </w:tcPr>
          <w:p w14:paraId="33AD8E5C" w14:textId="4FEB94BB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SISTEMA</w:t>
            </w:r>
          </w:p>
        </w:tc>
      </w:tr>
      <w:tr w:rsidR="00514414" w:rsidRPr="00A512B8" w14:paraId="00073210" w14:textId="243B270E" w:rsidTr="00E42884">
        <w:trPr>
          <w:trHeight w:val="326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6A775BBC" w14:textId="2F8F148F" w:rsidR="00514414" w:rsidRPr="00A512B8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66A956B3" w14:textId="3253CDA5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Desabilitado</w:t>
            </w:r>
          </w:p>
        </w:tc>
        <w:tc>
          <w:tcPr>
            <w:tcW w:w="1276" w:type="dxa"/>
            <w:vAlign w:val="center"/>
          </w:tcPr>
          <w:p w14:paraId="0C561071" w14:textId="69FBE785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453EC734" w14:textId="77777777" w:rsidTr="00E42884">
        <w:trPr>
          <w:trHeight w:val="326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2C34398A" w14:textId="0CE8A16F" w:rsidR="00514414" w:rsidRPr="00A512B8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6A903A59" w14:textId="792FAF2F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Desabilitado Parcialmente</w:t>
            </w:r>
          </w:p>
        </w:tc>
        <w:tc>
          <w:tcPr>
            <w:tcW w:w="1276" w:type="dxa"/>
            <w:vAlign w:val="center"/>
          </w:tcPr>
          <w:p w14:paraId="3A1B52A8" w14:textId="27C00D50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49FAF2F0" w14:textId="77777777" w:rsidTr="00E42884">
        <w:trPr>
          <w:trHeight w:val="326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14B72EB1" w14:textId="5385E216" w:rsidR="00514414" w:rsidRPr="00A512B8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5286FADD" w14:textId="1831FFF3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Em Cancelamento</w:t>
            </w:r>
          </w:p>
        </w:tc>
        <w:tc>
          <w:tcPr>
            <w:tcW w:w="1276" w:type="dxa"/>
            <w:vAlign w:val="center"/>
          </w:tcPr>
          <w:p w14:paraId="1F52E3D4" w14:textId="0DCB72C2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5047A627" w14:textId="5CC1760C" w:rsidTr="00E42884">
        <w:trPr>
          <w:trHeight w:val="275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2F183F78" w14:textId="523F39C3" w:rsidR="00514414" w:rsidRPr="00A512B8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29BF6836" w14:textId="552B309F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Em Reabilitação</w:t>
            </w:r>
          </w:p>
        </w:tc>
        <w:tc>
          <w:tcPr>
            <w:tcW w:w="1276" w:type="dxa"/>
            <w:vAlign w:val="center"/>
          </w:tcPr>
          <w:p w14:paraId="04DA90A4" w14:textId="50FE34E6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4B16D081" w14:textId="77777777" w:rsidTr="00E42884">
        <w:trPr>
          <w:trHeight w:val="275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0DD959D9" w14:textId="5E97CA86" w:rsidR="00514414" w:rsidRPr="00A512B8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6658A223" w14:textId="56C95886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Em Retirada de Equip</w:t>
            </w:r>
          </w:p>
        </w:tc>
        <w:tc>
          <w:tcPr>
            <w:tcW w:w="1276" w:type="dxa"/>
            <w:vAlign w:val="center"/>
          </w:tcPr>
          <w:p w14:paraId="7150FD6A" w14:textId="43402CC7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4BAC08B8" w14:textId="77777777" w:rsidTr="00E42884">
        <w:trPr>
          <w:trHeight w:val="275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2729001B" w14:textId="00416AF9" w:rsidR="00514414" w:rsidRPr="00A512B8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6AF5C5E0" w14:textId="62CF80F7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Em Reversão</w:t>
            </w:r>
          </w:p>
        </w:tc>
        <w:tc>
          <w:tcPr>
            <w:tcW w:w="1276" w:type="dxa"/>
            <w:vAlign w:val="center"/>
          </w:tcPr>
          <w:p w14:paraId="71B519CF" w14:textId="1002A43D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643F4B01" w14:textId="77777777" w:rsidTr="00E42884">
        <w:trPr>
          <w:trHeight w:val="275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1356E10F" w14:textId="68B18256" w:rsidR="00514414" w:rsidRPr="00A512B8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0704B6BF" w14:textId="424ADA39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Em Trans. Endereço</w:t>
            </w:r>
          </w:p>
        </w:tc>
        <w:tc>
          <w:tcPr>
            <w:tcW w:w="1276" w:type="dxa"/>
            <w:vAlign w:val="center"/>
          </w:tcPr>
          <w:p w14:paraId="5AE37D00" w14:textId="506378BF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:rsidRPr="00A512B8" w14:paraId="762F5165" w14:textId="77777777" w:rsidTr="00E42884">
        <w:trPr>
          <w:trHeight w:val="275"/>
          <w:jc w:val="center"/>
        </w:trPr>
        <w:tc>
          <w:tcPr>
            <w:tcW w:w="3256" w:type="dxa"/>
            <w:shd w:val="clear" w:color="auto" w:fill="auto"/>
            <w:noWrap/>
            <w:vAlign w:val="center"/>
          </w:tcPr>
          <w:p w14:paraId="2CBFD430" w14:textId="7CE1F9B4" w:rsidR="00514414" w:rsidRPr="00A512B8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vAlign w:val="center"/>
          </w:tcPr>
          <w:p w14:paraId="563C0AA1" w14:textId="43826337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Habilitado</w:t>
            </w:r>
          </w:p>
        </w:tc>
        <w:tc>
          <w:tcPr>
            <w:tcW w:w="1276" w:type="dxa"/>
            <w:vAlign w:val="center"/>
          </w:tcPr>
          <w:p w14:paraId="5870B07B" w14:textId="131C2742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75838062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52936B" w14:textId="04355C2A" w:rsidR="00514414" w:rsidRPr="00514414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2FEF" w14:textId="3B8EA51E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Habilit. Cobr. Avulsa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1C947" w14:textId="3A1AC9B9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08A7E5E4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11667" w14:textId="0E1D6EC8" w:rsidR="00514414" w:rsidRPr="00514414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54F59" w14:textId="72D42205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Habilitado Temporariamente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1F2AE" w14:textId="30B98145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7967AE5E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B05CA" w14:textId="1A2FB8FD" w:rsidR="00514414" w:rsidRPr="00514414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9E570" w14:textId="1631ABA4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Suspeito de Fraude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39F01" w14:textId="57A0FD58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2B6AB792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995785" w14:textId="33D87C95" w:rsidR="00514414" w:rsidRPr="00514414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3719" w14:textId="1B6A633F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Suspenso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19340" w14:textId="56240B88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0932DC56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13428" w14:textId="13301C39" w:rsidR="00514414" w:rsidRPr="00514414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AAD63" w14:textId="24417D2D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Bloqueio parcial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A740D" w14:textId="3FDB5632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7E145E80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B78E6" w14:textId="37B7841C" w:rsidR="00514414" w:rsidRPr="00514414" w:rsidRDefault="00514414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A0F76" w14:textId="6770B5D0" w:rsidR="00514414" w:rsidRDefault="00514414" w:rsidP="00E42884">
            <w:pPr>
              <w:rPr>
                <w:rFonts w:ascii="Arial" w:hAnsi="Arial" w:cs="Arial"/>
                <w:sz w:val="16"/>
              </w:rPr>
            </w:pPr>
            <w:r w:rsidRPr="00514414">
              <w:rPr>
                <w:rFonts w:ascii="Arial" w:hAnsi="Arial" w:cs="Arial"/>
                <w:sz w:val="16"/>
              </w:rPr>
              <w:t>Desab. CRM Ext.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FD7BD" w14:textId="5C868452" w:rsidR="00514414" w:rsidRDefault="00514414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48D2BE3E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A4377" w14:textId="28113B87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B2CE1" w14:textId="5A83FCC2" w:rsidR="00514414" w:rsidRDefault="009953C8" w:rsidP="00E42884">
            <w:pPr>
              <w:rPr>
                <w:rFonts w:ascii="Arial" w:hAnsi="Arial" w:cs="Arial"/>
                <w:sz w:val="16"/>
              </w:rPr>
            </w:pPr>
            <w:r w:rsidRPr="009953C8">
              <w:rPr>
                <w:rFonts w:ascii="Arial" w:hAnsi="Arial" w:cs="Arial"/>
                <w:sz w:val="16"/>
              </w:rPr>
              <w:t>Aguardando Instalacao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5AF4C" w14:textId="1C349385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2B8252EC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D91CE0" w14:textId="4C543CB3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59ABC" w14:textId="05CD01A0" w:rsidR="00514414" w:rsidRDefault="009953C8" w:rsidP="00E42884">
            <w:pPr>
              <w:rPr>
                <w:rFonts w:ascii="Arial" w:hAnsi="Arial" w:cs="Arial"/>
                <w:sz w:val="16"/>
              </w:rPr>
            </w:pPr>
            <w:r w:rsidRPr="009953C8">
              <w:rPr>
                <w:rFonts w:ascii="Arial" w:hAnsi="Arial" w:cs="Arial"/>
                <w:sz w:val="16"/>
              </w:rPr>
              <w:t>Cancelado Espont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E0494" w14:textId="280C0D24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5F4DC3E0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3E134" w14:textId="56A974D2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36DF2" w14:textId="1A8F9214" w:rsidR="00514414" w:rsidRPr="00B02EDA" w:rsidRDefault="009953C8" w:rsidP="00E4288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  <w:szCs w:val="20"/>
              </w:rPr>
              <w:t>Cancelado por Inadimplência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D9F86" w14:textId="7160DDEA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743CDCAE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04D4E" w14:textId="3DF3754E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27684" w14:textId="03D13781" w:rsidR="00514414" w:rsidRDefault="009953C8" w:rsidP="00E42884">
            <w:pPr>
              <w:rPr>
                <w:rFonts w:ascii="Arial" w:hAnsi="Arial" w:cs="Arial"/>
                <w:sz w:val="16"/>
              </w:rPr>
            </w:pPr>
            <w:r w:rsidRPr="009953C8">
              <w:rPr>
                <w:rFonts w:ascii="Arial" w:hAnsi="Arial" w:cs="Arial"/>
                <w:sz w:val="16"/>
              </w:rPr>
              <w:t>Crédito Reprovado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95CE1" w14:textId="2C2E50EC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7D1AF76D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B0136" w14:textId="3FE80315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A5427" w14:textId="300A0203" w:rsidR="00514414" w:rsidRDefault="00B02EDA" w:rsidP="00E4288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</w:rPr>
              <w:t>Desistente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B265A" w14:textId="07E32B67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4695CD69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2FB4D" w14:textId="42CB1CFD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5F43" w14:textId="5D2F8DAE" w:rsidR="00514414" w:rsidRDefault="00B02EDA" w:rsidP="00E4288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</w:rPr>
              <w:t>Em Análise de Crédito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66036" w14:textId="3104D4B4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031FD42B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60E28" w14:textId="0523E005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A0CA5" w14:textId="73D8C274" w:rsidR="00514414" w:rsidRDefault="00B02EDA" w:rsidP="00E4288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</w:rPr>
              <w:t>Fraude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3D003" w14:textId="2160BF68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5FEE58FF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B1743" w14:textId="4C55C594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85489" w14:textId="09E9285B" w:rsidR="00514414" w:rsidRDefault="00B02EDA" w:rsidP="00E4288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</w:rPr>
              <w:t>Proposta Recusada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EB9B" w14:textId="179BAD3C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60CEFEF1" w14:textId="77777777" w:rsidTr="00E4288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9179C" w14:textId="1189AD96" w:rsidR="00514414" w:rsidRPr="00514414" w:rsidRDefault="00B02EDA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BA7DF" w14:textId="7E31D499" w:rsidR="00514414" w:rsidRDefault="00B02EDA" w:rsidP="00E4288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</w:rPr>
              <w:t>Canc. Inad. CRM Ext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3D494" w14:textId="4A518FF8" w:rsidR="00514414" w:rsidRDefault="00B02EDA" w:rsidP="00E4288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514414" w14:paraId="5FBA0589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740D7" w14:textId="69D51FC4" w:rsidR="00514414" w:rsidRPr="00514414" w:rsidRDefault="00B02EDA" w:rsidP="00CD6D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lastRenderedPageBreak/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F310E" w14:textId="5CA0DE61" w:rsidR="00514414" w:rsidRDefault="00B02EDA" w:rsidP="00CD6D34">
            <w:pPr>
              <w:rPr>
                <w:rFonts w:ascii="Arial" w:hAnsi="Arial" w:cs="Arial"/>
                <w:sz w:val="16"/>
              </w:rPr>
            </w:pPr>
            <w:r w:rsidRPr="00B02EDA">
              <w:rPr>
                <w:rFonts w:ascii="Arial" w:hAnsi="Arial" w:cs="Arial"/>
                <w:sz w:val="16"/>
              </w:rPr>
              <w:t>Aguard. Lib. CRM Ext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99B5D" w14:textId="360CE746" w:rsidR="00514414" w:rsidRDefault="00B02EDA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B02EDA" w14:paraId="65947B3B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042298" w14:textId="7EA42672" w:rsidR="00B02EDA" w:rsidRPr="00514414" w:rsidRDefault="00CD6D34" w:rsidP="00CD6D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CD6D34">
              <w:rPr>
                <w:rFonts w:ascii="Arial" w:hAnsi="Arial" w:cs="Arial"/>
                <w:bCs/>
                <w:color w:val="000000"/>
                <w:sz w:val="16"/>
                <w:szCs w:val="20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FE4BA" w14:textId="295D7FFF" w:rsidR="00B02EDA" w:rsidRDefault="00CD6D34" w:rsidP="00CD6D34">
            <w:pPr>
              <w:rPr>
                <w:rFonts w:ascii="Arial" w:hAnsi="Arial" w:cs="Arial"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6A6AA" w14:textId="4E7A9791" w:rsidR="00B02EDA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514414" w14:paraId="11CC43E5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33CB8" w14:textId="397846E3" w:rsidR="00514414" w:rsidRPr="00514414" w:rsidRDefault="00CD6D34" w:rsidP="00CD6D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CD6D34">
              <w:rPr>
                <w:rFonts w:ascii="Arial" w:hAnsi="Arial" w:cs="Arial"/>
                <w:bCs/>
                <w:color w:val="000000"/>
                <w:sz w:val="16"/>
                <w:szCs w:val="20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D6AE3" w14:textId="564442A3" w:rsidR="00514414" w:rsidRDefault="00CD6D34" w:rsidP="00CD6D34">
            <w:pPr>
              <w:rPr>
                <w:rFonts w:ascii="Arial" w:hAnsi="Arial" w:cs="Arial"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A4CAD" w14:textId="38F24EE7" w:rsidR="00514414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</w:p>
        </w:tc>
      </w:tr>
      <w:tr w:rsidR="00514414" w14:paraId="6DABEBBA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560C3" w14:textId="318F08AC" w:rsidR="00514414" w:rsidRPr="00514414" w:rsidRDefault="00CD6D34" w:rsidP="00CD6D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DF800" w14:textId="574C7AC3" w:rsidR="00514414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FE5B4" w14:textId="2C0E613C" w:rsidR="00514414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CD6D34" w14:paraId="0EA858FB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FCFC7" w14:textId="17C91ECA" w:rsidR="00CD6D34" w:rsidRDefault="00CD6D34" w:rsidP="00CD6D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2EC78" w14:textId="64A2AFDA" w:rsidR="00CD6D34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9615" w14:textId="5637E5D0" w:rsidR="00CD6D34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CD6D34" w14:paraId="1FDC9388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F0589" w14:textId="121C2A4A" w:rsidR="00CD6D34" w:rsidRDefault="00CD6D34" w:rsidP="00CD6D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44C88" w14:textId="43F53EF7" w:rsidR="00CD6D34" w:rsidRDefault="00CD6D34" w:rsidP="00CD6D34">
            <w:pPr>
              <w:rPr>
                <w:rFonts w:ascii="Arial" w:hAnsi="Arial" w:cs="Arial"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8EF9A" w14:textId="0A39CC4D" w:rsidR="00CD6D34" w:rsidRDefault="00CD6D34" w:rsidP="00CD6D3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CD6D34" w14:paraId="60CCD6E1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301602" w14:textId="2A9E77B3" w:rsidR="00CD6D34" w:rsidRPr="00CD6D34" w:rsidRDefault="00CD6D34" w:rsidP="00CD6D34">
            <w:pPr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8EE51" w14:textId="1C62E76B" w:rsidR="00CD6D34" w:rsidRPr="00CD6D34" w:rsidRDefault="00CD6D34" w:rsidP="00CD6D34">
            <w:pPr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B7DFB" w14:textId="70B7DD6D" w:rsidR="00CD6D34" w:rsidRDefault="00B05A82" w:rsidP="00CD6D34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CD6D34" w14:paraId="518337D1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58457" w14:textId="63A704D5" w:rsidR="00CD6D34" w:rsidRPr="00CD6D34" w:rsidRDefault="00CD6D34" w:rsidP="00CD6D34">
            <w:pPr>
              <w:rPr>
                <w:rFonts w:ascii="Arial" w:hAnsi="Arial" w:cs="Arial"/>
                <w:bCs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2D726" w14:textId="197151B9" w:rsidR="00CD6D34" w:rsidRPr="00CD6D34" w:rsidRDefault="00CD6D34" w:rsidP="00CD6D34">
            <w:pPr>
              <w:rPr>
                <w:rFonts w:ascii="Arial" w:hAnsi="Arial" w:cs="Arial"/>
                <w:bCs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4829B" w14:textId="6FA97F38" w:rsidR="00CD6D34" w:rsidRDefault="00B05A82" w:rsidP="00CD6D34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B05A82" w14:paraId="42CBDACF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FF03B" w14:textId="3FEA4417" w:rsidR="00B05A82" w:rsidRPr="00CD6D34" w:rsidRDefault="00B05A82" w:rsidP="00B05A82">
            <w:pPr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006DA" w14:textId="1942FEB3" w:rsidR="00B05A82" w:rsidRPr="00CD6D34" w:rsidRDefault="00B05A82" w:rsidP="00B05A82">
            <w:pPr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39B5B" w14:textId="6FF70758" w:rsidR="00B05A82" w:rsidRPr="00855ED8" w:rsidRDefault="00B05A82" w:rsidP="00B05A82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B05A82" w14:paraId="50ECCD47" w14:textId="77777777" w:rsidTr="00CD6D34">
        <w:trPr>
          <w:trHeight w:val="2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F5A4E" w14:textId="3A31D26C" w:rsidR="00B05A82" w:rsidRPr="00CD6D34" w:rsidRDefault="00B05A82" w:rsidP="00B05A82">
            <w:pPr>
              <w:rPr>
                <w:rFonts w:ascii="Arial" w:hAnsi="Arial" w:cs="Arial"/>
                <w:bCs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8520E" w14:textId="24625852" w:rsidR="00B05A82" w:rsidRPr="00CD6D34" w:rsidRDefault="00B05A82" w:rsidP="00B05A82">
            <w:pPr>
              <w:rPr>
                <w:rFonts w:ascii="Arial" w:hAnsi="Arial" w:cs="Arial"/>
                <w:bCs/>
                <w:sz w:val="16"/>
              </w:rPr>
            </w:pPr>
            <w:r w:rsidRPr="00CD6D34">
              <w:rPr>
                <w:rFonts w:ascii="Arial" w:hAnsi="Arial" w:cs="Arial"/>
                <w:bCs/>
                <w:sz w:val="16"/>
              </w:rPr>
              <w:t>Inativo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0B642" w14:textId="67A694A5" w:rsidR="00B05A82" w:rsidRPr="00855ED8" w:rsidRDefault="00B05A82" w:rsidP="00B05A82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</w:tbl>
    <w:p w14:paraId="721BB0E8" w14:textId="77777777" w:rsidR="00905D26" w:rsidRDefault="00905D26" w:rsidP="005A6E21">
      <w:pPr>
        <w:rPr>
          <w:lang w:val="en-US" w:eastAsia="en-US"/>
        </w:rPr>
      </w:pPr>
    </w:p>
    <w:p w14:paraId="243A7E19" w14:textId="47FBDC47" w:rsidR="005A6E21" w:rsidRPr="005A6E21" w:rsidRDefault="005A6E21" w:rsidP="001F21CC">
      <w:pPr>
        <w:pStyle w:val="Heading5"/>
        <w:tabs>
          <w:tab w:val="left" w:pos="8505"/>
        </w:tabs>
        <w:rPr>
          <w:lang w:val="pt-BR"/>
        </w:rPr>
      </w:pPr>
      <w:r w:rsidRPr="005A6E21">
        <w:rPr>
          <w:lang w:val="pt-BR"/>
        </w:rPr>
        <w:t>DE&gt;PARA STATUS_CONTA_ONLINE</w:t>
      </w:r>
    </w:p>
    <w:p w14:paraId="48FC7248" w14:textId="0E5D5417" w:rsidR="00E42451" w:rsidRDefault="00E42451" w:rsidP="00E42451">
      <w:pPr>
        <w:rPr>
          <w:rFonts w:ascii="Arial" w:hAnsi="Arial" w:cs="Arial"/>
        </w:rPr>
      </w:pPr>
      <w:r w:rsidRPr="00B27225">
        <w:rPr>
          <w:rFonts w:ascii="Arial" w:hAnsi="Arial" w:cs="Arial"/>
        </w:rPr>
        <w:t xml:space="preserve">Para batimento </w:t>
      </w:r>
      <w:r>
        <w:rPr>
          <w:rFonts w:ascii="Arial" w:hAnsi="Arial" w:cs="Arial"/>
        </w:rPr>
        <w:t>dos status conta online</w:t>
      </w:r>
      <w:r w:rsidRPr="00B27225">
        <w:rPr>
          <w:rFonts w:ascii="Arial" w:hAnsi="Arial" w:cs="Arial"/>
        </w:rPr>
        <w:t xml:space="preserve"> no Minha Oi</w:t>
      </w:r>
      <w:r>
        <w:rPr>
          <w:rFonts w:ascii="Arial" w:hAnsi="Arial" w:cs="Arial"/>
        </w:rPr>
        <w:t xml:space="preserve"> e no CRM</w:t>
      </w:r>
      <w:r w:rsidRPr="00B27225">
        <w:rPr>
          <w:rFonts w:ascii="Arial" w:hAnsi="Arial" w:cs="Arial"/>
        </w:rPr>
        <w:t xml:space="preserve">, </w:t>
      </w:r>
      <w:r w:rsidR="00AC0E6C" w:rsidRPr="00B27225">
        <w:rPr>
          <w:rFonts w:ascii="Arial" w:hAnsi="Arial" w:cs="Arial"/>
        </w:rPr>
        <w:t xml:space="preserve">deverá ser enviada </w:t>
      </w:r>
      <w:r w:rsidR="00AC0E6C">
        <w:rPr>
          <w:rFonts w:ascii="Arial" w:hAnsi="Arial" w:cs="Arial"/>
        </w:rPr>
        <w:t>o domínio dos campos por parte do Minha Oi e do CRM para a criação da tabela de DE&gt;PARA</w:t>
      </w:r>
      <w:r w:rsidR="00AC0E6C" w:rsidRPr="00B27225">
        <w:rPr>
          <w:rFonts w:ascii="Arial" w:hAnsi="Arial" w:cs="Arial"/>
        </w:rPr>
        <w:t>:</w:t>
      </w:r>
    </w:p>
    <w:p w14:paraId="2D6FA556" w14:textId="77777777" w:rsidR="00AC0E6C" w:rsidRPr="00B27225" w:rsidRDefault="00AC0E6C" w:rsidP="00E42451">
      <w:pPr>
        <w:rPr>
          <w:rFonts w:ascii="Arial" w:hAnsi="Arial" w:cs="Arial"/>
        </w:rPr>
      </w:pPr>
    </w:p>
    <w:tbl>
      <w:tblPr>
        <w:tblW w:w="3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2"/>
      </w:tblGrid>
      <w:tr w:rsidR="00E42451" w:rsidRPr="00B27225" w14:paraId="301E8F89" w14:textId="77777777" w:rsidTr="00E42884">
        <w:trPr>
          <w:trHeight w:val="256"/>
          <w:jc w:val="center"/>
        </w:trPr>
        <w:tc>
          <w:tcPr>
            <w:tcW w:w="3552" w:type="dxa"/>
            <w:shd w:val="clear" w:color="FFFFFF" w:fill="C0C0C0"/>
            <w:noWrap/>
            <w:vAlign w:val="center"/>
            <w:hideMark/>
          </w:tcPr>
          <w:p w14:paraId="17B905C2" w14:textId="77777777" w:rsidR="00E42451" w:rsidRPr="00A512B8" w:rsidRDefault="00E42451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 RECEBIDOS DO CLIENTE</w:t>
            </w:r>
          </w:p>
        </w:tc>
      </w:tr>
      <w:tr w:rsidR="00E42451" w:rsidRPr="00B27225" w14:paraId="721C4346" w14:textId="77777777" w:rsidTr="00E42884">
        <w:trPr>
          <w:trHeight w:val="283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1F754D1E" w14:textId="6FA6AE2B" w:rsidR="00E42451" w:rsidRPr="00A512B8" w:rsidRDefault="00E42451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</w:t>
            </w:r>
            <w:r w:rsidR="00053AE9">
              <w:rPr>
                <w:rFonts w:ascii="Arial" w:hAnsi="Arial" w:cs="Arial"/>
                <w:sz w:val="16"/>
              </w:rPr>
              <w:t>CONTA_ONLINE</w:t>
            </w:r>
            <w:r>
              <w:rPr>
                <w:rFonts w:ascii="Arial" w:hAnsi="Arial" w:cs="Arial"/>
                <w:sz w:val="16"/>
              </w:rPr>
              <w:t>_MOI</w:t>
            </w:r>
          </w:p>
        </w:tc>
      </w:tr>
      <w:tr w:rsidR="00E42451" w:rsidRPr="00B27225" w14:paraId="60566E72" w14:textId="77777777" w:rsidTr="00E42884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center"/>
          </w:tcPr>
          <w:p w14:paraId="414DCA4B" w14:textId="568085A5" w:rsidR="00E42451" w:rsidRPr="00A512B8" w:rsidRDefault="00E42451" w:rsidP="00E4288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</w:t>
            </w:r>
            <w:r w:rsidR="00053AE9">
              <w:rPr>
                <w:rFonts w:ascii="Arial" w:hAnsi="Arial" w:cs="Arial"/>
                <w:sz w:val="16"/>
              </w:rPr>
              <w:t>CONTA_ONLINE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</w:p>
        </w:tc>
      </w:tr>
    </w:tbl>
    <w:p w14:paraId="6ED7E507" w14:textId="77777777" w:rsidR="00E42451" w:rsidRPr="00B27225" w:rsidRDefault="00E42451" w:rsidP="00E42451">
      <w:pPr>
        <w:rPr>
          <w:rFonts w:ascii="Arial" w:hAnsi="Arial" w:cs="Arial"/>
        </w:rPr>
      </w:pPr>
    </w:p>
    <w:p w14:paraId="6B7A20AC" w14:textId="77777777" w:rsidR="00E42451" w:rsidRDefault="00E42451" w:rsidP="00E42451">
      <w:pPr>
        <w:rPr>
          <w:rFonts w:ascii="Arial" w:hAnsi="Arial" w:cs="Arial"/>
          <w:sz w:val="20"/>
        </w:rPr>
      </w:pPr>
    </w:p>
    <w:p w14:paraId="47444C50" w14:textId="69937D2D" w:rsidR="00E42451" w:rsidRPr="0027017C" w:rsidRDefault="00E42451" w:rsidP="00E42451">
      <w:pPr>
        <w:rPr>
          <w:rFonts w:ascii="Arial" w:hAnsi="Arial" w:cs="Arial"/>
        </w:rPr>
      </w:pPr>
      <w:r w:rsidRPr="0027017C">
        <w:rPr>
          <w:rFonts w:ascii="Arial" w:hAnsi="Arial" w:cs="Arial"/>
        </w:rPr>
        <w:t>A tabela deverá ser do tipo editável, sendo possível inserir, editar e remover registros</w:t>
      </w:r>
      <w:r>
        <w:rPr>
          <w:rFonts w:ascii="Arial" w:hAnsi="Arial" w:cs="Arial"/>
        </w:rPr>
        <w:t xml:space="preserve"> (através da tela definid</w:t>
      </w:r>
      <w:r w:rsidR="00AC0E6C">
        <w:rPr>
          <w:rFonts w:ascii="Arial" w:hAnsi="Arial" w:cs="Arial"/>
        </w:rPr>
        <w:t>a no item 1.2.2.13.4</w:t>
      </w:r>
      <w:r>
        <w:rPr>
          <w:rFonts w:ascii="Arial" w:hAnsi="Arial" w:cs="Arial"/>
        </w:rPr>
        <w:t>).</w:t>
      </w:r>
    </w:p>
    <w:p w14:paraId="22306D36" w14:textId="77777777" w:rsidR="00E42451" w:rsidRDefault="00E42451" w:rsidP="00E42451">
      <w:pPr>
        <w:rPr>
          <w:rFonts w:ascii="Arial" w:hAnsi="Arial" w:cs="Arial"/>
        </w:rPr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118"/>
        <w:gridCol w:w="2694"/>
        <w:gridCol w:w="1275"/>
      </w:tblGrid>
      <w:tr w:rsidR="00241EBF" w:rsidRPr="00A512B8" w14:paraId="7324DF8D" w14:textId="1F827995" w:rsidTr="0034033F">
        <w:trPr>
          <w:trHeight w:val="257"/>
          <w:jc w:val="center"/>
        </w:trPr>
        <w:tc>
          <w:tcPr>
            <w:tcW w:w="2547" w:type="dxa"/>
            <w:shd w:val="clear" w:color="FFFFFF" w:fill="C0C0C0"/>
            <w:noWrap/>
            <w:vAlign w:val="center"/>
            <w:hideMark/>
          </w:tcPr>
          <w:p w14:paraId="36DA636B" w14:textId="067B356F" w:rsidR="00241EBF" w:rsidRPr="00A512B8" w:rsidRDefault="00241EBF" w:rsidP="0034033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STATUS_CONTA_ONLINE _MOI</w:t>
            </w:r>
          </w:p>
        </w:tc>
        <w:tc>
          <w:tcPr>
            <w:tcW w:w="3118" w:type="dxa"/>
            <w:shd w:val="clear" w:color="FFFFFF" w:fill="C0C0C0"/>
            <w:vAlign w:val="center"/>
          </w:tcPr>
          <w:p w14:paraId="63B32803" w14:textId="5363B93A" w:rsidR="00241EBF" w:rsidRDefault="00241EBF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STATUS_CONTA_ONLINE _MOI_DESC</w:t>
            </w:r>
          </w:p>
        </w:tc>
        <w:tc>
          <w:tcPr>
            <w:tcW w:w="2694" w:type="dxa"/>
            <w:shd w:val="clear" w:color="FFFFFF" w:fill="C0C0C0"/>
            <w:vAlign w:val="center"/>
          </w:tcPr>
          <w:p w14:paraId="2C708782" w14:textId="35785073" w:rsidR="00241EBF" w:rsidRPr="00A512B8" w:rsidRDefault="00241EBF" w:rsidP="0034033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STATUS_CONTA_ONLINE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</w:p>
        </w:tc>
        <w:tc>
          <w:tcPr>
            <w:tcW w:w="1275" w:type="dxa"/>
            <w:shd w:val="clear" w:color="FFFFFF" w:fill="C0C0C0"/>
            <w:vAlign w:val="center"/>
          </w:tcPr>
          <w:p w14:paraId="6B7EFE1A" w14:textId="7C99BBAF" w:rsidR="00241EBF" w:rsidRPr="00A512B8" w:rsidRDefault="00241EBF" w:rsidP="0034033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</w:t>
            </w:r>
          </w:p>
        </w:tc>
      </w:tr>
      <w:tr w:rsidR="00241EBF" w:rsidRPr="00A512B8" w14:paraId="08BD1E3F" w14:textId="01E71566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68A122B3" w14:textId="33C5D231" w:rsidR="00241EBF" w:rsidRPr="00A512B8" w:rsidRDefault="00241EBF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3118" w:type="dxa"/>
            <w:vAlign w:val="center"/>
          </w:tcPr>
          <w:p w14:paraId="4FF1F86E" w14:textId="337A77F7" w:rsidR="00241EBF" w:rsidRDefault="00E42884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Não c</w:t>
            </w:r>
            <w:r w:rsidR="00241EBF" w:rsidRPr="00241EBF">
              <w:rPr>
                <w:rFonts w:ascii="Arial" w:hAnsi="Arial" w:cs="Arial"/>
                <w:sz w:val="16"/>
              </w:rPr>
              <w:t>adastrado</w:t>
            </w:r>
          </w:p>
        </w:tc>
        <w:tc>
          <w:tcPr>
            <w:tcW w:w="2694" w:type="dxa"/>
            <w:vAlign w:val="center"/>
          </w:tcPr>
          <w:p w14:paraId="715D75C5" w14:textId="4BD9A74F" w:rsidR="00241EBF" w:rsidRDefault="00BB1781" w:rsidP="00BB1781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Pendente, ou Cancelado, ou ‘ ‘ (Branco)</w:t>
            </w:r>
          </w:p>
        </w:tc>
        <w:tc>
          <w:tcPr>
            <w:tcW w:w="1275" w:type="dxa"/>
            <w:vAlign w:val="center"/>
          </w:tcPr>
          <w:p w14:paraId="192C978A" w14:textId="62F40332" w:rsidR="00241EBF" w:rsidRDefault="00BB1781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241EBF" w:rsidRPr="00A512B8" w14:paraId="1BC3E511" w14:textId="5EBE466D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5A3E1BF8" w14:textId="471D7FC3" w:rsidR="00241EBF" w:rsidRPr="00A512B8" w:rsidRDefault="00241EBF" w:rsidP="0034033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3118" w:type="dxa"/>
            <w:vAlign w:val="center"/>
          </w:tcPr>
          <w:p w14:paraId="4096625E" w14:textId="45D8075E" w:rsidR="00241EBF" w:rsidRDefault="00241EBF" w:rsidP="0034033F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 xml:space="preserve">Pendente de </w:t>
            </w:r>
            <w:r w:rsidR="00E42884" w:rsidRPr="00E42884">
              <w:rPr>
                <w:rFonts w:ascii="Arial" w:hAnsi="Arial" w:cs="Arial"/>
                <w:sz w:val="16"/>
              </w:rPr>
              <w:t>confirmação</w:t>
            </w:r>
          </w:p>
        </w:tc>
        <w:tc>
          <w:tcPr>
            <w:tcW w:w="2694" w:type="dxa"/>
            <w:vAlign w:val="center"/>
          </w:tcPr>
          <w:p w14:paraId="15534E5E" w14:textId="0134217A" w:rsidR="00241EBF" w:rsidRDefault="00BB1781" w:rsidP="0034033F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Solicitado</w:t>
            </w:r>
          </w:p>
        </w:tc>
        <w:tc>
          <w:tcPr>
            <w:tcW w:w="1275" w:type="dxa"/>
            <w:vAlign w:val="center"/>
          </w:tcPr>
          <w:p w14:paraId="44A0A468" w14:textId="462B74FF" w:rsidR="00241EBF" w:rsidRDefault="00BB1781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241EBF" w:rsidRPr="00A512B8" w14:paraId="614A619C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077C8B84" w14:textId="1D26F241" w:rsidR="00241EBF" w:rsidRDefault="00241EBF" w:rsidP="0034033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3118" w:type="dxa"/>
            <w:vAlign w:val="center"/>
          </w:tcPr>
          <w:p w14:paraId="500106F1" w14:textId="42107F3C" w:rsidR="00241EBF" w:rsidRDefault="00241EBF" w:rsidP="0034033F">
            <w:pPr>
              <w:rPr>
                <w:rFonts w:ascii="Arial" w:hAnsi="Arial" w:cs="Arial"/>
                <w:sz w:val="16"/>
              </w:rPr>
            </w:pPr>
            <w:r w:rsidRPr="00241EBF">
              <w:rPr>
                <w:rFonts w:ascii="Arial" w:hAnsi="Arial" w:cs="Arial"/>
                <w:sz w:val="16"/>
              </w:rPr>
              <w:t>Cadastrado</w:t>
            </w:r>
          </w:p>
        </w:tc>
        <w:tc>
          <w:tcPr>
            <w:tcW w:w="2694" w:type="dxa"/>
            <w:vAlign w:val="center"/>
          </w:tcPr>
          <w:p w14:paraId="52742A09" w14:textId="09C45079" w:rsidR="00241EBF" w:rsidRDefault="00BB1781" w:rsidP="0034033F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Ativo</w:t>
            </w:r>
          </w:p>
        </w:tc>
        <w:tc>
          <w:tcPr>
            <w:tcW w:w="1275" w:type="dxa"/>
            <w:vAlign w:val="center"/>
          </w:tcPr>
          <w:p w14:paraId="4D7D76FB" w14:textId="5CDC35B8" w:rsidR="00241EBF" w:rsidRDefault="00CC5ED0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241EBF" w:rsidRPr="00A512B8" w14:paraId="16FA58A2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471365BB" w14:textId="7A287250" w:rsidR="00241EBF" w:rsidRDefault="00241EBF" w:rsidP="0034033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4</w:t>
            </w:r>
          </w:p>
        </w:tc>
        <w:tc>
          <w:tcPr>
            <w:tcW w:w="3118" w:type="dxa"/>
            <w:vAlign w:val="center"/>
          </w:tcPr>
          <w:p w14:paraId="4E329FFC" w14:textId="09DCDDA8" w:rsidR="00241EBF" w:rsidRDefault="00241EBF" w:rsidP="0034033F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 xml:space="preserve">Pendente de </w:t>
            </w:r>
            <w:r w:rsidR="00E42884" w:rsidRPr="00E42884">
              <w:rPr>
                <w:rFonts w:ascii="Arial" w:hAnsi="Arial" w:cs="Arial"/>
                <w:sz w:val="16"/>
              </w:rPr>
              <w:t>confirmação</w:t>
            </w:r>
          </w:p>
        </w:tc>
        <w:tc>
          <w:tcPr>
            <w:tcW w:w="2694" w:type="dxa"/>
            <w:vAlign w:val="center"/>
          </w:tcPr>
          <w:p w14:paraId="0730535A" w14:textId="2E10E8F9" w:rsidR="00241EBF" w:rsidRDefault="00BB1781" w:rsidP="0034033F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Solicitado</w:t>
            </w:r>
          </w:p>
        </w:tc>
        <w:tc>
          <w:tcPr>
            <w:tcW w:w="1275" w:type="dxa"/>
            <w:vAlign w:val="center"/>
          </w:tcPr>
          <w:p w14:paraId="63FA5E23" w14:textId="0C3440B1" w:rsidR="00241EBF" w:rsidRDefault="00BB1781" w:rsidP="0034033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</w:tr>
      <w:tr w:rsidR="00BB1781" w:rsidRPr="00A512B8" w14:paraId="38A76704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708F9C95" w14:textId="00C2B1D1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3118" w:type="dxa"/>
            <w:vAlign w:val="center"/>
          </w:tcPr>
          <w:p w14:paraId="5076FB03" w14:textId="482C400B" w:rsidR="00BB1781" w:rsidRPr="00E42884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Não c</w:t>
            </w:r>
            <w:r w:rsidRPr="00241EBF">
              <w:rPr>
                <w:rFonts w:ascii="Arial" w:hAnsi="Arial" w:cs="Arial"/>
                <w:sz w:val="16"/>
              </w:rPr>
              <w:t>adastrado</w:t>
            </w:r>
          </w:p>
        </w:tc>
        <w:tc>
          <w:tcPr>
            <w:tcW w:w="2694" w:type="dxa"/>
            <w:vAlign w:val="center"/>
          </w:tcPr>
          <w:p w14:paraId="7F8877BB" w14:textId="78B8490B" w:rsidR="00BB1781" w:rsidRPr="00CC61FF" w:rsidRDefault="00CC61FF" w:rsidP="00CC61FF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Cancelado, ou ' ' (Branco)</w:t>
            </w:r>
          </w:p>
        </w:tc>
        <w:tc>
          <w:tcPr>
            <w:tcW w:w="1275" w:type="dxa"/>
            <w:vAlign w:val="center"/>
          </w:tcPr>
          <w:p w14:paraId="31663260" w14:textId="4BA288E9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BB1781" w:rsidRPr="00A512B8" w14:paraId="1501391A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12A7C962" w14:textId="6AF85E8E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3118" w:type="dxa"/>
            <w:vAlign w:val="center"/>
          </w:tcPr>
          <w:p w14:paraId="49E575CA" w14:textId="55504BB2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02E4A146" w14:textId="3F7605BF" w:rsidR="00BB1781" w:rsidRPr="00CC61FF" w:rsidRDefault="00CC61FF" w:rsidP="00BB1781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Pendente confirmação</w:t>
            </w:r>
          </w:p>
        </w:tc>
        <w:tc>
          <w:tcPr>
            <w:tcW w:w="1275" w:type="dxa"/>
            <w:vAlign w:val="center"/>
          </w:tcPr>
          <w:p w14:paraId="180BBA92" w14:textId="50CAD0B0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BB1781" w:rsidRPr="00A512B8" w14:paraId="651973FF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24FD0695" w14:textId="1C83EA5C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3118" w:type="dxa"/>
            <w:vAlign w:val="center"/>
          </w:tcPr>
          <w:p w14:paraId="19F25AB2" w14:textId="0BC29468" w:rsidR="00BB1781" w:rsidRPr="00E42884" w:rsidRDefault="00BB1781" w:rsidP="00BB1781">
            <w:pPr>
              <w:rPr>
                <w:rFonts w:ascii="Arial" w:hAnsi="Arial" w:cs="Arial"/>
                <w:sz w:val="16"/>
              </w:rPr>
            </w:pPr>
            <w:r w:rsidRPr="00241EBF">
              <w:rPr>
                <w:rFonts w:ascii="Arial" w:hAnsi="Arial" w:cs="Arial"/>
                <w:sz w:val="16"/>
              </w:rPr>
              <w:t>Cadastrado</w:t>
            </w:r>
          </w:p>
        </w:tc>
        <w:tc>
          <w:tcPr>
            <w:tcW w:w="2694" w:type="dxa"/>
            <w:vAlign w:val="center"/>
          </w:tcPr>
          <w:p w14:paraId="018E2CF8" w14:textId="485C8B5D" w:rsidR="00BB1781" w:rsidRPr="00CC61FF" w:rsidRDefault="00CC61FF" w:rsidP="00BB1781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Cadastrado</w:t>
            </w:r>
          </w:p>
        </w:tc>
        <w:tc>
          <w:tcPr>
            <w:tcW w:w="1275" w:type="dxa"/>
            <w:vAlign w:val="center"/>
          </w:tcPr>
          <w:p w14:paraId="465FD274" w14:textId="28B5C60C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BB1781" w:rsidRPr="00A512B8" w14:paraId="7E133216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78F422EC" w14:textId="41757392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4</w:t>
            </w:r>
          </w:p>
        </w:tc>
        <w:tc>
          <w:tcPr>
            <w:tcW w:w="3118" w:type="dxa"/>
            <w:vAlign w:val="center"/>
          </w:tcPr>
          <w:p w14:paraId="48ECBD68" w14:textId="51DF925D" w:rsidR="00BB1781" w:rsidRPr="00241EBF" w:rsidRDefault="00BB1781" w:rsidP="00BB1781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3D2B1A6B" w14:textId="20ED90F0" w:rsidR="00BB1781" w:rsidRPr="00CC61FF" w:rsidRDefault="00CC61FF" w:rsidP="00BB1781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Pendente confirmação</w:t>
            </w:r>
          </w:p>
        </w:tc>
        <w:tc>
          <w:tcPr>
            <w:tcW w:w="1275" w:type="dxa"/>
            <w:vAlign w:val="center"/>
          </w:tcPr>
          <w:p w14:paraId="39A15A55" w14:textId="607B9399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SAC</w:t>
            </w:r>
          </w:p>
        </w:tc>
      </w:tr>
      <w:tr w:rsidR="00CC61FF" w:rsidRPr="00A512B8" w14:paraId="27DABB6E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6C77EDCB" w14:textId="1911A7CA" w:rsidR="00CC61FF" w:rsidRDefault="00CC61FF" w:rsidP="00CC61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3118" w:type="dxa"/>
            <w:vAlign w:val="center"/>
          </w:tcPr>
          <w:p w14:paraId="4FEA8912" w14:textId="555EC161" w:rsidR="00CC61FF" w:rsidRPr="00E42884" w:rsidRDefault="00CC61FF" w:rsidP="00CC61F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Não c</w:t>
            </w:r>
            <w:r w:rsidRPr="00241EBF">
              <w:rPr>
                <w:rFonts w:ascii="Arial" w:hAnsi="Arial" w:cs="Arial"/>
                <w:sz w:val="16"/>
              </w:rPr>
              <w:t>adastrado</w:t>
            </w:r>
          </w:p>
        </w:tc>
        <w:tc>
          <w:tcPr>
            <w:tcW w:w="2694" w:type="dxa"/>
            <w:vAlign w:val="center"/>
          </w:tcPr>
          <w:p w14:paraId="739948FC" w14:textId="1D96B75C" w:rsidR="00CC61FF" w:rsidRDefault="00CC61FF" w:rsidP="00CC61FF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Cancelado, ou ' ' (Branco)</w:t>
            </w:r>
          </w:p>
        </w:tc>
        <w:tc>
          <w:tcPr>
            <w:tcW w:w="1275" w:type="dxa"/>
            <w:vAlign w:val="center"/>
          </w:tcPr>
          <w:p w14:paraId="5A91D665" w14:textId="7FDA3B3B" w:rsidR="00CC61FF" w:rsidRDefault="00CC61FF" w:rsidP="00CC61F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CC61FF" w:rsidRPr="00A512B8" w14:paraId="207C61DE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0F3A3C48" w14:textId="5EC34D2D" w:rsidR="00CC61FF" w:rsidRDefault="00CC61FF" w:rsidP="00CC61F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3118" w:type="dxa"/>
            <w:vAlign w:val="center"/>
          </w:tcPr>
          <w:p w14:paraId="482751CD" w14:textId="057494CA" w:rsidR="00CC61FF" w:rsidRDefault="00CC61FF" w:rsidP="00CC61FF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2779EF6E" w14:textId="6B340966" w:rsidR="00CC61FF" w:rsidRDefault="00CC61FF" w:rsidP="00CC61FF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Pendente confirmação</w:t>
            </w:r>
          </w:p>
        </w:tc>
        <w:tc>
          <w:tcPr>
            <w:tcW w:w="1275" w:type="dxa"/>
            <w:vAlign w:val="center"/>
          </w:tcPr>
          <w:p w14:paraId="0BE30D28" w14:textId="3E09DFE8" w:rsidR="00CC61FF" w:rsidRDefault="00CC61FF" w:rsidP="00CC61F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CC61FF" w:rsidRPr="00A512B8" w14:paraId="0D631A3C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76B229F3" w14:textId="2DF216D6" w:rsidR="00CC61FF" w:rsidRDefault="00CC61FF" w:rsidP="00CC61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3118" w:type="dxa"/>
            <w:vAlign w:val="center"/>
          </w:tcPr>
          <w:p w14:paraId="2C003D80" w14:textId="3B62DB92" w:rsidR="00CC61FF" w:rsidRPr="00E42884" w:rsidRDefault="00CC61FF" w:rsidP="00CC61FF">
            <w:pPr>
              <w:rPr>
                <w:rFonts w:ascii="Arial" w:hAnsi="Arial" w:cs="Arial"/>
                <w:sz w:val="16"/>
              </w:rPr>
            </w:pPr>
            <w:r w:rsidRPr="00241EBF">
              <w:rPr>
                <w:rFonts w:ascii="Arial" w:hAnsi="Arial" w:cs="Arial"/>
                <w:sz w:val="16"/>
              </w:rPr>
              <w:t>Cadastrado</w:t>
            </w:r>
          </w:p>
        </w:tc>
        <w:tc>
          <w:tcPr>
            <w:tcW w:w="2694" w:type="dxa"/>
            <w:vAlign w:val="center"/>
          </w:tcPr>
          <w:p w14:paraId="20441279" w14:textId="70973B0E" w:rsidR="00CC61FF" w:rsidRDefault="00CC61FF" w:rsidP="00CC61FF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Cadastrado</w:t>
            </w:r>
          </w:p>
        </w:tc>
        <w:tc>
          <w:tcPr>
            <w:tcW w:w="1275" w:type="dxa"/>
            <w:vAlign w:val="center"/>
          </w:tcPr>
          <w:p w14:paraId="6E855D8F" w14:textId="6AB6D0A4" w:rsidR="00CC61FF" w:rsidRDefault="00CC61FF" w:rsidP="00CC61F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CC61FF" w:rsidRPr="00A512B8" w14:paraId="2CE383CE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04858AEB" w14:textId="2F442E8F" w:rsidR="00CC61FF" w:rsidRDefault="00CC61FF" w:rsidP="00CC61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4</w:t>
            </w:r>
          </w:p>
        </w:tc>
        <w:tc>
          <w:tcPr>
            <w:tcW w:w="3118" w:type="dxa"/>
            <w:vAlign w:val="center"/>
          </w:tcPr>
          <w:p w14:paraId="122F0103" w14:textId="65BAEAAE" w:rsidR="00CC61FF" w:rsidRPr="00241EBF" w:rsidRDefault="00CC61FF" w:rsidP="00CC61FF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304686F0" w14:textId="3CA25291" w:rsidR="00CC61FF" w:rsidRDefault="00CC61FF" w:rsidP="00CC61FF">
            <w:pPr>
              <w:rPr>
                <w:rFonts w:ascii="Arial" w:hAnsi="Arial" w:cs="Arial"/>
                <w:sz w:val="16"/>
              </w:rPr>
            </w:pPr>
            <w:r w:rsidRPr="00CC61FF">
              <w:rPr>
                <w:rFonts w:ascii="Arial" w:hAnsi="Arial" w:cs="Arial"/>
                <w:sz w:val="16"/>
                <w:szCs w:val="15"/>
              </w:rPr>
              <w:t>Pendente confirmação</w:t>
            </w:r>
          </w:p>
        </w:tc>
        <w:tc>
          <w:tcPr>
            <w:tcW w:w="1275" w:type="dxa"/>
            <w:vAlign w:val="center"/>
          </w:tcPr>
          <w:p w14:paraId="1CB37D88" w14:textId="026F1D7E" w:rsidR="00CC61FF" w:rsidRDefault="00CC61FF" w:rsidP="00CC61FF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STC</w:t>
            </w:r>
          </w:p>
        </w:tc>
      </w:tr>
      <w:tr w:rsidR="00BB1781" w:rsidRPr="00A512B8" w14:paraId="62598314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09489BE0" w14:textId="6E092E59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3118" w:type="dxa"/>
            <w:vAlign w:val="center"/>
          </w:tcPr>
          <w:p w14:paraId="41908996" w14:textId="714410F4" w:rsidR="00BB1781" w:rsidRPr="00E42884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Não c</w:t>
            </w:r>
            <w:r w:rsidRPr="00241EBF">
              <w:rPr>
                <w:rFonts w:ascii="Arial" w:hAnsi="Arial" w:cs="Arial"/>
                <w:sz w:val="16"/>
              </w:rPr>
              <w:t>adastrado</w:t>
            </w:r>
          </w:p>
        </w:tc>
        <w:tc>
          <w:tcPr>
            <w:tcW w:w="2694" w:type="dxa"/>
            <w:vAlign w:val="center"/>
          </w:tcPr>
          <w:p w14:paraId="60FB1595" w14:textId="041E6AC5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Cancelado</w:t>
            </w:r>
          </w:p>
        </w:tc>
        <w:tc>
          <w:tcPr>
            <w:tcW w:w="1275" w:type="dxa"/>
            <w:vAlign w:val="center"/>
          </w:tcPr>
          <w:p w14:paraId="1B77EA05" w14:textId="5359FD9A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BB1781" w:rsidRPr="00A512B8" w14:paraId="25AAEA07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40D35600" w14:textId="28E0DC52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3118" w:type="dxa"/>
            <w:vAlign w:val="center"/>
          </w:tcPr>
          <w:p w14:paraId="06970BB4" w14:textId="5570FE18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6BA8B9BA" w14:textId="683A4EC6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Solicitado, ou Pendente</w:t>
            </w:r>
          </w:p>
        </w:tc>
        <w:tc>
          <w:tcPr>
            <w:tcW w:w="1275" w:type="dxa"/>
            <w:vAlign w:val="center"/>
          </w:tcPr>
          <w:p w14:paraId="42E9FD65" w14:textId="3E62E7CB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BB1781" w:rsidRPr="00A512B8" w14:paraId="79716732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3FBCEAD7" w14:textId="0E90D85D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3118" w:type="dxa"/>
            <w:vAlign w:val="center"/>
          </w:tcPr>
          <w:p w14:paraId="4D8A0B07" w14:textId="65C915B7" w:rsidR="00BB1781" w:rsidRPr="00E42884" w:rsidRDefault="00BB1781" w:rsidP="00BB1781">
            <w:pPr>
              <w:rPr>
                <w:rFonts w:ascii="Arial" w:hAnsi="Arial" w:cs="Arial"/>
                <w:sz w:val="16"/>
              </w:rPr>
            </w:pPr>
            <w:r w:rsidRPr="00241EBF">
              <w:rPr>
                <w:rFonts w:ascii="Arial" w:hAnsi="Arial" w:cs="Arial"/>
                <w:sz w:val="16"/>
              </w:rPr>
              <w:t>Cadastrado</w:t>
            </w:r>
          </w:p>
        </w:tc>
        <w:tc>
          <w:tcPr>
            <w:tcW w:w="2694" w:type="dxa"/>
            <w:vAlign w:val="center"/>
          </w:tcPr>
          <w:p w14:paraId="43D5EBFA" w14:textId="4B222489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Efetivo, ou Ativo</w:t>
            </w:r>
          </w:p>
        </w:tc>
        <w:tc>
          <w:tcPr>
            <w:tcW w:w="1275" w:type="dxa"/>
            <w:vAlign w:val="center"/>
          </w:tcPr>
          <w:p w14:paraId="00CAA6E6" w14:textId="3F687ADF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BB1781" w:rsidRPr="00A512B8" w14:paraId="0717A4E4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6DFF5073" w14:textId="311D680A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lastRenderedPageBreak/>
              <w:t>4</w:t>
            </w:r>
          </w:p>
        </w:tc>
        <w:tc>
          <w:tcPr>
            <w:tcW w:w="3118" w:type="dxa"/>
            <w:vAlign w:val="center"/>
          </w:tcPr>
          <w:p w14:paraId="76BE4229" w14:textId="502D1DBA" w:rsidR="00BB1781" w:rsidRPr="00241EBF" w:rsidRDefault="00BB1781" w:rsidP="00BB1781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7BFD1ECB" w14:textId="6E3CCFD1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Solicitado, ou Pendente</w:t>
            </w:r>
          </w:p>
        </w:tc>
        <w:tc>
          <w:tcPr>
            <w:tcW w:w="1275" w:type="dxa"/>
            <w:vAlign w:val="center"/>
          </w:tcPr>
          <w:p w14:paraId="38935459" w14:textId="263E938E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SIEBEL63</w:t>
            </w:r>
          </w:p>
        </w:tc>
      </w:tr>
      <w:tr w:rsidR="00BB1781" w:rsidRPr="00A512B8" w14:paraId="16243504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7F442697" w14:textId="006404B1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3118" w:type="dxa"/>
            <w:vAlign w:val="center"/>
          </w:tcPr>
          <w:p w14:paraId="7489658A" w14:textId="1814B38C" w:rsidR="00BB1781" w:rsidRPr="00E42884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Não c</w:t>
            </w:r>
            <w:r w:rsidRPr="00241EBF">
              <w:rPr>
                <w:rFonts w:ascii="Arial" w:hAnsi="Arial" w:cs="Arial"/>
                <w:sz w:val="16"/>
              </w:rPr>
              <w:t>adastrado</w:t>
            </w:r>
          </w:p>
        </w:tc>
        <w:tc>
          <w:tcPr>
            <w:tcW w:w="2694" w:type="dxa"/>
            <w:vAlign w:val="center"/>
          </w:tcPr>
          <w:p w14:paraId="5609548B" w14:textId="56F34D1E" w:rsidR="00BB1781" w:rsidRDefault="00800BE6" w:rsidP="00BB1781">
            <w:pPr>
              <w:rPr>
                <w:rFonts w:ascii="Arial" w:hAnsi="Arial" w:cs="Arial"/>
                <w:sz w:val="16"/>
              </w:rPr>
            </w:pPr>
            <w:r w:rsidRPr="00BB1781">
              <w:rPr>
                <w:rFonts w:ascii="Arial" w:hAnsi="Arial" w:cs="Arial"/>
                <w:sz w:val="16"/>
              </w:rPr>
              <w:t>Cancelado</w:t>
            </w:r>
          </w:p>
        </w:tc>
        <w:tc>
          <w:tcPr>
            <w:tcW w:w="1275" w:type="dxa"/>
            <w:vAlign w:val="center"/>
          </w:tcPr>
          <w:p w14:paraId="3EFD4A9D" w14:textId="77D0B4EF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BB1781" w:rsidRPr="00A512B8" w14:paraId="1272DDDB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25643147" w14:textId="5BB5CB30" w:rsidR="00BB1781" w:rsidRDefault="00BB1781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3118" w:type="dxa"/>
            <w:vAlign w:val="center"/>
          </w:tcPr>
          <w:p w14:paraId="0FC331E9" w14:textId="6840C5DB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4E5E6533" w14:textId="4B29597C" w:rsidR="00BB1781" w:rsidRDefault="00800BE6" w:rsidP="00800BE6">
            <w:pPr>
              <w:rPr>
                <w:rFonts w:ascii="Arial" w:hAnsi="Arial" w:cs="Arial"/>
                <w:sz w:val="16"/>
              </w:rPr>
            </w:pPr>
            <w:r w:rsidRPr="00800BE6">
              <w:rPr>
                <w:rFonts w:ascii="Arial" w:hAnsi="Arial" w:cs="Arial"/>
                <w:sz w:val="16"/>
              </w:rPr>
              <w:t>Solicitado, ou Erro Portal, ou Pendente</w:t>
            </w:r>
          </w:p>
        </w:tc>
        <w:tc>
          <w:tcPr>
            <w:tcW w:w="1275" w:type="dxa"/>
            <w:vAlign w:val="center"/>
          </w:tcPr>
          <w:p w14:paraId="165D4027" w14:textId="1CBA2871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BB1781" w:rsidRPr="00A512B8" w14:paraId="7F80214A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4993F141" w14:textId="718A23AB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3118" w:type="dxa"/>
            <w:vAlign w:val="center"/>
          </w:tcPr>
          <w:p w14:paraId="4B9B3011" w14:textId="5B8746D6" w:rsidR="00BB1781" w:rsidRPr="00E42884" w:rsidRDefault="00BB1781" w:rsidP="00BB1781">
            <w:pPr>
              <w:rPr>
                <w:rFonts w:ascii="Arial" w:hAnsi="Arial" w:cs="Arial"/>
                <w:sz w:val="16"/>
              </w:rPr>
            </w:pPr>
            <w:r w:rsidRPr="00241EBF">
              <w:rPr>
                <w:rFonts w:ascii="Arial" w:hAnsi="Arial" w:cs="Arial"/>
                <w:sz w:val="16"/>
              </w:rPr>
              <w:t>Cadastrado</w:t>
            </w:r>
          </w:p>
        </w:tc>
        <w:tc>
          <w:tcPr>
            <w:tcW w:w="2694" w:type="dxa"/>
            <w:vAlign w:val="center"/>
          </w:tcPr>
          <w:p w14:paraId="1B8FD3C5" w14:textId="53CD8CC6" w:rsidR="00BB1781" w:rsidRDefault="00800BE6" w:rsidP="00BB178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Efetivo</w:t>
            </w:r>
          </w:p>
        </w:tc>
        <w:tc>
          <w:tcPr>
            <w:tcW w:w="1275" w:type="dxa"/>
            <w:vAlign w:val="center"/>
          </w:tcPr>
          <w:p w14:paraId="77BBED00" w14:textId="3234BC9C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  <w:tr w:rsidR="00BB1781" w:rsidRPr="00A512B8" w14:paraId="1DCD655F" w14:textId="77777777" w:rsidTr="0034033F">
        <w:trPr>
          <w:trHeight w:val="284"/>
          <w:jc w:val="center"/>
        </w:trPr>
        <w:tc>
          <w:tcPr>
            <w:tcW w:w="2547" w:type="dxa"/>
            <w:shd w:val="clear" w:color="auto" w:fill="auto"/>
            <w:noWrap/>
            <w:vAlign w:val="center"/>
          </w:tcPr>
          <w:p w14:paraId="1E46C0C2" w14:textId="6BB6B0CC" w:rsidR="00BB1781" w:rsidRDefault="00BB1781" w:rsidP="00BB178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4</w:t>
            </w:r>
          </w:p>
        </w:tc>
        <w:tc>
          <w:tcPr>
            <w:tcW w:w="3118" w:type="dxa"/>
            <w:vAlign w:val="center"/>
          </w:tcPr>
          <w:p w14:paraId="1B5DA7E6" w14:textId="5AA9604B" w:rsidR="00BB1781" w:rsidRPr="00241EBF" w:rsidRDefault="00BB1781" w:rsidP="00BB1781">
            <w:pPr>
              <w:rPr>
                <w:rFonts w:ascii="Arial" w:hAnsi="Arial" w:cs="Arial"/>
                <w:sz w:val="16"/>
              </w:rPr>
            </w:pPr>
            <w:r w:rsidRPr="00E42884">
              <w:rPr>
                <w:rFonts w:ascii="Arial" w:hAnsi="Arial" w:cs="Arial"/>
                <w:sz w:val="16"/>
              </w:rPr>
              <w:t>Pendente de confirmação</w:t>
            </w:r>
          </w:p>
        </w:tc>
        <w:tc>
          <w:tcPr>
            <w:tcW w:w="2694" w:type="dxa"/>
            <w:vAlign w:val="center"/>
          </w:tcPr>
          <w:p w14:paraId="72FED8BA" w14:textId="3A49FA5D" w:rsidR="00BB1781" w:rsidRDefault="00800BE6" w:rsidP="00BB1781">
            <w:pPr>
              <w:rPr>
                <w:rFonts w:ascii="Arial" w:hAnsi="Arial" w:cs="Arial"/>
                <w:sz w:val="16"/>
              </w:rPr>
            </w:pPr>
            <w:r w:rsidRPr="00800BE6">
              <w:rPr>
                <w:rFonts w:ascii="Arial" w:hAnsi="Arial" w:cs="Arial"/>
                <w:sz w:val="16"/>
              </w:rPr>
              <w:t>Solicitado, ou Erro Portal, ou Pendente</w:t>
            </w:r>
          </w:p>
        </w:tc>
        <w:tc>
          <w:tcPr>
            <w:tcW w:w="1275" w:type="dxa"/>
            <w:vAlign w:val="center"/>
          </w:tcPr>
          <w:p w14:paraId="35CD3DEC" w14:textId="2C348490" w:rsidR="00BB1781" w:rsidRDefault="00BB1781" w:rsidP="00BB1781">
            <w:pPr>
              <w:rPr>
                <w:rFonts w:ascii="Arial" w:hAnsi="Arial" w:cs="Arial"/>
                <w:sz w:val="16"/>
              </w:rPr>
            </w:pPr>
            <w:r w:rsidRPr="00855ED8">
              <w:rPr>
                <w:rFonts w:ascii="Arial" w:hAnsi="Arial" w:cs="Arial"/>
                <w:sz w:val="16"/>
              </w:rPr>
              <w:t>SIEBEL8</w:t>
            </w:r>
          </w:p>
        </w:tc>
      </w:tr>
    </w:tbl>
    <w:p w14:paraId="45378D33" w14:textId="77777777" w:rsidR="00E42451" w:rsidRDefault="00E42451" w:rsidP="00E42451">
      <w:pPr>
        <w:rPr>
          <w:lang w:val="en-US" w:eastAsia="en-US"/>
        </w:rPr>
      </w:pPr>
    </w:p>
    <w:p w14:paraId="29B34B70" w14:textId="77777777" w:rsidR="005A6E21" w:rsidRPr="005A6E21" w:rsidRDefault="005A6E21" w:rsidP="005A6E21">
      <w:pPr>
        <w:rPr>
          <w:lang w:eastAsia="en-US"/>
        </w:rPr>
      </w:pPr>
    </w:p>
    <w:p w14:paraId="5E61D430" w14:textId="13929105" w:rsidR="005A6E21" w:rsidRDefault="005A6E21" w:rsidP="005A6E21">
      <w:pPr>
        <w:pStyle w:val="Heading5"/>
      </w:pPr>
      <w:r>
        <w:t>DE&gt;PARA S</w:t>
      </w:r>
      <w:r w:rsidR="0087660D">
        <w:t>ISTEMA_</w:t>
      </w:r>
      <w:r>
        <w:t>IMPACTADO</w:t>
      </w:r>
    </w:p>
    <w:p w14:paraId="67BA983F" w14:textId="6C86272A" w:rsidR="00AC0E6C" w:rsidRPr="00B27225" w:rsidRDefault="00AC0E6C" w:rsidP="00AC0E6C">
      <w:pPr>
        <w:rPr>
          <w:rFonts w:ascii="Arial" w:hAnsi="Arial" w:cs="Arial"/>
        </w:rPr>
      </w:pPr>
      <w:r w:rsidRPr="00B27225">
        <w:rPr>
          <w:rFonts w:ascii="Arial" w:hAnsi="Arial" w:cs="Arial"/>
        </w:rPr>
        <w:t xml:space="preserve">Para </w:t>
      </w:r>
      <w:r w:rsidR="00133634">
        <w:rPr>
          <w:rFonts w:ascii="Arial" w:hAnsi="Arial" w:cs="Arial"/>
        </w:rPr>
        <w:t xml:space="preserve">garantir a integridade os </w:t>
      </w:r>
      <w:r>
        <w:rPr>
          <w:rFonts w:ascii="Arial" w:hAnsi="Arial" w:cs="Arial"/>
        </w:rPr>
        <w:t>nomes dos sistemas impactados</w:t>
      </w:r>
      <w:r w:rsidR="00133634">
        <w:rPr>
          <w:rFonts w:ascii="Arial" w:hAnsi="Arial" w:cs="Arial"/>
        </w:rPr>
        <w:t xml:space="preserve"> deverão ser enviados para alimentar a tabela de DE&gt;PARA</w:t>
      </w:r>
      <w:r w:rsidRPr="00B27225">
        <w:rPr>
          <w:rFonts w:ascii="Arial" w:hAnsi="Arial" w:cs="Arial"/>
        </w:rPr>
        <w:t>:</w:t>
      </w:r>
    </w:p>
    <w:p w14:paraId="7C6F9EE5" w14:textId="77777777" w:rsidR="00AC0E6C" w:rsidRPr="00B27225" w:rsidRDefault="00AC0E6C" w:rsidP="00AC0E6C">
      <w:pPr>
        <w:rPr>
          <w:rFonts w:ascii="Arial" w:hAnsi="Arial" w:cs="Arial"/>
        </w:rPr>
      </w:pPr>
    </w:p>
    <w:tbl>
      <w:tblPr>
        <w:tblW w:w="3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2"/>
      </w:tblGrid>
      <w:tr w:rsidR="00AC0E6C" w:rsidRPr="00B27225" w14:paraId="7F1709F3" w14:textId="77777777" w:rsidTr="00D8386C">
        <w:trPr>
          <w:trHeight w:val="256"/>
          <w:jc w:val="center"/>
        </w:trPr>
        <w:tc>
          <w:tcPr>
            <w:tcW w:w="3552" w:type="dxa"/>
            <w:shd w:val="clear" w:color="FFFFFF" w:fill="C0C0C0"/>
            <w:noWrap/>
            <w:hideMark/>
          </w:tcPr>
          <w:p w14:paraId="612FBA9D" w14:textId="77777777" w:rsidR="00AC0E6C" w:rsidRPr="00A512B8" w:rsidRDefault="00AC0E6C" w:rsidP="00D8386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 RECEBIDOS DO CLIENTE</w:t>
            </w:r>
          </w:p>
        </w:tc>
      </w:tr>
      <w:tr w:rsidR="00AC0E6C" w:rsidRPr="00B27225" w14:paraId="52000539" w14:textId="77777777" w:rsidTr="00D8386C">
        <w:trPr>
          <w:trHeight w:val="283"/>
          <w:jc w:val="center"/>
        </w:trPr>
        <w:tc>
          <w:tcPr>
            <w:tcW w:w="3552" w:type="dxa"/>
            <w:shd w:val="clear" w:color="auto" w:fill="auto"/>
            <w:noWrap/>
            <w:vAlign w:val="bottom"/>
          </w:tcPr>
          <w:p w14:paraId="31E5A537" w14:textId="6E231AE1" w:rsidR="00AC0E6C" w:rsidRPr="00A512B8" w:rsidRDefault="00655241" w:rsidP="00D8386C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SISTEMA_IMPACTADO</w:t>
            </w:r>
            <w:r w:rsidR="00AC0E6C">
              <w:rPr>
                <w:rFonts w:ascii="Arial" w:hAnsi="Arial" w:cs="Arial"/>
                <w:sz w:val="16"/>
              </w:rPr>
              <w:t>_MOI</w:t>
            </w:r>
          </w:p>
        </w:tc>
      </w:tr>
      <w:tr w:rsidR="00AC0E6C" w:rsidRPr="00B27225" w14:paraId="3FD8A901" w14:textId="77777777" w:rsidTr="00D8386C">
        <w:trPr>
          <w:trHeight w:val="256"/>
          <w:jc w:val="center"/>
        </w:trPr>
        <w:tc>
          <w:tcPr>
            <w:tcW w:w="3552" w:type="dxa"/>
            <w:shd w:val="clear" w:color="auto" w:fill="auto"/>
            <w:noWrap/>
            <w:vAlign w:val="bottom"/>
          </w:tcPr>
          <w:p w14:paraId="65D5382B" w14:textId="26D22A1D" w:rsidR="00AC0E6C" w:rsidRPr="00A512B8" w:rsidRDefault="00655241" w:rsidP="0065524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SISTEMA_IMPACTADO</w:t>
            </w:r>
            <w:r w:rsidR="00AC0E6C">
              <w:rPr>
                <w:rFonts w:ascii="Arial" w:hAnsi="Arial" w:cs="Arial"/>
                <w:color w:val="000000"/>
                <w:sz w:val="16"/>
                <w:szCs w:val="20"/>
              </w:rPr>
              <w:t>_CRM</w:t>
            </w:r>
          </w:p>
        </w:tc>
      </w:tr>
    </w:tbl>
    <w:p w14:paraId="75D86DF7" w14:textId="77777777" w:rsidR="00AC0E6C" w:rsidRPr="00B27225" w:rsidRDefault="00AC0E6C" w:rsidP="00AC0E6C">
      <w:pPr>
        <w:rPr>
          <w:rFonts w:ascii="Arial" w:hAnsi="Arial" w:cs="Arial"/>
        </w:rPr>
      </w:pPr>
    </w:p>
    <w:p w14:paraId="0AFF9E6F" w14:textId="77777777" w:rsidR="00AC0E6C" w:rsidRDefault="00AC0E6C" w:rsidP="00AC0E6C">
      <w:pPr>
        <w:rPr>
          <w:rFonts w:ascii="Arial" w:hAnsi="Arial" w:cs="Arial"/>
          <w:sz w:val="20"/>
        </w:rPr>
      </w:pPr>
    </w:p>
    <w:p w14:paraId="0B6DCBFD" w14:textId="1E5A4527" w:rsidR="00AC0E6C" w:rsidRPr="0027017C" w:rsidRDefault="00AC0E6C" w:rsidP="00AC0E6C">
      <w:pPr>
        <w:rPr>
          <w:rFonts w:ascii="Arial" w:hAnsi="Arial" w:cs="Arial"/>
        </w:rPr>
      </w:pPr>
      <w:r w:rsidRPr="0027017C">
        <w:rPr>
          <w:rFonts w:ascii="Arial" w:hAnsi="Arial" w:cs="Arial"/>
        </w:rPr>
        <w:t>A tabela deverá ser do tipo editável, sendo possível inserir, editar e remover registros</w:t>
      </w:r>
      <w:r>
        <w:rPr>
          <w:rFonts w:ascii="Arial" w:hAnsi="Arial" w:cs="Arial"/>
        </w:rPr>
        <w:t xml:space="preserve"> (através da tela definida no item 1.2.2.13.5).</w:t>
      </w:r>
    </w:p>
    <w:p w14:paraId="0E375D37" w14:textId="77777777" w:rsidR="00AC0E6C" w:rsidRDefault="00AC0E6C" w:rsidP="00AC0E6C">
      <w:pPr>
        <w:rPr>
          <w:rFonts w:ascii="Arial" w:hAnsi="Arial" w:cs="Arial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2835"/>
        <w:gridCol w:w="2268"/>
        <w:gridCol w:w="2410"/>
      </w:tblGrid>
      <w:tr w:rsidR="004D1C8B" w:rsidRPr="00A512B8" w14:paraId="7864BA66" w14:textId="51A7756B" w:rsidTr="004D1C8B">
        <w:trPr>
          <w:trHeight w:val="257"/>
          <w:jc w:val="center"/>
        </w:trPr>
        <w:tc>
          <w:tcPr>
            <w:tcW w:w="2405" w:type="dxa"/>
            <w:shd w:val="clear" w:color="FFFFFF" w:fill="C0C0C0"/>
            <w:noWrap/>
            <w:vAlign w:val="center"/>
            <w:hideMark/>
          </w:tcPr>
          <w:p w14:paraId="7CFFB236" w14:textId="4768D5E0" w:rsidR="004D1C8B" w:rsidRPr="00A512B8" w:rsidRDefault="004D1C8B" w:rsidP="004D1C8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SISTEMA_IMPACTADO_MOI</w:t>
            </w:r>
          </w:p>
        </w:tc>
        <w:tc>
          <w:tcPr>
            <w:tcW w:w="2835" w:type="dxa"/>
            <w:shd w:val="clear" w:color="FFFFFF" w:fill="C0C0C0"/>
            <w:vAlign w:val="center"/>
          </w:tcPr>
          <w:p w14:paraId="0D502F71" w14:textId="043DE623" w:rsidR="004D1C8B" w:rsidRPr="00A512B8" w:rsidRDefault="004D1C8B" w:rsidP="004D1C8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SISTEMA_IMPACTADO_MOI_DESC</w:t>
            </w:r>
          </w:p>
        </w:tc>
        <w:tc>
          <w:tcPr>
            <w:tcW w:w="2268" w:type="dxa"/>
            <w:shd w:val="clear" w:color="FFFFFF" w:fill="C0C0C0"/>
            <w:vAlign w:val="center"/>
          </w:tcPr>
          <w:p w14:paraId="28B4D1C3" w14:textId="6A9EAA4B" w:rsidR="004D1C8B" w:rsidRDefault="004D1C8B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SISTEMA_FATURAMENTO</w:t>
            </w:r>
          </w:p>
        </w:tc>
        <w:tc>
          <w:tcPr>
            <w:tcW w:w="2410" w:type="dxa"/>
            <w:shd w:val="clear" w:color="FFFFFF" w:fill="C0C0C0"/>
            <w:vAlign w:val="center"/>
          </w:tcPr>
          <w:p w14:paraId="20506D3A" w14:textId="3E03893E" w:rsidR="004D1C8B" w:rsidRPr="00A512B8" w:rsidRDefault="004D1C8B" w:rsidP="004D1C8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SISTEMA_IMPACTADO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>_CRM</w:t>
            </w:r>
          </w:p>
        </w:tc>
      </w:tr>
      <w:tr w:rsidR="004D1C8B" w:rsidRPr="00A512B8" w14:paraId="507BD1A8" w14:textId="487B1E5D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4B4FD3C4" w14:textId="588545FC" w:rsidR="004D1C8B" w:rsidRPr="00A512B8" w:rsidRDefault="004D1C8B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2835" w:type="dxa"/>
            <w:vAlign w:val="center"/>
          </w:tcPr>
          <w:p w14:paraId="139E61F3" w14:textId="718B3F45" w:rsidR="004D1C8B" w:rsidRDefault="004D1C8B" w:rsidP="004D1C8B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Siebel 6.3</w:t>
            </w:r>
          </w:p>
        </w:tc>
        <w:tc>
          <w:tcPr>
            <w:tcW w:w="2268" w:type="dxa"/>
            <w:vAlign w:val="center"/>
          </w:tcPr>
          <w:p w14:paraId="18E82456" w14:textId="2B51DC2E" w:rsidR="004D1C8B" w:rsidRDefault="004D1C8B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ARBOR</w:t>
            </w:r>
          </w:p>
        </w:tc>
        <w:tc>
          <w:tcPr>
            <w:tcW w:w="2410" w:type="dxa"/>
            <w:vAlign w:val="center"/>
          </w:tcPr>
          <w:p w14:paraId="3648BCE3" w14:textId="7ED9571B" w:rsidR="004D1C8B" w:rsidRDefault="004D1C8B" w:rsidP="004D1C8B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SIEBEL63</w:t>
            </w:r>
          </w:p>
        </w:tc>
      </w:tr>
      <w:tr w:rsidR="004D1C8B" w:rsidRPr="00A512B8" w14:paraId="25E52981" w14:textId="1F8327E9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3926F080" w14:textId="0BDAC013" w:rsidR="004D1C8B" w:rsidRPr="00A512B8" w:rsidRDefault="004D1C8B" w:rsidP="004D1C8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7B7FC1AF" w14:textId="6B43FB03" w:rsidR="004D1C8B" w:rsidRDefault="004D1C8B" w:rsidP="004D1C8B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Siebel 8</w:t>
            </w:r>
          </w:p>
        </w:tc>
        <w:tc>
          <w:tcPr>
            <w:tcW w:w="2268" w:type="dxa"/>
            <w:vAlign w:val="center"/>
          </w:tcPr>
          <w:p w14:paraId="10223D65" w14:textId="7E78A9B9" w:rsidR="004D1C8B" w:rsidRDefault="004D1C8B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ARBOR</w:t>
            </w:r>
          </w:p>
        </w:tc>
        <w:tc>
          <w:tcPr>
            <w:tcW w:w="2410" w:type="dxa"/>
            <w:vAlign w:val="center"/>
          </w:tcPr>
          <w:p w14:paraId="059EC826" w14:textId="6181EACF" w:rsidR="004D1C8B" w:rsidRDefault="00600E87" w:rsidP="004D1C8B">
            <w:pPr>
              <w:rPr>
                <w:rFonts w:ascii="Arial" w:hAnsi="Arial" w:cs="Arial"/>
                <w:sz w:val="16"/>
              </w:rPr>
            </w:pPr>
            <w:r w:rsidRPr="00600E87">
              <w:rPr>
                <w:rFonts w:ascii="Arial" w:hAnsi="Arial" w:cs="Arial"/>
                <w:sz w:val="16"/>
              </w:rPr>
              <w:t>SIEBEL8</w:t>
            </w:r>
          </w:p>
        </w:tc>
      </w:tr>
      <w:tr w:rsidR="004D1C8B" w:rsidRPr="00A512B8" w14:paraId="0DA47262" w14:textId="77777777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2C2D0D9B" w14:textId="384F46DB" w:rsidR="004D1C8B" w:rsidRDefault="004D1C8B" w:rsidP="004D1C8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2835" w:type="dxa"/>
            <w:vAlign w:val="center"/>
          </w:tcPr>
          <w:p w14:paraId="576FC893" w14:textId="1362AD10" w:rsidR="004D1C8B" w:rsidRDefault="004D1C8B" w:rsidP="004D1C8B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STC</w:t>
            </w:r>
          </w:p>
        </w:tc>
        <w:tc>
          <w:tcPr>
            <w:tcW w:w="2268" w:type="dxa"/>
            <w:vAlign w:val="center"/>
          </w:tcPr>
          <w:p w14:paraId="09E1F1AD" w14:textId="76141650" w:rsidR="004D1C8B" w:rsidRDefault="004D1C8B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SISRAF</w:t>
            </w:r>
          </w:p>
        </w:tc>
        <w:tc>
          <w:tcPr>
            <w:tcW w:w="2410" w:type="dxa"/>
            <w:vAlign w:val="center"/>
          </w:tcPr>
          <w:p w14:paraId="766EA45D" w14:textId="6DB5514B" w:rsidR="004D1C8B" w:rsidRDefault="00600E87" w:rsidP="004D1C8B">
            <w:pPr>
              <w:rPr>
                <w:rFonts w:ascii="Arial" w:hAnsi="Arial" w:cs="Arial"/>
                <w:sz w:val="16"/>
              </w:rPr>
            </w:pPr>
            <w:r w:rsidRPr="00600E87">
              <w:rPr>
                <w:rFonts w:ascii="Arial" w:hAnsi="Arial" w:cs="Arial"/>
                <w:sz w:val="16"/>
              </w:rPr>
              <w:t>STC</w:t>
            </w:r>
          </w:p>
        </w:tc>
      </w:tr>
      <w:tr w:rsidR="004D1C8B" w:rsidRPr="00A512B8" w14:paraId="668805F7" w14:textId="77777777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153EE747" w14:textId="545E0936" w:rsidR="004D1C8B" w:rsidRDefault="004D1C8B" w:rsidP="004D1C8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4</w:t>
            </w:r>
          </w:p>
        </w:tc>
        <w:tc>
          <w:tcPr>
            <w:tcW w:w="2835" w:type="dxa"/>
            <w:vAlign w:val="center"/>
          </w:tcPr>
          <w:p w14:paraId="293B5AFF" w14:textId="4CCD2C22" w:rsidR="004D1C8B" w:rsidRDefault="004D1C8B" w:rsidP="004D1C8B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SAC</w:t>
            </w:r>
          </w:p>
        </w:tc>
        <w:tc>
          <w:tcPr>
            <w:tcW w:w="2268" w:type="dxa"/>
            <w:vAlign w:val="center"/>
          </w:tcPr>
          <w:p w14:paraId="16BE3D99" w14:textId="7BA901DB" w:rsidR="004D1C8B" w:rsidRDefault="004D1C8B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SFA</w:t>
            </w:r>
          </w:p>
        </w:tc>
        <w:tc>
          <w:tcPr>
            <w:tcW w:w="2410" w:type="dxa"/>
            <w:vAlign w:val="center"/>
          </w:tcPr>
          <w:p w14:paraId="651EB80F" w14:textId="28668C2D" w:rsidR="004D1C8B" w:rsidRDefault="00600E87" w:rsidP="004D1C8B">
            <w:pPr>
              <w:rPr>
                <w:rFonts w:ascii="Arial" w:hAnsi="Arial" w:cs="Arial"/>
                <w:sz w:val="16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SAC</w:t>
            </w:r>
          </w:p>
        </w:tc>
      </w:tr>
      <w:tr w:rsidR="00600E87" w:rsidRPr="00A512B8" w14:paraId="10BC8718" w14:textId="77777777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6B0D43F4" w14:textId="36944BA9" w:rsidR="00600E87" w:rsidRDefault="00600E87" w:rsidP="00600E8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5</w:t>
            </w:r>
          </w:p>
        </w:tc>
        <w:tc>
          <w:tcPr>
            <w:tcW w:w="2835" w:type="dxa"/>
            <w:vAlign w:val="center"/>
          </w:tcPr>
          <w:p w14:paraId="76F4D0C3" w14:textId="47CA6728" w:rsidR="00600E87" w:rsidRDefault="00600E87" w:rsidP="00600E87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Arbor</w:t>
            </w:r>
          </w:p>
        </w:tc>
        <w:tc>
          <w:tcPr>
            <w:tcW w:w="2268" w:type="dxa"/>
            <w:vAlign w:val="center"/>
          </w:tcPr>
          <w:p w14:paraId="1663C40D" w14:textId="1DB92612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410" w:type="dxa"/>
            <w:vAlign w:val="center"/>
          </w:tcPr>
          <w:p w14:paraId="28F9C30D" w14:textId="19B7E2DA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</w:tr>
      <w:tr w:rsidR="00600E87" w:rsidRPr="00A512B8" w14:paraId="5C9E5970" w14:textId="77777777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1365170C" w14:textId="72277393" w:rsidR="00600E87" w:rsidRDefault="00600E87" w:rsidP="00600E8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6</w:t>
            </w:r>
          </w:p>
        </w:tc>
        <w:tc>
          <w:tcPr>
            <w:tcW w:w="2835" w:type="dxa"/>
            <w:vAlign w:val="center"/>
          </w:tcPr>
          <w:p w14:paraId="2831D0DF" w14:textId="2A3C3BE9" w:rsidR="00600E87" w:rsidRDefault="00600E87" w:rsidP="00600E87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SISRAF</w:t>
            </w:r>
          </w:p>
        </w:tc>
        <w:tc>
          <w:tcPr>
            <w:tcW w:w="2268" w:type="dxa"/>
            <w:vAlign w:val="center"/>
          </w:tcPr>
          <w:p w14:paraId="136CEFB4" w14:textId="62F64F96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410" w:type="dxa"/>
            <w:vAlign w:val="center"/>
          </w:tcPr>
          <w:p w14:paraId="1A26C69E" w14:textId="3E867A18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</w:tr>
      <w:tr w:rsidR="00600E87" w:rsidRPr="00A512B8" w14:paraId="74E603EF" w14:textId="77777777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61E57299" w14:textId="6E89BECB" w:rsidR="00600E87" w:rsidRDefault="00600E87" w:rsidP="00600E8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7</w:t>
            </w:r>
          </w:p>
        </w:tc>
        <w:tc>
          <w:tcPr>
            <w:tcW w:w="2835" w:type="dxa"/>
            <w:vAlign w:val="center"/>
          </w:tcPr>
          <w:p w14:paraId="3A6A5430" w14:textId="0B073874" w:rsidR="00600E87" w:rsidRDefault="00600E87" w:rsidP="00600E87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SFA</w:t>
            </w:r>
          </w:p>
        </w:tc>
        <w:tc>
          <w:tcPr>
            <w:tcW w:w="2268" w:type="dxa"/>
            <w:vAlign w:val="center"/>
          </w:tcPr>
          <w:p w14:paraId="5B5C2AD6" w14:textId="1E581F89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410" w:type="dxa"/>
            <w:vAlign w:val="center"/>
          </w:tcPr>
          <w:p w14:paraId="1C2C91E7" w14:textId="4806CDB3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</w:tr>
      <w:tr w:rsidR="00600E87" w:rsidRPr="00A512B8" w14:paraId="7C573312" w14:textId="77777777" w:rsidTr="004D1C8B">
        <w:trPr>
          <w:trHeight w:val="284"/>
          <w:jc w:val="center"/>
        </w:trPr>
        <w:tc>
          <w:tcPr>
            <w:tcW w:w="2405" w:type="dxa"/>
            <w:shd w:val="clear" w:color="auto" w:fill="auto"/>
            <w:noWrap/>
            <w:vAlign w:val="center"/>
          </w:tcPr>
          <w:p w14:paraId="7B11E375" w14:textId="35695D45" w:rsidR="00600E87" w:rsidRDefault="00600E87" w:rsidP="00600E8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8</w:t>
            </w:r>
          </w:p>
        </w:tc>
        <w:tc>
          <w:tcPr>
            <w:tcW w:w="2835" w:type="dxa"/>
            <w:vAlign w:val="center"/>
          </w:tcPr>
          <w:p w14:paraId="784FFB95" w14:textId="319C6EFA" w:rsidR="00600E87" w:rsidRDefault="00600E87" w:rsidP="00600E87">
            <w:pPr>
              <w:rPr>
                <w:rFonts w:ascii="Arial" w:hAnsi="Arial" w:cs="Arial"/>
                <w:sz w:val="16"/>
              </w:rPr>
            </w:pPr>
            <w:r w:rsidRPr="004D1C8B">
              <w:rPr>
                <w:rFonts w:ascii="Arial" w:hAnsi="Arial" w:cs="Arial"/>
                <w:sz w:val="16"/>
              </w:rPr>
              <w:t>SINN</w:t>
            </w:r>
          </w:p>
        </w:tc>
        <w:tc>
          <w:tcPr>
            <w:tcW w:w="2268" w:type="dxa"/>
            <w:vAlign w:val="center"/>
          </w:tcPr>
          <w:p w14:paraId="417641A5" w14:textId="35BE8FC8" w:rsidR="00600E87" w:rsidRDefault="00600E87" w:rsidP="00600E8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SINN</w:t>
            </w:r>
          </w:p>
        </w:tc>
        <w:tc>
          <w:tcPr>
            <w:tcW w:w="2410" w:type="dxa"/>
            <w:vAlign w:val="center"/>
          </w:tcPr>
          <w:p w14:paraId="2F737B8A" w14:textId="064DE1F4" w:rsidR="00600E87" w:rsidRDefault="00600E87" w:rsidP="00600E87">
            <w:pPr>
              <w:rPr>
                <w:rFonts w:ascii="Arial" w:hAnsi="Arial" w:cs="Arial"/>
                <w:sz w:val="16"/>
              </w:rPr>
            </w:pPr>
            <w:r w:rsidRPr="00600E87">
              <w:rPr>
                <w:rFonts w:ascii="Arial" w:hAnsi="Arial" w:cs="Arial"/>
                <w:sz w:val="16"/>
              </w:rPr>
              <w:t>SINN DTH</w:t>
            </w:r>
          </w:p>
        </w:tc>
      </w:tr>
    </w:tbl>
    <w:p w14:paraId="63760CE2" w14:textId="77777777" w:rsidR="00AC0E6C" w:rsidRDefault="00AC0E6C" w:rsidP="00AC0E6C">
      <w:pPr>
        <w:rPr>
          <w:lang w:val="en-US" w:eastAsia="en-US"/>
        </w:rPr>
      </w:pPr>
    </w:p>
    <w:p w14:paraId="76B0ABB4" w14:textId="77777777" w:rsidR="00DF30E8" w:rsidRDefault="00DF30E8" w:rsidP="00DF30E8">
      <w:pPr>
        <w:rPr>
          <w:lang w:val="en-US" w:eastAsia="en-US"/>
        </w:rPr>
      </w:pPr>
    </w:p>
    <w:p w14:paraId="4DDDAD98" w14:textId="77777777" w:rsidR="00133634" w:rsidRDefault="00133634" w:rsidP="00133634">
      <w:pPr>
        <w:rPr>
          <w:lang w:val="en-US" w:eastAsia="en-US"/>
        </w:rPr>
      </w:pPr>
    </w:p>
    <w:p w14:paraId="1BB3654A" w14:textId="0A9460C3" w:rsidR="00EC489C" w:rsidRPr="00B27225" w:rsidRDefault="00EC489C" w:rsidP="000B04A4">
      <w:pPr>
        <w:pStyle w:val="Heading4"/>
        <w:rPr>
          <w:lang w:val="pt-BR"/>
        </w:rPr>
      </w:pPr>
      <w:r w:rsidRPr="00B27225">
        <w:rPr>
          <w:lang w:val="pt-BR"/>
        </w:rPr>
        <w:t>RGN0</w:t>
      </w:r>
      <w:r w:rsidR="000D0291" w:rsidRPr="00B27225">
        <w:rPr>
          <w:lang w:val="pt-BR"/>
        </w:rPr>
        <w:t>8</w:t>
      </w:r>
      <w:r w:rsidRPr="00B27225">
        <w:rPr>
          <w:lang w:val="pt-BR"/>
        </w:rPr>
        <w:t xml:space="preserve"> – </w:t>
      </w:r>
      <w:r w:rsidR="000D0291" w:rsidRPr="00B27225">
        <w:rPr>
          <w:lang w:val="pt-BR"/>
        </w:rPr>
        <w:t>Os dados do Minha Oi deverão ser batidos com os CRMs</w:t>
      </w:r>
      <w:r w:rsidRPr="00B27225">
        <w:rPr>
          <w:lang w:val="pt-BR"/>
        </w:rPr>
        <w:t>.</w:t>
      </w:r>
    </w:p>
    <w:p w14:paraId="09FC34F0" w14:textId="77777777" w:rsidR="00304415" w:rsidRPr="00B27225" w:rsidRDefault="00304415" w:rsidP="00304415">
      <w:pPr>
        <w:ind w:left="708"/>
        <w:rPr>
          <w:rFonts w:ascii="Arial" w:hAnsi="Arial" w:cs="Arial"/>
          <w:b/>
        </w:rPr>
      </w:pPr>
    </w:p>
    <w:p w14:paraId="0C35922B" w14:textId="0BC89EB1" w:rsidR="000D0291" w:rsidRDefault="000D0291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A partir do dado proveniente do campo CRM_ORIGEM da extração do Minha Oi, será feito o batimento com os seguintes CRMs:</w:t>
      </w:r>
    </w:p>
    <w:p w14:paraId="17F4FAB3" w14:textId="77777777" w:rsidR="0087660D" w:rsidRDefault="0087660D" w:rsidP="009248B5">
      <w:pPr>
        <w:rPr>
          <w:rFonts w:ascii="Arial" w:hAnsi="Arial" w:cs="Arial"/>
        </w:rPr>
      </w:pPr>
    </w:p>
    <w:tbl>
      <w:tblPr>
        <w:tblW w:w="51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2"/>
        <w:gridCol w:w="2913"/>
      </w:tblGrid>
      <w:tr w:rsidR="0087660D" w:rsidRPr="00B27225" w14:paraId="04918F43" w14:textId="6DF5FCAF" w:rsidTr="0087660D">
        <w:trPr>
          <w:trHeight w:val="257"/>
          <w:jc w:val="center"/>
        </w:trPr>
        <w:tc>
          <w:tcPr>
            <w:tcW w:w="2242" w:type="dxa"/>
            <w:shd w:val="clear" w:color="FFFFFF" w:fill="C0C0C0"/>
            <w:noWrap/>
            <w:vAlign w:val="center"/>
          </w:tcPr>
          <w:p w14:paraId="0A554700" w14:textId="6F6EE997" w:rsidR="0087660D" w:rsidRPr="00A512B8" w:rsidRDefault="0087660D" w:rsidP="0087660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TIPO_PRODUTO</w:t>
            </w:r>
          </w:p>
        </w:tc>
        <w:tc>
          <w:tcPr>
            <w:tcW w:w="2913" w:type="dxa"/>
            <w:shd w:val="clear" w:color="FFFFFF" w:fill="C0C0C0"/>
            <w:vAlign w:val="center"/>
          </w:tcPr>
          <w:p w14:paraId="10EBBB37" w14:textId="0D0426F7" w:rsidR="0087660D" w:rsidRPr="00A512B8" w:rsidRDefault="0087660D" w:rsidP="0087660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CRM_ORIGEM</w:t>
            </w:r>
          </w:p>
        </w:tc>
      </w:tr>
      <w:tr w:rsidR="0087660D" w:rsidRPr="00B27225" w14:paraId="1313942D" w14:textId="3E79E75A" w:rsidTr="0087660D">
        <w:trPr>
          <w:trHeight w:val="284"/>
          <w:jc w:val="center"/>
        </w:trPr>
        <w:tc>
          <w:tcPr>
            <w:tcW w:w="2242" w:type="dxa"/>
            <w:shd w:val="clear" w:color="auto" w:fill="auto"/>
            <w:noWrap/>
            <w:vAlign w:val="center"/>
          </w:tcPr>
          <w:p w14:paraId="5F31C306" w14:textId="735794CA" w:rsidR="0087660D" w:rsidRPr="0087660D" w:rsidRDefault="0087660D" w:rsidP="0087660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660D">
              <w:rPr>
                <w:rFonts w:ascii="Arial" w:hAnsi="Arial" w:cs="Arial"/>
                <w:color w:val="000000"/>
                <w:sz w:val="16"/>
                <w:szCs w:val="16"/>
              </w:rPr>
              <w:t>Fixo e Banda Larga</w:t>
            </w:r>
          </w:p>
        </w:tc>
        <w:tc>
          <w:tcPr>
            <w:tcW w:w="2913" w:type="dxa"/>
            <w:vAlign w:val="center"/>
          </w:tcPr>
          <w:p w14:paraId="65AD2E47" w14:textId="6EB36749" w:rsidR="0087660D" w:rsidRPr="0087660D" w:rsidRDefault="0087660D" w:rsidP="0087660D">
            <w:pPr>
              <w:rPr>
                <w:rFonts w:ascii="Arial" w:hAnsi="Arial" w:cs="Arial"/>
                <w:sz w:val="16"/>
                <w:szCs w:val="16"/>
              </w:rPr>
            </w:pPr>
            <w:r w:rsidRPr="0087660D">
              <w:rPr>
                <w:rFonts w:ascii="Arial" w:hAnsi="Arial" w:cs="Arial"/>
                <w:sz w:val="16"/>
                <w:szCs w:val="16"/>
              </w:rPr>
              <w:t>STC (R1), SAC (R2) e SBL8 (WLL)</w:t>
            </w:r>
          </w:p>
        </w:tc>
      </w:tr>
      <w:tr w:rsidR="0087660D" w:rsidRPr="00B27225" w14:paraId="2DFC18F5" w14:textId="3FD537AE" w:rsidTr="0087660D">
        <w:trPr>
          <w:trHeight w:val="257"/>
          <w:jc w:val="center"/>
        </w:trPr>
        <w:tc>
          <w:tcPr>
            <w:tcW w:w="2242" w:type="dxa"/>
            <w:shd w:val="clear" w:color="auto" w:fill="auto"/>
            <w:noWrap/>
            <w:vAlign w:val="center"/>
          </w:tcPr>
          <w:p w14:paraId="71283166" w14:textId="01F3F908" w:rsidR="0087660D" w:rsidRPr="0087660D" w:rsidRDefault="0087660D" w:rsidP="0087660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660D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Tv</w:t>
            </w:r>
          </w:p>
        </w:tc>
        <w:tc>
          <w:tcPr>
            <w:tcW w:w="2913" w:type="dxa"/>
            <w:vAlign w:val="center"/>
          </w:tcPr>
          <w:p w14:paraId="71C5D889" w14:textId="738E6024" w:rsidR="0087660D" w:rsidRPr="0087660D" w:rsidRDefault="0087660D" w:rsidP="0087660D">
            <w:pPr>
              <w:rPr>
                <w:rFonts w:ascii="Arial" w:hAnsi="Arial" w:cs="Arial"/>
                <w:sz w:val="16"/>
                <w:szCs w:val="16"/>
              </w:rPr>
            </w:pPr>
            <w:r w:rsidRPr="0087660D">
              <w:rPr>
                <w:rFonts w:ascii="Arial" w:hAnsi="Arial" w:cs="Arial"/>
                <w:sz w:val="16"/>
                <w:szCs w:val="16"/>
              </w:rPr>
              <w:t>SINN</w:t>
            </w:r>
          </w:p>
        </w:tc>
      </w:tr>
      <w:tr w:rsidR="0087660D" w:rsidRPr="00B27225" w14:paraId="745884A0" w14:textId="4E11072A" w:rsidTr="0087660D">
        <w:trPr>
          <w:trHeight w:val="257"/>
          <w:jc w:val="center"/>
        </w:trPr>
        <w:tc>
          <w:tcPr>
            <w:tcW w:w="2242" w:type="dxa"/>
            <w:shd w:val="clear" w:color="auto" w:fill="auto"/>
            <w:noWrap/>
            <w:vAlign w:val="center"/>
          </w:tcPr>
          <w:p w14:paraId="3B562F11" w14:textId="79BC497D" w:rsidR="0087660D" w:rsidRPr="0087660D" w:rsidRDefault="0087660D" w:rsidP="0087660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660D">
              <w:rPr>
                <w:rFonts w:ascii="Arial" w:hAnsi="Arial" w:cs="Arial"/>
                <w:color w:val="000000"/>
                <w:sz w:val="16"/>
                <w:szCs w:val="16"/>
              </w:rPr>
              <w:t>Móvel Pré</w:t>
            </w:r>
          </w:p>
        </w:tc>
        <w:tc>
          <w:tcPr>
            <w:tcW w:w="2913" w:type="dxa"/>
            <w:vAlign w:val="center"/>
          </w:tcPr>
          <w:p w14:paraId="7E4CB8C9" w14:textId="380B3266" w:rsidR="0087660D" w:rsidRPr="0087660D" w:rsidRDefault="0087660D" w:rsidP="0087660D">
            <w:pPr>
              <w:rPr>
                <w:rFonts w:ascii="Arial" w:hAnsi="Arial" w:cs="Arial"/>
                <w:sz w:val="16"/>
                <w:szCs w:val="16"/>
              </w:rPr>
            </w:pPr>
            <w:r w:rsidRPr="0087660D">
              <w:rPr>
                <w:rFonts w:ascii="Arial" w:hAnsi="Arial" w:cs="Arial"/>
                <w:sz w:val="16"/>
                <w:szCs w:val="16"/>
              </w:rPr>
              <w:t>SIEBEL</w:t>
            </w:r>
          </w:p>
        </w:tc>
      </w:tr>
      <w:tr w:rsidR="0087660D" w:rsidRPr="00B27225" w14:paraId="2341A225" w14:textId="6059F1C0" w:rsidTr="0087660D">
        <w:trPr>
          <w:trHeight w:val="257"/>
          <w:jc w:val="center"/>
        </w:trPr>
        <w:tc>
          <w:tcPr>
            <w:tcW w:w="2242" w:type="dxa"/>
            <w:shd w:val="clear" w:color="auto" w:fill="auto"/>
            <w:noWrap/>
            <w:vAlign w:val="center"/>
          </w:tcPr>
          <w:p w14:paraId="02E4EC15" w14:textId="623C1098" w:rsidR="0087660D" w:rsidRPr="0087660D" w:rsidRDefault="0087660D" w:rsidP="0087660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660D">
              <w:rPr>
                <w:rFonts w:ascii="Arial" w:hAnsi="Arial" w:cs="Arial"/>
                <w:color w:val="000000"/>
                <w:sz w:val="16"/>
                <w:szCs w:val="16"/>
              </w:rPr>
              <w:t>Móvel Pós e Móvel 3G</w:t>
            </w:r>
          </w:p>
        </w:tc>
        <w:tc>
          <w:tcPr>
            <w:tcW w:w="2913" w:type="dxa"/>
            <w:vAlign w:val="center"/>
          </w:tcPr>
          <w:p w14:paraId="759C40F7" w14:textId="20994D7F" w:rsidR="0087660D" w:rsidRPr="0087660D" w:rsidRDefault="0087660D" w:rsidP="0087660D">
            <w:pPr>
              <w:rPr>
                <w:rFonts w:ascii="Arial" w:hAnsi="Arial" w:cs="Arial"/>
                <w:sz w:val="16"/>
                <w:szCs w:val="16"/>
              </w:rPr>
            </w:pPr>
            <w:r w:rsidRPr="0087660D">
              <w:rPr>
                <w:rFonts w:ascii="Arial" w:hAnsi="Arial" w:cs="Arial"/>
                <w:sz w:val="16"/>
                <w:szCs w:val="16"/>
              </w:rPr>
              <w:t>SIEBEL</w:t>
            </w:r>
          </w:p>
        </w:tc>
      </w:tr>
      <w:tr w:rsidR="0087660D" w:rsidRPr="00B27225" w14:paraId="29689E0E" w14:textId="06754B5B" w:rsidTr="0087660D">
        <w:trPr>
          <w:trHeight w:val="257"/>
          <w:jc w:val="center"/>
        </w:trPr>
        <w:tc>
          <w:tcPr>
            <w:tcW w:w="2242" w:type="dxa"/>
            <w:shd w:val="clear" w:color="auto" w:fill="auto"/>
            <w:noWrap/>
            <w:vAlign w:val="center"/>
          </w:tcPr>
          <w:p w14:paraId="27F627FB" w14:textId="35557661" w:rsidR="0087660D" w:rsidRPr="0087660D" w:rsidRDefault="0087660D" w:rsidP="0087660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660D">
              <w:rPr>
                <w:rFonts w:ascii="Arial" w:hAnsi="Arial" w:cs="Arial"/>
                <w:color w:val="000000"/>
                <w:sz w:val="16"/>
                <w:szCs w:val="16"/>
              </w:rPr>
              <w:t>OCT e Oi Total</w:t>
            </w:r>
          </w:p>
        </w:tc>
        <w:tc>
          <w:tcPr>
            <w:tcW w:w="2913" w:type="dxa"/>
            <w:vAlign w:val="center"/>
          </w:tcPr>
          <w:p w14:paraId="5CD88CD7" w14:textId="343EBDD4" w:rsidR="0087660D" w:rsidRPr="0087660D" w:rsidRDefault="0087660D" w:rsidP="0087660D">
            <w:pPr>
              <w:rPr>
                <w:rFonts w:ascii="Arial" w:hAnsi="Arial" w:cs="Arial"/>
                <w:sz w:val="16"/>
                <w:szCs w:val="16"/>
              </w:rPr>
            </w:pPr>
            <w:r w:rsidRPr="0087660D">
              <w:rPr>
                <w:rFonts w:ascii="Arial" w:hAnsi="Arial" w:cs="Arial"/>
                <w:sz w:val="16"/>
                <w:szCs w:val="16"/>
              </w:rPr>
              <w:t>SIEBEL</w:t>
            </w:r>
          </w:p>
        </w:tc>
      </w:tr>
    </w:tbl>
    <w:p w14:paraId="2C426624" w14:textId="77777777" w:rsidR="0087660D" w:rsidRPr="00B27225" w:rsidRDefault="0087660D" w:rsidP="009248B5">
      <w:pPr>
        <w:rPr>
          <w:rFonts w:ascii="Arial" w:hAnsi="Arial" w:cs="Arial"/>
        </w:rPr>
      </w:pPr>
    </w:p>
    <w:p w14:paraId="37DAB14F" w14:textId="77777777" w:rsidR="00EC489C" w:rsidRPr="00B27225" w:rsidRDefault="00EC489C" w:rsidP="00EC489C">
      <w:pPr>
        <w:ind w:left="708"/>
        <w:rPr>
          <w:rFonts w:ascii="Arial" w:hAnsi="Arial" w:cs="Arial"/>
          <w:b/>
          <w:sz w:val="20"/>
          <w:szCs w:val="20"/>
        </w:rPr>
      </w:pPr>
    </w:p>
    <w:p w14:paraId="6B808FBE" w14:textId="3BA7211C" w:rsidR="000D0291" w:rsidRPr="00B27225" w:rsidRDefault="000D0291" w:rsidP="000B04A4">
      <w:pPr>
        <w:pStyle w:val="Heading4"/>
        <w:rPr>
          <w:lang w:val="pt-BR"/>
        </w:rPr>
      </w:pPr>
      <w:r w:rsidRPr="00B27225">
        <w:rPr>
          <w:lang w:val="pt-BR"/>
        </w:rPr>
        <w:t xml:space="preserve">RGN09 – </w:t>
      </w:r>
      <w:r w:rsidR="009248B5" w:rsidRPr="00B27225">
        <w:rPr>
          <w:lang w:val="pt-BR"/>
        </w:rPr>
        <w:t>O batimento deverá ser realizado para todos os Produtos que o cliente possua no Minha Oi</w:t>
      </w:r>
      <w:r w:rsidRPr="00B27225">
        <w:rPr>
          <w:lang w:val="pt-BR"/>
        </w:rPr>
        <w:t>.</w:t>
      </w:r>
    </w:p>
    <w:p w14:paraId="083E4B55" w14:textId="6F6B3D9D" w:rsidR="009248B5" w:rsidRPr="00B27225" w:rsidRDefault="009248B5" w:rsidP="009248B5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O batimento deve acontecer para cada produto que o cliente possuir no minha Oi.</w:t>
      </w:r>
    </w:p>
    <w:p w14:paraId="2D9D430A" w14:textId="68C782C1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Fixo;</w:t>
      </w:r>
    </w:p>
    <w:p w14:paraId="43654319" w14:textId="48F01814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Banda Larga;</w:t>
      </w:r>
    </w:p>
    <w:p w14:paraId="1ECBDE51" w14:textId="3DD89BAC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TV;</w:t>
      </w:r>
    </w:p>
    <w:p w14:paraId="0E1C80CD" w14:textId="39D8D83F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Móvel Pré;</w:t>
      </w:r>
    </w:p>
    <w:p w14:paraId="50B08998" w14:textId="434E7B29" w:rsidR="009248B5" w:rsidRPr="00B27225" w:rsidRDefault="00FB005F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Móvel Pós</w:t>
      </w:r>
      <w:r w:rsidR="009248B5" w:rsidRPr="00B27225">
        <w:rPr>
          <w:rFonts w:ascii="Arial" w:hAnsi="Arial" w:cs="Arial"/>
        </w:rPr>
        <w:t>;</w:t>
      </w:r>
    </w:p>
    <w:p w14:paraId="7685F4DD" w14:textId="1FFB41C5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Móvel 3G;</w:t>
      </w:r>
    </w:p>
    <w:p w14:paraId="01A343C7" w14:textId="6B0E55B7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OCT;</w:t>
      </w:r>
    </w:p>
    <w:p w14:paraId="0C0FAB90" w14:textId="0516F8D0" w:rsidR="009248B5" w:rsidRPr="00B27225" w:rsidRDefault="009248B5" w:rsidP="009248B5">
      <w:pPr>
        <w:rPr>
          <w:rFonts w:ascii="Arial" w:hAnsi="Arial" w:cs="Arial"/>
        </w:rPr>
      </w:pPr>
      <w:r w:rsidRPr="00B27225">
        <w:rPr>
          <w:rFonts w:ascii="Arial" w:hAnsi="Arial" w:cs="Arial"/>
        </w:rPr>
        <w:t>- Oi Total;</w:t>
      </w:r>
    </w:p>
    <w:p w14:paraId="6BDB2C6E" w14:textId="77777777" w:rsidR="000D0291" w:rsidRPr="00B27225" w:rsidRDefault="000D0291" w:rsidP="000D0291">
      <w:pPr>
        <w:rPr>
          <w:lang w:eastAsia="en-US"/>
        </w:rPr>
      </w:pPr>
    </w:p>
    <w:p w14:paraId="73C9D4FA" w14:textId="6A6D024D" w:rsidR="00096699" w:rsidRPr="00B27225" w:rsidRDefault="00096699" w:rsidP="000B04A4">
      <w:pPr>
        <w:pStyle w:val="Heading4"/>
        <w:rPr>
          <w:lang w:val="pt-BR"/>
        </w:rPr>
      </w:pPr>
      <w:r w:rsidRPr="00B27225">
        <w:rPr>
          <w:lang w:val="pt-BR"/>
        </w:rPr>
        <w:t>RGN10 – Batimento clientes Fixo e Banda Larga.</w:t>
      </w:r>
    </w:p>
    <w:p w14:paraId="72FE2F6B" w14:textId="77777777" w:rsidR="00096699" w:rsidRPr="00B27225" w:rsidRDefault="00096699" w:rsidP="00096699">
      <w:pPr>
        <w:rPr>
          <w:lang w:eastAsia="en-US"/>
        </w:rPr>
      </w:pPr>
    </w:p>
    <w:p w14:paraId="5DF9ADF9" w14:textId="77777777" w:rsidR="00096699" w:rsidRPr="00B27225" w:rsidRDefault="00096699" w:rsidP="00096699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Para clientes Fixo e Banda Larga realizar o batimento das seguintes informações:</w:t>
      </w:r>
    </w:p>
    <w:p w14:paraId="2A298136" w14:textId="77777777" w:rsidR="00226C77" w:rsidRPr="00B27225" w:rsidRDefault="00226C77" w:rsidP="00096699">
      <w:pPr>
        <w:rPr>
          <w:rFonts w:ascii="Arial" w:hAnsi="Arial" w:cs="Arial"/>
          <w:lang w:eastAsia="en-US"/>
        </w:rPr>
      </w:pPr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4111"/>
        <w:gridCol w:w="1843"/>
      </w:tblGrid>
      <w:tr w:rsidR="00111CF3" w:rsidRPr="00B27225" w14:paraId="791ADE06" w14:textId="23203C5D" w:rsidTr="00A512B8">
        <w:trPr>
          <w:trHeight w:val="280"/>
          <w:jc w:val="center"/>
        </w:trPr>
        <w:tc>
          <w:tcPr>
            <w:tcW w:w="4111" w:type="dxa"/>
            <w:shd w:val="clear" w:color="FFFFFF" w:fill="C0C0C0"/>
            <w:noWrap/>
            <w:vAlign w:val="center"/>
            <w:hideMark/>
          </w:tcPr>
          <w:p w14:paraId="6EEC44DE" w14:textId="77777777" w:rsidR="00111CF3" w:rsidRPr="00A512B8" w:rsidRDefault="00111CF3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111" w:type="dxa"/>
            <w:shd w:val="clear" w:color="FFFFFF" w:fill="C0C0C0"/>
            <w:vAlign w:val="center"/>
          </w:tcPr>
          <w:p w14:paraId="2B7D4745" w14:textId="5E11FDDA" w:rsidR="00111CF3" w:rsidRPr="00A512B8" w:rsidRDefault="00111CF3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843" w:type="dxa"/>
            <w:shd w:val="clear" w:color="FFFFFF" w:fill="C0C0C0"/>
            <w:vAlign w:val="center"/>
          </w:tcPr>
          <w:p w14:paraId="26B87C9A" w14:textId="0BE22C30" w:rsidR="00111CF3" w:rsidRPr="00A512B8" w:rsidRDefault="00111CF3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color w:val="000000"/>
                <w:sz w:val="16"/>
                <w:szCs w:val="20"/>
              </w:rPr>
              <w:t>CHAVE</w:t>
            </w:r>
          </w:p>
        </w:tc>
      </w:tr>
      <w:tr w:rsidR="00111CF3" w:rsidRPr="00B27225" w14:paraId="0BEBAD21" w14:textId="0E90D7FF" w:rsidTr="00A512B8">
        <w:trPr>
          <w:trHeight w:val="309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16C4833E" w14:textId="5A92E8B8" w:rsidR="00111CF3" w:rsidRPr="00A512B8" w:rsidRDefault="00111CF3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111" w:type="dxa"/>
            <w:vAlign w:val="center"/>
          </w:tcPr>
          <w:p w14:paraId="7AC99B65" w14:textId="34D7B9DF" w:rsidR="00111CF3" w:rsidRPr="00A512B8" w:rsidRDefault="00111CF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"Terminal existente no CRM e inexistente no Portal',</w:t>
            </w:r>
            <w:r w:rsidR="00FB005F" w:rsidRPr="00A512B8">
              <w:rPr>
                <w:rFonts w:ascii="Arial" w:hAnsi="Arial" w:cs="Arial"/>
                <w:sz w:val="16"/>
              </w:rPr>
              <w:t xml:space="preserve"> </w:t>
            </w:r>
            <w:r w:rsidRPr="00A512B8">
              <w:rPr>
                <w:rFonts w:ascii="Arial" w:hAnsi="Arial" w:cs="Arial"/>
                <w:sz w:val="16"/>
              </w:rPr>
              <w:t>"Terminal existente no Portal e inexistente no CRM para o mesmo CPF"</w:t>
            </w:r>
          </w:p>
        </w:tc>
        <w:tc>
          <w:tcPr>
            <w:tcW w:w="1843" w:type="dxa"/>
            <w:vAlign w:val="center"/>
          </w:tcPr>
          <w:p w14:paraId="65BB0004" w14:textId="5C1776FC" w:rsidR="00111CF3" w:rsidRPr="00A512B8" w:rsidRDefault="00111CF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</w:t>
            </w:r>
          </w:p>
        </w:tc>
      </w:tr>
      <w:tr w:rsidR="00111CF3" w:rsidRPr="00B27225" w14:paraId="7E5EBAAA" w14:textId="51FC8400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6B5D8907" w14:textId="2DF6CCDE" w:rsidR="00111CF3" w:rsidRPr="00A512B8" w:rsidRDefault="00111CF3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111" w:type="dxa"/>
            <w:vAlign w:val="center"/>
          </w:tcPr>
          <w:p w14:paraId="07669028" w14:textId="21ACFE4E" w:rsidR="00111CF3" w:rsidRPr="00A512B8" w:rsidRDefault="00111CF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"Status divergente"</w:t>
            </w:r>
          </w:p>
        </w:tc>
        <w:tc>
          <w:tcPr>
            <w:tcW w:w="1843" w:type="dxa"/>
            <w:vAlign w:val="center"/>
          </w:tcPr>
          <w:p w14:paraId="5F60D914" w14:textId="65299BC8" w:rsidR="00111CF3" w:rsidRPr="00A512B8" w:rsidRDefault="00111CF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111CF3" w:rsidRPr="00B27225" w14:paraId="1AEDB876" w14:textId="2174AF61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132C05F8" w14:textId="0AB43CF2" w:rsidR="00111CF3" w:rsidRPr="00A512B8" w:rsidRDefault="00AE3598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111" w:type="dxa"/>
            <w:vAlign w:val="center"/>
          </w:tcPr>
          <w:p w14:paraId="2FFDEE2F" w14:textId="10CE38EA" w:rsidR="00111CF3" w:rsidRPr="00A512B8" w:rsidRDefault="00AE3598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"Produto existente no CRM e inexistente no Portal"</w:t>
            </w:r>
          </w:p>
        </w:tc>
        <w:tc>
          <w:tcPr>
            <w:tcW w:w="1843" w:type="dxa"/>
            <w:vAlign w:val="center"/>
          </w:tcPr>
          <w:p w14:paraId="1478F149" w14:textId="3C677ABB" w:rsidR="00111CF3" w:rsidRPr="00A512B8" w:rsidRDefault="00AE3598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111CF3" w:rsidRPr="00B27225" w14:paraId="69910112" w14:textId="7ECD3736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2CCA57A4" w14:textId="1432ECDC" w:rsidR="00111CF3" w:rsidRPr="00A512B8" w:rsidRDefault="00AE3598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111" w:type="dxa"/>
            <w:vAlign w:val="center"/>
          </w:tcPr>
          <w:p w14:paraId="1B7A95A9" w14:textId="18EC189F" w:rsidR="00111CF3" w:rsidRPr="00A512B8" w:rsidRDefault="00AE3598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"Nome do Plano divergente"</w:t>
            </w:r>
          </w:p>
        </w:tc>
        <w:tc>
          <w:tcPr>
            <w:tcW w:w="1843" w:type="dxa"/>
            <w:vAlign w:val="center"/>
          </w:tcPr>
          <w:p w14:paraId="21CC0D94" w14:textId="09BA8296" w:rsidR="00111CF3" w:rsidRPr="00A512B8" w:rsidRDefault="00AE3598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111CF3" w:rsidRPr="00B27225" w14:paraId="6B6FA8D6" w14:textId="505C2566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659049E4" w14:textId="566B7CF7" w:rsidR="00111CF3" w:rsidRPr="00A512B8" w:rsidRDefault="00AE3598" w:rsidP="00A512B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111" w:type="dxa"/>
            <w:vAlign w:val="center"/>
          </w:tcPr>
          <w:p w14:paraId="153E527F" w14:textId="6774DA32" w:rsidR="00111CF3" w:rsidRPr="00A512B8" w:rsidRDefault="00593E9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"Status Conta Online divergente"</w:t>
            </w:r>
          </w:p>
        </w:tc>
        <w:tc>
          <w:tcPr>
            <w:tcW w:w="1843" w:type="dxa"/>
            <w:vAlign w:val="center"/>
          </w:tcPr>
          <w:p w14:paraId="7A139683" w14:textId="1BBF0071" w:rsidR="00111CF3" w:rsidRPr="00A512B8" w:rsidRDefault="00226C77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AE3598" w:rsidRPr="00B27225" w14:paraId="1F48A7CA" w14:textId="77777777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2524443B" w14:textId="2690B1D1" w:rsidR="00AE3598" w:rsidRPr="00A512B8" w:rsidRDefault="00AE3598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111" w:type="dxa"/>
            <w:vAlign w:val="center"/>
          </w:tcPr>
          <w:p w14:paraId="7B5A4ECA" w14:textId="7F1019DD" w:rsidR="00AE3598" w:rsidRPr="00A512B8" w:rsidRDefault="00593E9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"Email Conta Online divergente"</w:t>
            </w:r>
          </w:p>
        </w:tc>
        <w:tc>
          <w:tcPr>
            <w:tcW w:w="1843" w:type="dxa"/>
            <w:vAlign w:val="center"/>
          </w:tcPr>
          <w:p w14:paraId="528DA6E6" w14:textId="4BA889E5" w:rsidR="00AE3598" w:rsidRPr="00A512B8" w:rsidRDefault="00226C77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AE3598" w:rsidRPr="00B27225" w14:paraId="0A711315" w14:textId="77777777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603E4C7B" w14:textId="1FBE5A40" w:rsidR="00AE3598" w:rsidRPr="00A512B8" w:rsidRDefault="00AE3598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111" w:type="dxa"/>
            <w:vAlign w:val="center"/>
          </w:tcPr>
          <w:p w14:paraId="5108F707" w14:textId="2242C3C6" w:rsidR="00AE3598" w:rsidRPr="00A512B8" w:rsidRDefault="00593E9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"Data de Cadastro d</w:t>
            </w:r>
            <w:r w:rsidR="00FB005F" w:rsidRPr="00A512B8">
              <w:rPr>
                <w:rFonts w:ascii="Arial" w:hAnsi="Arial" w:cs="Arial"/>
                <w:sz w:val="16"/>
              </w:rPr>
              <w:t>a</w:t>
            </w:r>
            <w:r w:rsidRPr="00A512B8">
              <w:rPr>
                <w:rFonts w:ascii="Arial" w:hAnsi="Arial" w:cs="Arial"/>
                <w:sz w:val="16"/>
              </w:rPr>
              <w:t xml:space="preserve"> conta online divergente"</w:t>
            </w:r>
          </w:p>
        </w:tc>
        <w:tc>
          <w:tcPr>
            <w:tcW w:w="1843" w:type="dxa"/>
            <w:vAlign w:val="center"/>
          </w:tcPr>
          <w:p w14:paraId="5FF9BA68" w14:textId="32A19EA4" w:rsidR="00AE3598" w:rsidRPr="00A512B8" w:rsidRDefault="00593E93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AE3598" w:rsidRPr="00B27225" w14:paraId="2C79C389" w14:textId="77777777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12019F7C" w14:textId="4FB9F9AF" w:rsidR="00AE3598" w:rsidRPr="00A512B8" w:rsidRDefault="00AE3598" w:rsidP="00A512B8">
            <w:pPr>
              <w:rPr>
                <w:rFonts w:ascii="Arial" w:hAnsi="Arial" w:cs="Arial"/>
                <w:sz w:val="16"/>
                <w:lang w:val="en-US"/>
              </w:rPr>
            </w:pPr>
            <w:r w:rsidRPr="00A512B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111" w:type="dxa"/>
            <w:vAlign w:val="center"/>
          </w:tcPr>
          <w:p w14:paraId="63501E67" w14:textId="7C6F4C67" w:rsidR="00AE3598" w:rsidRPr="00A512B8" w:rsidRDefault="00A76A91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"Data do </w:t>
            </w:r>
            <w:r w:rsidR="00593E93" w:rsidRPr="00A512B8">
              <w:rPr>
                <w:rFonts w:ascii="Arial" w:hAnsi="Arial" w:cs="Arial"/>
                <w:sz w:val="16"/>
              </w:rPr>
              <w:t>último</w:t>
            </w:r>
            <w:r w:rsidRPr="00A512B8">
              <w:rPr>
                <w:rFonts w:ascii="Arial" w:hAnsi="Arial" w:cs="Arial"/>
                <w:sz w:val="16"/>
              </w:rPr>
              <w:t xml:space="preserve"> status conta online divergente"</w:t>
            </w:r>
          </w:p>
        </w:tc>
        <w:tc>
          <w:tcPr>
            <w:tcW w:w="1843" w:type="dxa"/>
            <w:vAlign w:val="center"/>
          </w:tcPr>
          <w:p w14:paraId="13AB44C4" w14:textId="428E1808" w:rsidR="00AE3598" w:rsidRPr="00A512B8" w:rsidRDefault="002801E1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AE3598" w:rsidRPr="00B27225" w14:paraId="78AACCE8" w14:textId="77777777" w:rsidTr="00A512B8">
        <w:trPr>
          <w:trHeight w:val="280"/>
          <w:jc w:val="center"/>
        </w:trPr>
        <w:tc>
          <w:tcPr>
            <w:tcW w:w="4111" w:type="dxa"/>
            <w:shd w:val="clear" w:color="auto" w:fill="auto"/>
            <w:noWrap/>
            <w:vAlign w:val="center"/>
          </w:tcPr>
          <w:p w14:paraId="550C2F41" w14:textId="79EFFF00" w:rsidR="00AE3598" w:rsidRPr="00A512B8" w:rsidRDefault="00AE3598" w:rsidP="00A512B8">
            <w:pPr>
              <w:rPr>
                <w:rFonts w:ascii="Arial" w:hAnsi="Arial" w:cs="Arial"/>
                <w:sz w:val="16"/>
                <w:lang w:val="en-US"/>
              </w:rPr>
            </w:pPr>
            <w:r w:rsidRPr="00A512B8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111" w:type="dxa"/>
            <w:vAlign w:val="center"/>
          </w:tcPr>
          <w:p w14:paraId="4F7DB205" w14:textId="0100F978" w:rsidR="00AE3598" w:rsidRPr="00A512B8" w:rsidRDefault="00A76A91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"Terminal cadastrado no Conta Online para recebimento de SMS divergente"</w:t>
            </w:r>
          </w:p>
        </w:tc>
        <w:tc>
          <w:tcPr>
            <w:tcW w:w="1843" w:type="dxa"/>
            <w:vAlign w:val="center"/>
          </w:tcPr>
          <w:p w14:paraId="242348C1" w14:textId="603CC38B" w:rsidR="00AE3598" w:rsidRPr="00A512B8" w:rsidRDefault="002801E1" w:rsidP="00A512B8">
            <w:pPr>
              <w:rPr>
                <w:rFonts w:ascii="Arial" w:hAnsi="Arial" w:cs="Arial"/>
                <w:sz w:val="16"/>
              </w:rPr>
            </w:pPr>
            <w:r w:rsidRPr="00A512B8">
              <w:rPr>
                <w:rFonts w:ascii="Arial" w:hAnsi="Arial" w:cs="Arial"/>
                <w:sz w:val="16"/>
              </w:rPr>
              <w:t>CPF + TERMINAL</w:t>
            </w:r>
          </w:p>
        </w:tc>
      </w:tr>
    </w:tbl>
    <w:p w14:paraId="710FC05D" w14:textId="0A61BB0B" w:rsidR="00096699" w:rsidRDefault="00096699" w:rsidP="00226C77">
      <w:pPr>
        <w:rPr>
          <w:rFonts w:ascii="Arial" w:hAnsi="Arial" w:cs="Arial"/>
          <w:lang w:eastAsia="en-US"/>
        </w:rPr>
      </w:pPr>
    </w:p>
    <w:p w14:paraId="5F61B66A" w14:textId="11B3F5F5" w:rsidR="00BF12FB" w:rsidRDefault="00BF12FB" w:rsidP="00226C77">
      <w:pPr>
        <w:rPr>
          <w:rFonts w:ascii="Arial" w:hAnsi="Arial" w:cs="Arial"/>
        </w:rPr>
      </w:pPr>
      <w:r w:rsidRPr="00BF12FB">
        <w:rPr>
          <w:rFonts w:ascii="Arial" w:hAnsi="Arial" w:cs="Arial"/>
        </w:rPr>
        <w:t>Para o batimento entre o PORTAL Oi e o CDI, o mesmo deverá ser da seguinte forma: Se no extrator do PORTAL OI, o registro tiver CRM_ORIGEM igual a STC</w:t>
      </w:r>
      <w:r w:rsidR="00E34A8D">
        <w:rPr>
          <w:rFonts w:ascii="Arial" w:hAnsi="Arial" w:cs="Arial"/>
        </w:rPr>
        <w:t xml:space="preserve"> ou SBL8 </w:t>
      </w:r>
      <w:r w:rsidRPr="00BF12FB">
        <w:rPr>
          <w:rFonts w:ascii="Arial" w:hAnsi="Arial" w:cs="Arial"/>
        </w:rPr>
        <w:t>então esse registro do PORTAL OI deve ser batido</w:t>
      </w:r>
      <w:r w:rsidR="004244F9">
        <w:rPr>
          <w:rFonts w:ascii="Arial" w:hAnsi="Arial" w:cs="Arial"/>
        </w:rPr>
        <w:t xml:space="preserve"> também </w:t>
      </w:r>
      <w:r w:rsidRPr="00BF12FB">
        <w:rPr>
          <w:rFonts w:ascii="Arial" w:hAnsi="Arial" w:cs="Arial"/>
        </w:rPr>
        <w:t>com o CDI.</w:t>
      </w:r>
    </w:p>
    <w:p w14:paraId="1029B407" w14:textId="77777777" w:rsidR="00E34A8D" w:rsidRDefault="00E34A8D" w:rsidP="00226C77">
      <w:pPr>
        <w:rPr>
          <w:rFonts w:ascii="Arial" w:hAnsi="Arial" w:cs="Arial"/>
        </w:rPr>
      </w:pPr>
    </w:p>
    <w:p w14:paraId="4CD1C70D" w14:textId="26CE1E15" w:rsidR="00C476C1" w:rsidRPr="004A3355" w:rsidRDefault="00C476C1" w:rsidP="00C476C1">
      <w:pPr>
        <w:pStyle w:val="Heading5"/>
      </w:pPr>
      <w:r w:rsidRPr="004A3355">
        <w:lastRenderedPageBreak/>
        <w:t>Alarmes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3"/>
        <w:gridCol w:w="3497"/>
        <w:gridCol w:w="3033"/>
      </w:tblGrid>
      <w:tr w:rsidR="00C476C1" w:rsidRPr="00334E18" w14:paraId="5216422D" w14:textId="77777777" w:rsidTr="004A3355">
        <w:trPr>
          <w:jc w:val="center"/>
        </w:trPr>
        <w:tc>
          <w:tcPr>
            <w:tcW w:w="0" w:type="auto"/>
            <w:shd w:val="clear" w:color="auto" w:fill="BFBFBF" w:themeFill="background1" w:themeFillShade="BF"/>
          </w:tcPr>
          <w:p w14:paraId="5368596C" w14:textId="3BE7760E" w:rsidR="00C476C1" w:rsidRPr="004A3355" w:rsidRDefault="004A3355" w:rsidP="00C476C1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CAMPO</w:t>
            </w:r>
          </w:p>
        </w:tc>
        <w:tc>
          <w:tcPr>
            <w:tcW w:w="3497" w:type="dxa"/>
            <w:shd w:val="clear" w:color="auto" w:fill="BFBFBF" w:themeFill="background1" w:themeFillShade="BF"/>
          </w:tcPr>
          <w:p w14:paraId="653B730D" w14:textId="3DAAC900" w:rsidR="00C476C1" w:rsidRPr="004A3355" w:rsidRDefault="004A3355" w:rsidP="00C476C1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VALOR</w:t>
            </w:r>
          </w:p>
        </w:tc>
        <w:tc>
          <w:tcPr>
            <w:tcW w:w="3033" w:type="dxa"/>
            <w:shd w:val="clear" w:color="auto" w:fill="BFBFBF" w:themeFill="background1" w:themeFillShade="BF"/>
          </w:tcPr>
          <w:p w14:paraId="34B9AC5D" w14:textId="4F012FCA" w:rsidR="00C476C1" w:rsidRPr="004A3355" w:rsidRDefault="004A3355" w:rsidP="00C476C1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DESCRIÇÃO</w:t>
            </w:r>
          </w:p>
        </w:tc>
      </w:tr>
      <w:tr w:rsidR="003C4E52" w:rsidRPr="0034122C" w14:paraId="51FFEB8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49CA1541" w14:textId="61FC8538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PORTAL_CPF</w:t>
            </w:r>
          </w:p>
        </w:tc>
        <w:tc>
          <w:tcPr>
            <w:tcW w:w="3497" w:type="dxa"/>
            <w:shd w:val="clear" w:color="auto" w:fill="auto"/>
          </w:tcPr>
          <w:p w14:paraId="689E2C63" w14:textId="453DB828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[PORTAL.CPF]</w:t>
            </w:r>
          </w:p>
        </w:tc>
        <w:tc>
          <w:tcPr>
            <w:tcW w:w="3033" w:type="dxa"/>
            <w:shd w:val="clear" w:color="auto" w:fill="auto"/>
          </w:tcPr>
          <w:p w14:paraId="1719C0A3" w14:textId="62F8BA48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CPF no PORTAL</w:t>
            </w:r>
          </w:p>
        </w:tc>
      </w:tr>
      <w:tr w:rsidR="003C4E52" w:rsidRPr="0034122C" w14:paraId="6D9FD37F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3AF5A2BF" w14:textId="4D5BF2B5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CRM_CPF</w:t>
            </w:r>
          </w:p>
        </w:tc>
        <w:tc>
          <w:tcPr>
            <w:tcW w:w="3497" w:type="dxa"/>
            <w:shd w:val="clear" w:color="auto" w:fill="auto"/>
          </w:tcPr>
          <w:p w14:paraId="7C715086" w14:textId="36E63D88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[CRM.CPF]</w:t>
            </w:r>
          </w:p>
        </w:tc>
        <w:tc>
          <w:tcPr>
            <w:tcW w:w="3033" w:type="dxa"/>
            <w:shd w:val="clear" w:color="auto" w:fill="auto"/>
          </w:tcPr>
          <w:p w14:paraId="222B2E66" w14:textId="539C7BF0" w:rsidR="003C4E52" w:rsidRPr="00D052A3" w:rsidRDefault="004A3355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CPF</w:t>
            </w:r>
            <w:r w:rsidR="003C4E52"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3C4E52" w:rsidRPr="0034122C" w14:paraId="33A9AEF0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3EB3946D" w14:textId="273C433B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</w:t>
            </w:r>
          </w:p>
        </w:tc>
        <w:tc>
          <w:tcPr>
            <w:tcW w:w="3497" w:type="dxa"/>
            <w:shd w:val="clear" w:color="auto" w:fill="auto"/>
          </w:tcPr>
          <w:p w14:paraId="0A51F40A" w14:textId="6DF16211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[PORTAL.NRO_TERMINAL]</w:t>
            </w:r>
          </w:p>
        </w:tc>
        <w:tc>
          <w:tcPr>
            <w:tcW w:w="3033" w:type="dxa"/>
            <w:shd w:val="clear" w:color="auto" w:fill="auto"/>
          </w:tcPr>
          <w:p w14:paraId="050BE054" w14:textId="5CD06488" w:rsidR="003C4E52" w:rsidRPr="00D052A3" w:rsidRDefault="004A3355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="003C4E52"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3C4E52" w:rsidRPr="0034122C" w14:paraId="795B163D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574CF6B" w14:textId="394CB1C0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CRM_TERMINAL</w:t>
            </w:r>
          </w:p>
        </w:tc>
        <w:tc>
          <w:tcPr>
            <w:tcW w:w="3497" w:type="dxa"/>
            <w:shd w:val="clear" w:color="auto" w:fill="auto"/>
          </w:tcPr>
          <w:p w14:paraId="7D461CFA" w14:textId="1004AD5C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[CRM.NRO_TERMINAL]</w:t>
            </w:r>
          </w:p>
        </w:tc>
        <w:tc>
          <w:tcPr>
            <w:tcW w:w="3033" w:type="dxa"/>
            <w:shd w:val="clear" w:color="auto" w:fill="auto"/>
          </w:tcPr>
          <w:p w14:paraId="05D28C40" w14:textId="7BB3C7FE" w:rsidR="003C4E52" w:rsidRPr="00D052A3" w:rsidRDefault="004A3355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="003C4E52" w:rsidRPr="00D052A3">
              <w:rPr>
                <w:rFonts w:ascii="Arial" w:hAnsi="Arial" w:cs="Arial"/>
                <w:sz w:val="16"/>
                <w:szCs w:val="16"/>
              </w:rPr>
              <w:t>no CRM</w:t>
            </w:r>
          </w:p>
        </w:tc>
      </w:tr>
      <w:tr w:rsidR="003C4E52" w:rsidRPr="0034122C" w14:paraId="7688C5D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2781A42D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ID_PLATAFORMA_A </w:t>
            </w:r>
          </w:p>
        </w:tc>
        <w:tc>
          <w:tcPr>
            <w:tcW w:w="3497" w:type="dxa"/>
            <w:shd w:val="clear" w:color="auto" w:fill="auto"/>
          </w:tcPr>
          <w:p w14:paraId="338421B3" w14:textId="16725DE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[ID_PLATAFORMA_A]</w:t>
            </w:r>
          </w:p>
        </w:tc>
        <w:tc>
          <w:tcPr>
            <w:tcW w:w="3033" w:type="dxa"/>
            <w:shd w:val="clear" w:color="auto" w:fill="auto"/>
          </w:tcPr>
          <w:p w14:paraId="6F0D9136" w14:textId="4021E279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Identificador da plataforma A </w:t>
            </w:r>
          </w:p>
        </w:tc>
      </w:tr>
      <w:tr w:rsidR="003C4E52" w:rsidRPr="0034122C" w14:paraId="6ECEDD45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81BBC39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ID_PLATAFORMA_B</w:t>
            </w:r>
          </w:p>
        </w:tc>
        <w:tc>
          <w:tcPr>
            <w:tcW w:w="3497" w:type="dxa"/>
            <w:shd w:val="clear" w:color="auto" w:fill="auto"/>
          </w:tcPr>
          <w:p w14:paraId="5B10CA2C" w14:textId="0B9F3093" w:rsidR="003C4E52" w:rsidRPr="00D052A3" w:rsidRDefault="00793685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[ID_PLATAFORMA_B]</w:t>
            </w:r>
          </w:p>
        </w:tc>
        <w:tc>
          <w:tcPr>
            <w:tcW w:w="3033" w:type="dxa"/>
            <w:shd w:val="clear" w:color="auto" w:fill="auto"/>
          </w:tcPr>
          <w:p w14:paraId="2E28D061" w14:textId="5C54F14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plataforma B</w:t>
            </w:r>
          </w:p>
        </w:tc>
      </w:tr>
      <w:tr w:rsidR="003C4E52" w:rsidRPr="0034122C" w14:paraId="0D07678B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110B9D93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ALARM_TYPE_ID</w:t>
            </w:r>
          </w:p>
        </w:tc>
        <w:tc>
          <w:tcPr>
            <w:tcW w:w="3497" w:type="dxa"/>
            <w:shd w:val="clear" w:color="auto" w:fill="auto"/>
          </w:tcPr>
          <w:p w14:paraId="05A8CD79" w14:textId="0193FCEE" w:rsidR="003C4E52" w:rsidRPr="00D052A3" w:rsidRDefault="00793685" w:rsidP="00793685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[ID_ALARM_TYPE]</w:t>
            </w:r>
          </w:p>
        </w:tc>
        <w:tc>
          <w:tcPr>
            <w:tcW w:w="3033" w:type="dxa"/>
            <w:shd w:val="clear" w:color="auto" w:fill="auto"/>
          </w:tcPr>
          <w:p w14:paraId="37DF4FDB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alarme na tabela PI_T_MISMATCH_DEFINITION</w:t>
            </w:r>
          </w:p>
        </w:tc>
      </w:tr>
      <w:tr w:rsidR="003C4E52" w:rsidRPr="0034122C" w14:paraId="72BCECE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01BF0F2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CREATED_DATE</w:t>
            </w:r>
          </w:p>
        </w:tc>
        <w:tc>
          <w:tcPr>
            <w:tcW w:w="3497" w:type="dxa"/>
            <w:shd w:val="clear" w:color="auto" w:fill="auto"/>
          </w:tcPr>
          <w:p w14:paraId="7AF76F9E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Sysdate</w:t>
            </w:r>
          </w:p>
        </w:tc>
        <w:tc>
          <w:tcPr>
            <w:tcW w:w="3033" w:type="dxa"/>
            <w:shd w:val="clear" w:color="auto" w:fill="auto"/>
          </w:tcPr>
          <w:p w14:paraId="0181FC69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de criação da alarme</w:t>
            </w:r>
          </w:p>
        </w:tc>
      </w:tr>
      <w:tr w:rsidR="003C4E52" w:rsidRPr="0034122C" w14:paraId="1FF1951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96E64D1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INCONSISTENCIA</w:t>
            </w:r>
          </w:p>
        </w:tc>
        <w:tc>
          <w:tcPr>
            <w:tcW w:w="3497" w:type="dxa"/>
            <w:shd w:val="clear" w:color="auto" w:fill="auto"/>
          </w:tcPr>
          <w:p w14:paraId="1B1EAAB4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[INCOSISTENCIA]</w:t>
            </w:r>
          </w:p>
        </w:tc>
        <w:tc>
          <w:tcPr>
            <w:tcW w:w="3033" w:type="dxa"/>
            <w:shd w:val="clear" w:color="auto" w:fill="auto"/>
          </w:tcPr>
          <w:p w14:paraId="028769C6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Valor fixo com a descrição do alarme</w:t>
            </w:r>
          </w:p>
        </w:tc>
      </w:tr>
      <w:tr w:rsidR="003C4E52" w:rsidRPr="0034122C" w14:paraId="13A1E2B4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146538DF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ID_CARREGAMENTO_A</w:t>
            </w:r>
          </w:p>
        </w:tc>
        <w:tc>
          <w:tcPr>
            <w:tcW w:w="3497" w:type="dxa"/>
            <w:shd w:val="clear" w:color="auto" w:fill="auto"/>
          </w:tcPr>
          <w:p w14:paraId="0A436DCD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57D7FA15" w14:textId="264970E1" w:rsidR="003C4E52" w:rsidRPr="00D052A3" w:rsidRDefault="003C4E52" w:rsidP="00793685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</w:t>
            </w:r>
            <w:r w:rsidR="00793685" w:rsidRPr="00D052A3">
              <w:rPr>
                <w:rFonts w:ascii="Arial" w:hAnsi="Arial" w:cs="Arial"/>
                <w:sz w:val="16"/>
                <w:szCs w:val="16"/>
              </w:rPr>
              <w:t xml:space="preserve">ntificador do ciclo de carga da Plataforma A </w:t>
            </w:r>
            <w:r w:rsidRPr="00D052A3">
              <w:rPr>
                <w:rFonts w:ascii="Arial" w:hAnsi="Arial" w:cs="Arial"/>
                <w:sz w:val="16"/>
                <w:szCs w:val="16"/>
              </w:rPr>
              <w:t>sendo utilizado</w:t>
            </w:r>
          </w:p>
        </w:tc>
      </w:tr>
      <w:tr w:rsidR="003C4E52" w:rsidRPr="0034122C" w14:paraId="623918AF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4482DC85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ID_CARREGAMENTO_B</w:t>
            </w:r>
          </w:p>
        </w:tc>
        <w:tc>
          <w:tcPr>
            <w:tcW w:w="3497" w:type="dxa"/>
            <w:shd w:val="clear" w:color="auto" w:fill="auto"/>
          </w:tcPr>
          <w:p w14:paraId="6B52BEF1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60742194" w14:textId="2BC2E178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</w:t>
            </w:r>
            <w:r w:rsidR="00AB4FA2" w:rsidRPr="00D052A3">
              <w:rPr>
                <w:rFonts w:ascii="Arial" w:hAnsi="Arial" w:cs="Arial"/>
                <w:sz w:val="16"/>
                <w:szCs w:val="16"/>
              </w:rPr>
              <w:t>entificador do ciclo de carga da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AB4FA2" w:rsidRPr="00D052A3">
              <w:rPr>
                <w:rFonts w:ascii="Arial" w:hAnsi="Arial" w:cs="Arial"/>
                <w:sz w:val="16"/>
                <w:szCs w:val="16"/>
              </w:rPr>
              <w:t>Plataforma B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sendo utilizado</w:t>
            </w:r>
          </w:p>
        </w:tc>
      </w:tr>
      <w:tr w:rsidR="003C4E52" w:rsidRPr="00334E18" w14:paraId="20FB15AA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96294C7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MISMATCH_ID</w:t>
            </w:r>
          </w:p>
        </w:tc>
        <w:tc>
          <w:tcPr>
            <w:tcW w:w="3497" w:type="dxa"/>
            <w:shd w:val="clear" w:color="auto" w:fill="auto"/>
          </w:tcPr>
          <w:p w14:paraId="35F26A97" w14:textId="521DE54F" w:rsidR="003C4E52" w:rsidRPr="00D052A3" w:rsidRDefault="00E730CB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[MISMATCH_ID]</w:t>
            </w:r>
          </w:p>
        </w:tc>
        <w:tc>
          <w:tcPr>
            <w:tcW w:w="3033" w:type="dxa"/>
            <w:shd w:val="clear" w:color="auto" w:fill="auto"/>
          </w:tcPr>
          <w:p w14:paraId="2FEFE398" w14:textId="3A550554" w:rsidR="003C4E52" w:rsidRPr="00D052A3" w:rsidRDefault="00E730CB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Mismatch</w:t>
            </w:r>
          </w:p>
        </w:tc>
      </w:tr>
      <w:tr w:rsidR="003C4E52" w:rsidRPr="00334E18" w14:paraId="31461023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B7ACD42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MISMATCH_NAME</w:t>
            </w:r>
          </w:p>
        </w:tc>
        <w:tc>
          <w:tcPr>
            <w:tcW w:w="3497" w:type="dxa"/>
            <w:shd w:val="clear" w:color="auto" w:fill="auto"/>
          </w:tcPr>
          <w:p w14:paraId="11214727" w14:textId="671C53C1" w:rsidR="003C4E52" w:rsidRPr="00D052A3" w:rsidRDefault="00E730CB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[MISMATCH_NAME]</w:t>
            </w:r>
          </w:p>
        </w:tc>
        <w:tc>
          <w:tcPr>
            <w:tcW w:w="3033" w:type="dxa"/>
            <w:shd w:val="clear" w:color="auto" w:fill="auto"/>
          </w:tcPr>
          <w:p w14:paraId="44B36568" w14:textId="6ABA2B79" w:rsidR="003C4E52" w:rsidRPr="00D052A3" w:rsidRDefault="00E730CB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do Mismatch</w:t>
            </w:r>
          </w:p>
        </w:tc>
      </w:tr>
      <w:tr w:rsidR="003C4E52" w:rsidRPr="00334E18" w14:paraId="2ADBD454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67E5E1E2" w14:textId="77777777" w:rsidR="003C4E52" w:rsidRPr="00D052A3" w:rsidRDefault="003C4E52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RECON_ID</w:t>
            </w:r>
          </w:p>
        </w:tc>
        <w:tc>
          <w:tcPr>
            <w:tcW w:w="3497" w:type="dxa"/>
            <w:shd w:val="clear" w:color="auto" w:fill="auto"/>
          </w:tcPr>
          <w:p w14:paraId="79178CC4" w14:textId="5A7E4CCC" w:rsidR="003C4E52" w:rsidRPr="00D052A3" w:rsidRDefault="00E730CB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[RECON_ID]</w:t>
            </w:r>
          </w:p>
        </w:tc>
        <w:tc>
          <w:tcPr>
            <w:tcW w:w="3033" w:type="dxa"/>
            <w:shd w:val="clear" w:color="auto" w:fill="auto"/>
          </w:tcPr>
          <w:p w14:paraId="17802A1A" w14:textId="063E5822" w:rsidR="003C4E52" w:rsidRPr="00D052A3" w:rsidRDefault="00E730CB" w:rsidP="00E730CB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Recon</w:t>
            </w:r>
            <w:r w:rsidR="00336607" w:rsidRPr="00D052A3">
              <w:rPr>
                <w:rFonts w:ascii="Arial" w:hAnsi="Arial" w:cs="Arial"/>
                <w:sz w:val="16"/>
                <w:szCs w:val="16"/>
              </w:rPr>
              <w:t>ciliação</w:t>
            </w:r>
          </w:p>
        </w:tc>
      </w:tr>
      <w:tr w:rsidR="00336607" w:rsidRPr="00334E18" w14:paraId="3F1CF4E6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4E6D6CC9" w14:textId="71BCD92A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PORTAL_TIPO_PRODUTO</w:t>
            </w:r>
          </w:p>
        </w:tc>
        <w:tc>
          <w:tcPr>
            <w:tcW w:w="3497" w:type="dxa"/>
            <w:shd w:val="clear" w:color="auto" w:fill="auto"/>
          </w:tcPr>
          <w:p w14:paraId="56F345CB" w14:textId="01AB0B9C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[PORTAL.TIPO_PRODUTO]</w:t>
            </w:r>
          </w:p>
        </w:tc>
        <w:tc>
          <w:tcPr>
            <w:tcW w:w="3033" w:type="dxa"/>
            <w:shd w:val="clear" w:color="auto" w:fill="auto"/>
          </w:tcPr>
          <w:p w14:paraId="4DC9505E" w14:textId="3EAD536C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Portal</w:t>
            </w:r>
          </w:p>
        </w:tc>
      </w:tr>
      <w:tr w:rsidR="00336607" w:rsidRPr="00334E18" w14:paraId="770A1012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4EBF1B9" w14:textId="568FCD29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CRM_TIPO_PRODUTO </w:t>
            </w:r>
          </w:p>
        </w:tc>
        <w:tc>
          <w:tcPr>
            <w:tcW w:w="3497" w:type="dxa"/>
            <w:shd w:val="clear" w:color="auto" w:fill="auto"/>
          </w:tcPr>
          <w:p w14:paraId="2B248589" w14:textId="42DB48BC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[CRM.TIPO_PRODUTO]</w:t>
            </w:r>
          </w:p>
        </w:tc>
        <w:tc>
          <w:tcPr>
            <w:tcW w:w="3033" w:type="dxa"/>
            <w:shd w:val="clear" w:color="auto" w:fill="auto"/>
          </w:tcPr>
          <w:p w14:paraId="332394A3" w14:textId="4CA720C6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CRM</w:t>
            </w:r>
          </w:p>
        </w:tc>
      </w:tr>
      <w:tr w:rsidR="00336607" w:rsidRPr="00334E18" w14:paraId="3D18BEB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8178118" w14:textId="3405566D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PORTAL_STATUS_TERMINAL</w:t>
            </w:r>
          </w:p>
        </w:tc>
        <w:tc>
          <w:tcPr>
            <w:tcW w:w="3497" w:type="dxa"/>
            <w:shd w:val="clear" w:color="auto" w:fill="auto"/>
          </w:tcPr>
          <w:p w14:paraId="18C0479E" w14:textId="51FC8122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[PORTAL.STATUS_TERMINAL]</w:t>
            </w:r>
          </w:p>
        </w:tc>
        <w:tc>
          <w:tcPr>
            <w:tcW w:w="3033" w:type="dxa"/>
            <w:shd w:val="clear" w:color="auto" w:fill="auto"/>
          </w:tcPr>
          <w:p w14:paraId="23884055" w14:textId="2833371A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Portal</w:t>
            </w:r>
          </w:p>
        </w:tc>
      </w:tr>
      <w:tr w:rsidR="00336607" w:rsidRPr="00334E18" w14:paraId="428CA52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95A4BE6" w14:textId="16935A11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 STATUS_TERMINAL</w:t>
            </w:r>
          </w:p>
        </w:tc>
        <w:tc>
          <w:tcPr>
            <w:tcW w:w="3497" w:type="dxa"/>
            <w:shd w:val="clear" w:color="auto" w:fill="auto"/>
          </w:tcPr>
          <w:p w14:paraId="69ACEC62" w14:textId="6ECDB193" w:rsidR="00336607" w:rsidRPr="00D052A3" w:rsidRDefault="00336607" w:rsidP="0033660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[CRM.STATUS_TERMINAL]</w:t>
            </w:r>
          </w:p>
        </w:tc>
        <w:tc>
          <w:tcPr>
            <w:tcW w:w="3033" w:type="dxa"/>
            <w:shd w:val="clear" w:color="auto" w:fill="auto"/>
          </w:tcPr>
          <w:p w14:paraId="29F54CB6" w14:textId="1E8021DD" w:rsidR="00336607" w:rsidRPr="00D052A3" w:rsidRDefault="005243B2" w:rsidP="005243B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CRM</w:t>
            </w:r>
          </w:p>
        </w:tc>
      </w:tr>
      <w:tr w:rsidR="00930077" w:rsidRPr="00334E18" w14:paraId="4FC46F43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28A99EFE" w14:textId="08D6770B" w:rsidR="00930077" w:rsidRPr="00D052A3" w:rsidRDefault="00930077" w:rsidP="0093007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PORTAL_NOME_PLANO</w:t>
            </w:r>
          </w:p>
        </w:tc>
        <w:tc>
          <w:tcPr>
            <w:tcW w:w="3497" w:type="dxa"/>
            <w:shd w:val="clear" w:color="auto" w:fill="auto"/>
          </w:tcPr>
          <w:p w14:paraId="121411BF" w14:textId="36661539" w:rsidR="00930077" w:rsidRPr="00D052A3" w:rsidRDefault="00930077" w:rsidP="0093007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[PORTAL.NOME_PLANO]</w:t>
            </w:r>
          </w:p>
        </w:tc>
        <w:tc>
          <w:tcPr>
            <w:tcW w:w="3033" w:type="dxa"/>
            <w:shd w:val="clear" w:color="auto" w:fill="auto"/>
          </w:tcPr>
          <w:p w14:paraId="26F9948B" w14:textId="079099E5" w:rsidR="00930077" w:rsidRPr="00D052A3" w:rsidRDefault="00930077" w:rsidP="0093007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Portal</w:t>
            </w:r>
          </w:p>
        </w:tc>
      </w:tr>
      <w:tr w:rsidR="00930077" w:rsidRPr="0034122C" w14:paraId="3FB3C2C8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3DED4438" w14:textId="6D689B4B" w:rsidR="00930077" w:rsidRPr="00D052A3" w:rsidRDefault="00930077" w:rsidP="00930077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CRM_NOME_PLANO</w:t>
            </w:r>
          </w:p>
        </w:tc>
        <w:tc>
          <w:tcPr>
            <w:tcW w:w="3497" w:type="dxa"/>
            <w:shd w:val="clear" w:color="auto" w:fill="auto"/>
          </w:tcPr>
          <w:p w14:paraId="525EDAE1" w14:textId="6F17FF74" w:rsidR="00930077" w:rsidRPr="00D052A3" w:rsidRDefault="00930077" w:rsidP="0093007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[CRM.NOME_PLANO]</w:t>
            </w:r>
          </w:p>
        </w:tc>
        <w:tc>
          <w:tcPr>
            <w:tcW w:w="3033" w:type="dxa"/>
            <w:shd w:val="clear" w:color="auto" w:fill="auto"/>
          </w:tcPr>
          <w:p w14:paraId="1BFFCEF8" w14:textId="78C3048F" w:rsidR="00930077" w:rsidRPr="00D052A3" w:rsidRDefault="00930077" w:rsidP="00930077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CRM</w:t>
            </w:r>
          </w:p>
        </w:tc>
      </w:tr>
      <w:tr w:rsidR="00EE4DFC" w:rsidRPr="0034122C" w14:paraId="1C146ECD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6E443F75" w14:textId="32D7E164" w:rsidR="00EE4DFC" w:rsidRPr="00D052A3" w:rsidRDefault="00EE4DFC" w:rsidP="00EE4DFC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PORTAL_VELOCIDADE_BL</w:t>
            </w:r>
          </w:p>
        </w:tc>
        <w:tc>
          <w:tcPr>
            <w:tcW w:w="3497" w:type="dxa"/>
            <w:shd w:val="clear" w:color="auto" w:fill="auto"/>
          </w:tcPr>
          <w:p w14:paraId="4B434C50" w14:textId="3E58FA7B" w:rsidR="00EE4DFC" w:rsidRPr="00D052A3" w:rsidRDefault="00EE4DFC" w:rsidP="00EE4DFC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[PORTAL.VELOCIDADE_BL]</w:t>
            </w:r>
          </w:p>
        </w:tc>
        <w:tc>
          <w:tcPr>
            <w:tcW w:w="3033" w:type="dxa"/>
            <w:shd w:val="clear" w:color="auto" w:fill="auto"/>
          </w:tcPr>
          <w:p w14:paraId="6FD3669C" w14:textId="07AD5CF7" w:rsidR="00EE4DFC" w:rsidRPr="00D052A3" w:rsidRDefault="00EE4DFC" w:rsidP="00EE4DFC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Portal</w:t>
            </w:r>
          </w:p>
        </w:tc>
      </w:tr>
      <w:tr w:rsidR="00EE4DFC" w:rsidRPr="0034122C" w14:paraId="1196BC9D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6EB7953" w14:textId="2995FA7B" w:rsidR="00EE4DFC" w:rsidRPr="00D052A3" w:rsidRDefault="00EE4DFC" w:rsidP="00EE4DFC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CRM_VELOCIDADE_BL</w:t>
            </w:r>
          </w:p>
        </w:tc>
        <w:tc>
          <w:tcPr>
            <w:tcW w:w="3497" w:type="dxa"/>
            <w:shd w:val="clear" w:color="auto" w:fill="auto"/>
          </w:tcPr>
          <w:p w14:paraId="229A509A" w14:textId="588FAFFC" w:rsidR="00EE4DFC" w:rsidRPr="00D052A3" w:rsidRDefault="00EE4DFC" w:rsidP="00EE4DFC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[CRM.VELOCIDADE_BL]</w:t>
            </w:r>
          </w:p>
        </w:tc>
        <w:tc>
          <w:tcPr>
            <w:tcW w:w="3033" w:type="dxa"/>
            <w:shd w:val="clear" w:color="auto" w:fill="auto"/>
          </w:tcPr>
          <w:p w14:paraId="1512E98F" w14:textId="46BBA63E" w:rsidR="00EE4DFC" w:rsidRPr="00D052A3" w:rsidRDefault="00EE4DFC" w:rsidP="00EE4DFC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CRM</w:t>
            </w:r>
          </w:p>
        </w:tc>
      </w:tr>
      <w:tr w:rsidR="003C4E52" w:rsidRPr="0034122C" w14:paraId="7E13F358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ECE8636" w14:textId="52C36CE4" w:rsidR="003C4E52" w:rsidRPr="00D052A3" w:rsidRDefault="009037E4" w:rsidP="009037E4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PORTAL_STATUS_CONTA_ONLINE</w:t>
            </w:r>
          </w:p>
        </w:tc>
        <w:tc>
          <w:tcPr>
            <w:tcW w:w="3497" w:type="dxa"/>
            <w:shd w:val="clear" w:color="auto" w:fill="auto"/>
          </w:tcPr>
          <w:p w14:paraId="33FFA1C8" w14:textId="53710E97" w:rsidR="003C4E52" w:rsidRPr="00D052A3" w:rsidRDefault="009037E4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[PORTAL.STATUS_CONTA_ONLINE]</w:t>
            </w:r>
          </w:p>
        </w:tc>
        <w:tc>
          <w:tcPr>
            <w:tcW w:w="3033" w:type="dxa"/>
            <w:shd w:val="clear" w:color="auto" w:fill="auto"/>
          </w:tcPr>
          <w:p w14:paraId="70EE392A" w14:textId="0033E0AF" w:rsidR="003C4E52" w:rsidRPr="00D052A3" w:rsidRDefault="009037E4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Portal</w:t>
            </w:r>
          </w:p>
        </w:tc>
      </w:tr>
      <w:tr w:rsidR="009037E4" w:rsidRPr="0034122C" w14:paraId="0718CCFF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70285FE" w14:textId="561D9BB7" w:rsidR="009037E4" w:rsidRPr="00D052A3" w:rsidRDefault="009037E4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CRM_STATUS_CONTA_ONLINE</w:t>
            </w:r>
          </w:p>
        </w:tc>
        <w:tc>
          <w:tcPr>
            <w:tcW w:w="3497" w:type="dxa"/>
            <w:shd w:val="clear" w:color="auto" w:fill="auto"/>
          </w:tcPr>
          <w:p w14:paraId="16DB4528" w14:textId="55591370" w:rsidR="009037E4" w:rsidRPr="00D052A3" w:rsidRDefault="009037E4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[CRM.STATUS_CONTA_ONLINE]</w:t>
            </w:r>
          </w:p>
        </w:tc>
        <w:tc>
          <w:tcPr>
            <w:tcW w:w="3033" w:type="dxa"/>
            <w:shd w:val="clear" w:color="auto" w:fill="auto"/>
          </w:tcPr>
          <w:p w14:paraId="74F8C7E0" w14:textId="554B8D0C" w:rsidR="009037E4" w:rsidRPr="00D052A3" w:rsidRDefault="009037E4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CRM</w:t>
            </w:r>
          </w:p>
        </w:tc>
      </w:tr>
      <w:tr w:rsidR="009037E4" w:rsidRPr="0034122C" w14:paraId="176431B3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497D42FA" w14:textId="6E6006DD" w:rsidR="009037E4" w:rsidRPr="00D052A3" w:rsidRDefault="00524D5F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PORTAL_EMAIL_CONTA_ONLINE</w:t>
            </w:r>
          </w:p>
        </w:tc>
        <w:tc>
          <w:tcPr>
            <w:tcW w:w="3497" w:type="dxa"/>
            <w:shd w:val="clear" w:color="auto" w:fill="auto"/>
          </w:tcPr>
          <w:p w14:paraId="657F54D9" w14:textId="1C4DECDA" w:rsidR="009037E4" w:rsidRPr="00D052A3" w:rsidRDefault="00524D5F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[PORTAL.EMAIL_CONTA_ONLINE]</w:t>
            </w:r>
          </w:p>
        </w:tc>
        <w:tc>
          <w:tcPr>
            <w:tcW w:w="3033" w:type="dxa"/>
            <w:shd w:val="clear" w:color="auto" w:fill="auto"/>
          </w:tcPr>
          <w:p w14:paraId="60E6F57A" w14:textId="32C1DF45" w:rsidR="009037E4" w:rsidRPr="00D052A3" w:rsidRDefault="00524D5F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Portal</w:t>
            </w:r>
          </w:p>
        </w:tc>
      </w:tr>
      <w:tr w:rsidR="009037E4" w:rsidRPr="0034122C" w14:paraId="168F6D01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AC097A0" w14:textId="4CB1476A" w:rsidR="009037E4" w:rsidRPr="00D052A3" w:rsidRDefault="00524D5F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CRM_EMAIL_CONTA_ONLINE</w:t>
            </w:r>
          </w:p>
        </w:tc>
        <w:tc>
          <w:tcPr>
            <w:tcW w:w="3497" w:type="dxa"/>
            <w:shd w:val="clear" w:color="auto" w:fill="auto"/>
          </w:tcPr>
          <w:p w14:paraId="2985BBDA" w14:textId="74843112" w:rsidR="009037E4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[CRM.EMAIL_CONTA_ONLINE]</w:t>
            </w:r>
          </w:p>
        </w:tc>
        <w:tc>
          <w:tcPr>
            <w:tcW w:w="3033" w:type="dxa"/>
            <w:shd w:val="clear" w:color="auto" w:fill="auto"/>
          </w:tcPr>
          <w:p w14:paraId="0A847529" w14:textId="0C323784" w:rsidR="009037E4" w:rsidRPr="00D052A3" w:rsidRDefault="00524D5F" w:rsidP="003C4E5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CRM</w:t>
            </w:r>
          </w:p>
        </w:tc>
      </w:tr>
      <w:tr w:rsidR="00524D5F" w:rsidRPr="0034122C" w14:paraId="35028F5C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125D4923" w14:textId="1FCEBD14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PORTAL_DATA_CAD_CONTA_ONLINE</w:t>
            </w:r>
          </w:p>
        </w:tc>
        <w:tc>
          <w:tcPr>
            <w:tcW w:w="3497" w:type="dxa"/>
            <w:shd w:val="clear" w:color="auto" w:fill="auto"/>
          </w:tcPr>
          <w:p w14:paraId="1FCB7312" w14:textId="3501D04D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[PORTAL.DATA_CAD_CONTA_ONLINE]</w:t>
            </w:r>
          </w:p>
        </w:tc>
        <w:tc>
          <w:tcPr>
            <w:tcW w:w="3033" w:type="dxa"/>
            <w:shd w:val="clear" w:color="auto" w:fill="auto"/>
          </w:tcPr>
          <w:p w14:paraId="5B0A4B96" w14:textId="56C5B5C4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Portal</w:t>
            </w:r>
          </w:p>
        </w:tc>
      </w:tr>
      <w:tr w:rsidR="00524D5F" w:rsidRPr="00524D5F" w14:paraId="3BDEB174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1E89338A" w14:textId="4649E7C9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CRM_DATA_CAD_CONTA_ONLINE</w:t>
            </w:r>
          </w:p>
        </w:tc>
        <w:tc>
          <w:tcPr>
            <w:tcW w:w="3497" w:type="dxa"/>
            <w:shd w:val="clear" w:color="auto" w:fill="auto"/>
          </w:tcPr>
          <w:p w14:paraId="108AECA8" w14:textId="38FAAFE9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[CRM.DATA_CAD_CONTA_ONLINE]</w:t>
            </w:r>
          </w:p>
        </w:tc>
        <w:tc>
          <w:tcPr>
            <w:tcW w:w="3033" w:type="dxa"/>
            <w:shd w:val="clear" w:color="auto" w:fill="auto"/>
          </w:tcPr>
          <w:p w14:paraId="3CA5B35C" w14:textId="16657F5E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CRM</w:t>
            </w:r>
          </w:p>
        </w:tc>
      </w:tr>
      <w:tr w:rsidR="00524D5F" w:rsidRPr="0034122C" w14:paraId="7C1FAA84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45CF07D2" w14:textId="5F467AD1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PORTAL_DT_ULT_STAT_CONTA_ON</w:t>
            </w:r>
          </w:p>
        </w:tc>
        <w:tc>
          <w:tcPr>
            <w:tcW w:w="3497" w:type="dxa"/>
            <w:shd w:val="clear" w:color="auto" w:fill="auto"/>
          </w:tcPr>
          <w:p w14:paraId="326BE00D" w14:textId="7F5349C3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[PORTAL.DT_ULT_STAT_CONTA_ON]</w:t>
            </w:r>
          </w:p>
        </w:tc>
        <w:tc>
          <w:tcPr>
            <w:tcW w:w="3033" w:type="dxa"/>
            <w:shd w:val="clear" w:color="auto" w:fill="auto"/>
          </w:tcPr>
          <w:p w14:paraId="6F7F279D" w14:textId="1F0F0851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Portal</w:t>
            </w:r>
          </w:p>
        </w:tc>
      </w:tr>
      <w:tr w:rsidR="00524D5F" w:rsidRPr="0034122C" w14:paraId="3E015988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189B2089" w14:textId="4304E3E5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CRM_DT_ULT_STAT_CONTA_ON</w:t>
            </w:r>
          </w:p>
        </w:tc>
        <w:tc>
          <w:tcPr>
            <w:tcW w:w="3497" w:type="dxa"/>
            <w:shd w:val="clear" w:color="auto" w:fill="auto"/>
          </w:tcPr>
          <w:p w14:paraId="123BE823" w14:textId="3941CCF4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[CRM.DT_ULT_STAT_CONTA_ON]</w:t>
            </w:r>
          </w:p>
        </w:tc>
        <w:tc>
          <w:tcPr>
            <w:tcW w:w="3033" w:type="dxa"/>
            <w:shd w:val="clear" w:color="auto" w:fill="auto"/>
          </w:tcPr>
          <w:p w14:paraId="1F453B51" w14:textId="0CA20E92" w:rsidR="00524D5F" w:rsidRPr="00D052A3" w:rsidRDefault="00524D5F" w:rsidP="00524D5F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CRM</w:t>
            </w:r>
          </w:p>
        </w:tc>
      </w:tr>
      <w:tr w:rsidR="0035334E" w:rsidRPr="0034122C" w14:paraId="1FC0CCB1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637ABC1D" w14:textId="53A9411E" w:rsidR="0035334E" w:rsidRPr="00D052A3" w:rsidRDefault="0035334E" w:rsidP="0035334E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PORTAL_TERMINAL_CONTA_ONLINE</w:t>
            </w:r>
          </w:p>
        </w:tc>
        <w:tc>
          <w:tcPr>
            <w:tcW w:w="3497" w:type="dxa"/>
            <w:shd w:val="clear" w:color="auto" w:fill="auto"/>
          </w:tcPr>
          <w:p w14:paraId="768F8916" w14:textId="7202AA4E" w:rsidR="0035334E" w:rsidRPr="00D052A3" w:rsidRDefault="0035334E" w:rsidP="0035334E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[PORTAL.TERMINAL_CONTA_ONLINE]</w:t>
            </w:r>
          </w:p>
        </w:tc>
        <w:tc>
          <w:tcPr>
            <w:tcW w:w="3033" w:type="dxa"/>
            <w:shd w:val="clear" w:color="auto" w:fill="auto"/>
          </w:tcPr>
          <w:p w14:paraId="7B8B080D" w14:textId="530BB61D" w:rsidR="0035334E" w:rsidRPr="00D052A3" w:rsidRDefault="0035334E" w:rsidP="0035334E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Portal</w:t>
            </w:r>
          </w:p>
        </w:tc>
      </w:tr>
      <w:tr w:rsidR="0035334E" w:rsidRPr="0034122C" w14:paraId="322297EC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F7E21E1" w14:textId="4ACB9656" w:rsidR="0035334E" w:rsidRPr="00D052A3" w:rsidRDefault="0035334E" w:rsidP="0035334E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CRM_TERMINAL_CONTA_ONLINE</w:t>
            </w:r>
          </w:p>
        </w:tc>
        <w:tc>
          <w:tcPr>
            <w:tcW w:w="3497" w:type="dxa"/>
            <w:shd w:val="clear" w:color="auto" w:fill="auto"/>
          </w:tcPr>
          <w:p w14:paraId="24E6AD86" w14:textId="0E527CED" w:rsidR="0035334E" w:rsidRPr="00D052A3" w:rsidRDefault="0035334E" w:rsidP="0035334E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[CRM.TERMINAL_CONTA_ONLINE]</w:t>
            </w:r>
          </w:p>
        </w:tc>
        <w:tc>
          <w:tcPr>
            <w:tcW w:w="3033" w:type="dxa"/>
            <w:shd w:val="clear" w:color="auto" w:fill="auto"/>
          </w:tcPr>
          <w:p w14:paraId="409BC007" w14:textId="3B79B539" w:rsidR="0035334E" w:rsidRPr="00D052A3" w:rsidRDefault="0035334E" w:rsidP="0035334E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CRM</w:t>
            </w:r>
          </w:p>
        </w:tc>
      </w:tr>
      <w:tr w:rsidR="00D052A3" w:rsidRPr="0034122C" w14:paraId="31984A13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137EDD7" w14:textId="4772D74D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PORTAL_MAT_RESP_CAD_CONTA_ON</w:t>
            </w:r>
          </w:p>
        </w:tc>
        <w:tc>
          <w:tcPr>
            <w:tcW w:w="3497" w:type="dxa"/>
            <w:shd w:val="clear" w:color="auto" w:fill="auto"/>
          </w:tcPr>
          <w:p w14:paraId="69AC2FD1" w14:textId="1BBA8A5A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D052A3">
              <w:rPr>
                <w:rFonts w:ascii="Arial" w:hAnsi="Arial" w:cs="Arial"/>
                <w:sz w:val="16"/>
                <w:szCs w:val="16"/>
              </w:rPr>
              <w:t>MAT_RESP_CAD_CONTA_ON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0DB34630" w14:textId="7C767A72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Matrícula Responsável Cadastro Conta Online no Portal </w:t>
            </w:r>
          </w:p>
        </w:tc>
      </w:tr>
      <w:tr w:rsidR="00D052A3" w:rsidRPr="00D052A3" w14:paraId="5556E825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02D65D15" w14:textId="22467A46" w:rsidR="00D052A3" w:rsidRPr="00471E72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lastRenderedPageBreak/>
              <w:t>CRM_MAT_RESP_CAD_CONTA_ON</w:t>
            </w:r>
          </w:p>
        </w:tc>
        <w:tc>
          <w:tcPr>
            <w:tcW w:w="3497" w:type="dxa"/>
            <w:shd w:val="clear" w:color="auto" w:fill="auto"/>
          </w:tcPr>
          <w:p w14:paraId="74BD9883" w14:textId="4E6D6159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[CRM.MAT_RESP_CAD_CONTA_ON]</w:t>
            </w:r>
          </w:p>
        </w:tc>
        <w:tc>
          <w:tcPr>
            <w:tcW w:w="3033" w:type="dxa"/>
            <w:shd w:val="clear" w:color="auto" w:fill="auto"/>
          </w:tcPr>
          <w:p w14:paraId="2890C80A" w14:textId="543B9663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pt-BR"/>
              </w:rPr>
              <w:t>Matrícula Responsável Cadastro Conta Online no Portal</w:t>
            </w:r>
          </w:p>
        </w:tc>
      </w:tr>
      <w:tr w:rsidR="00D052A3" w:rsidRPr="0034122C" w14:paraId="744EB348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2D8D347E" w14:textId="71AB9026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="00471E72" w:rsidRPr="00471E72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1D2384CA" w14:textId="6E92F52C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="00471E72" w:rsidRPr="00471E72">
              <w:rPr>
                <w:rFonts w:ascii="Arial" w:hAnsi="Arial" w:cs="Arial"/>
                <w:sz w:val="16"/>
                <w:szCs w:val="16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76AA0A01" w14:textId="7C824559" w:rsidR="00D052A3" w:rsidRPr="00D052A3" w:rsidRDefault="00471E72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="00D052A3"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D052A3" w:rsidRPr="0034122C" w14:paraId="3A7B2D9B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11C3186" w14:textId="4DEB2C10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</w:t>
            </w:r>
            <w:r w:rsidR="00471E72"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41A4CD21" w14:textId="16D49B70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="00471E72"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6A5E3098" w14:textId="76520951" w:rsidR="00D052A3" w:rsidRPr="00D052A3" w:rsidRDefault="00471E72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="00D052A3"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D052A3" w:rsidRPr="0034122C" w14:paraId="0EEC5671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0A6BD65" w14:textId="52476D3E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="00471E72"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47BCC693" w14:textId="755BD44D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="00471E72"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301ACB0C" w14:textId="33C98983" w:rsidR="00D052A3" w:rsidRPr="00D052A3" w:rsidRDefault="00471E72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Sistema Impactado no Portal</w:t>
            </w:r>
          </w:p>
        </w:tc>
      </w:tr>
      <w:tr w:rsidR="00D052A3" w:rsidRPr="00D052A3" w14:paraId="07FF25BE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A24B6A4" w14:textId="6CA8A439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="00471E72"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4D7F9CA6" w14:textId="5EEC8C26" w:rsidR="00D052A3" w:rsidRPr="00D052A3" w:rsidRDefault="00D052A3" w:rsidP="00D052A3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="00471E72" w:rsidRPr="00471E72">
              <w:rPr>
                <w:rFonts w:ascii="Arial" w:hAnsi="Arial" w:cs="Arial"/>
                <w:sz w:val="16"/>
                <w:szCs w:val="16"/>
                <w:lang w:val="en-US"/>
              </w:rPr>
              <w:t>SISTEMA_IMPACTADO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33A97BCD" w14:textId="55AD3C28" w:rsidR="00D052A3" w:rsidRPr="00D052A3" w:rsidRDefault="00471E72" w:rsidP="00D052A3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Sistema Impactado no CRM</w:t>
            </w:r>
          </w:p>
        </w:tc>
      </w:tr>
      <w:tr w:rsidR="00471E72" w:rsidRPr="00D052A3" w14:paraId="587FA544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25CA3939" w14:textId="74EB7AFA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5A01FE7F" w14:textId="6E55F1B4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98D3038" w14:textId="4CC4363A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Contrato no Portal</w:t>
            </w:r>
          </w:p>
        </w:tc>
      </w:tr>
      <w:tr w:rsidR="00471E72" w:rsidRPr="00D052A3" w14:paraId="3D637648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70424F28" w14:textId="22C03407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3AE3A0A7" w14:textId="698583D5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4996E888" w14:textId="217CBFEE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Contrato no CRM</w:t>
            </w:r>
          </w:p>
        </w:tc>
      </w:tr>
      <w:tr w:rsidR="00471E72" w:rsidRPr="0034122C" w14:paraId="5AEB5959" w14:textId="77777777" w:rsidTr="00D052A3">
        <w:trPr>
          <w:jc w:val="center"/>
        </w:trPr>
        <w:tc>
          <w:tcPr>
            <w:tcW w:w="0" w:type="auto"/>
            <w:shd w:val="clear" w:color="auto" w:fill="auto"/>
          </w:tcPr>
          <w:p w14:paraId="5E6B772B" w14:textId="77777777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VERSION</w:t>
            </w:r>
          </w:p>
        </w:tc>
        <w:tc>
          <w:tcPr>
            <w:tcW w:w="3497" w:type="dxa"/>
            <w:shd w:val="clear" w:color="auto" w:fill="auto"/>
          </w:tcPr>
          <w:p w14:paraId="5BC7A4BB" w14:textId="77777777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15077A4B" w14:textId="77777777" w:rsidR="00471E72" w:rsidRPr="00D052A3" w:rsidRDefault="00471E72" w:rsidP="00471E72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em que o alarme foi gerado</w:t>
            </w:r>
          </w:p>
        </w:tc>
      </w:tr>
    </w:tbl>
    <w:p w14:paraId="4C64D5BC" w14:textId="77777777" w:rsidR="00C476C1" w:rsidRPr="00C476C1" w:rsidRDefault="00C476C1" w:rsidP="00C476C1">
      <w:pPr>
        <w:rPr>
          <w:lang w:eastAsia="en-US"/>
        </w:rPr>
      </w:pPr>
    </w:p>
    <w:p w14:paraId="29FE70EE" w14:textId="1A0D084E" w:rsidR="00C476C1" w:rsidRDefault="00C476C1" w:rsidP="00C476C1">
      <w:pPr>
        <w:pStyle w:val="Heading5"/>
      </w:pPr>
      <w:r>
        <w:t>Reconciliações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2693"/>
        <w:gridCol w:w="2448"/>
        <w:gridCol w:w="2250"/>
      </w:tblGrid>
      <w:tr w:rsidR="00E34A8D" w14:paraId="30766B47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BFBFBF" w:themeFill="background1" w:themeFillShade="BF"/>
            <w:vAlign w:val="center"/>
          </w:tcPr>
          <w:p w14:paraId="3F628EAC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3082790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448" w:type="dxa"/>
            <w:shd w:val="clear" w:color="auto" w:fill="BFBFBF" w:themeFill="background1" w:themeFillShade="BF"/>
            <w:vAlign w:val="center"/>
          </w:tcPr>
          <w:p w14:paraId="2AE2994E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521FFE95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E34A8D" w14:paraId="34692074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49FE51C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3C93B747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09EAE7ED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STC_CADASTRO_CRM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13D02D5E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FIXO</w:t>
            </w:r>
          </w:p>
        </w:tc>
      </w:tr>
      <w:tr w:rsidR="00E34A8D" w14:paraId="0D48EED9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400EC98C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256DDAC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2982D2D9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STC_CADASTRO_CRM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1ADF8DA0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BANDA LARGA</w:t>
            </w:r>
          </w:p>
        </w:tc>
      </w:tr>
      <w:tr w:rsidR="00E34A8D" w14:paraId="25CF4949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41FFA56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0778CDC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407A82EA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SAC_CADASTRO_CRM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36FD130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FIXO</w:t>
            </w:r>
          </w:p>
        </w:tc>
      </w:tr>
      <w:tr w:rsidR="00E34A8D" w14:paraId="5BEE4CAD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1C3B3E47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27D0EB95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14EA790A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SAC_CADASTRO_CRM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02323A2C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BANDA LARGA</w:t>
            </w:r>
          </w:p>
        </w:tc>
      </w:tr>
      <w:tr w:rsidR="00E34A8D" w14:paraId="1CE8C675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60006682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0A697C05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0BC789C9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00FD9FD1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FIXO</w:t>
            </w:r>
          </w:p>
        </w:tc>
      </w:tr>
      <w:tr w:rsidR="00E34A8D" w14:paraId="50E8FC22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29122C75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39403B17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7027B47C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3E43FA60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BANDA LARGA</w:t>
            </w:r>
          </w:p>
        </w:tc>
      </w:tr>
      <w:tr w:rsidR="00E34A8D" w14:paraId="403E27A0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151D743A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2600A0AD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0120CAE4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62144F96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FIXO</w:t>
            </w:r>
          </w:p>
        </w:tc>
      </w:tr>
      <w:tr w:rsidR="00E34A8D" w14:paraId="4F3C86D4" w14:textId="77777777" w:rsidTr="00D360A8">
        <w:trPr>
          <w:trHeight w:val="312"/>
          <w:jc w:val="center"/>
        </w:trPr>
        <w:tc>
          <w:tcPr>
            <w:tcW w:w="2689" w:type="dxa"/>
            <w:shd w:val="clear" w:color="auto" w:fill="FFFFFF" w:themeFill="background1"/>
            <w:vAlign w:val="center"/>
          </w:tcPr>
          <w:p w14:paraId="2B830D47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5DA122B3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09BD18ED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36720527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BANDA LARGA</w:t>
            </w:r>
          </w:p>
        </w:tc>
      </w:tr>
    </w:tbl>
    <w:p w14:paraId="2AEC1EB3" w14:textId="77777777" w:rsidR="00E34A8D" w:rsidRPr="00BF12FB" w:rsidRDefault="00E34A8D" w:rsidP="00226C77">
      <w:pPr>
        <w:rPr>
          <w:rFonts w:ascii="Arial" w:hAnsi="Arial" w:cs="Arial"/>
          <w:lang w:eastAsia="en-US"/>
        </w:rPr>
      </w:pPr>
    </w:p>
    <w:p w14:paraId="546F2659" w14:textId="543C1BB4" w:rsidR="00A512B8" w:rsidRDefault="00C476C1" w:rsidP="00A512B8">
      <w:pPr>
        <w:pStyle w:val="Heading5"/>
      </w:pPr>
      <w:r>
        <w:t xml:space="preserve">Tipos de </w:t>
      </w:r>
      <w:r w:rsidR="00FC7BA5" w:rsidRPr="00D809B7">
        <w:t>Alarmes</w:t>
      </w:r>
      <w:r w:rsidR="00E56FA7" w:rsidRPr="00D809B7">
        <w:t xml:space="preserve"> </w:t>
      </w:r>
      <w:r w:rsidR="00FA46BB">
        <w:t>CRM</w:t>
      </w:r>
    </w:p>
    <w:p w14:paraId="1B5041FA" w14:textId="77777777" w:rsidR="00FA46BB" w:rsidRPr="00FA46BB" w:rsidRDefault="00FA46BB" w:rsidP="00FA46BB">
      <w:pPr>
        <w:rPr>
          <w:lang w:val="en-US" w:eastAsia="en-US"/>
        </w:rPr>
      </w:pP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2"/>
        <w:gridCol w:w="4083"/>
        <w:gridCol w:w="1857"/>
        <w:gridCol w:w="1857"/>
      </w:tblGrid>
      <w:tr w:rsidR="008B75A9" w:rsidRPr="00B27225" w14:paraId="5DA734C7" w14:textId="7CE5646A" w:rsidTr="00AE1344">
        <w:trPr>
          <w:trHeight w:val="358"/>
          <w:jc w:val="center"/>
        </w:trPr>
        <w:tc>
          <w:tcPr>
            <w:tcW w:w="2182" w:type="dxa"/>
            <w:shd w:val="clear" w:color="FFFFFF" w:fill="C0C0C0"/>
            <w:noWrap/>
            <w:vAlign w:val="center"/>
            <w:hideMark/>
          </w:tcPr>
          <w:p w14:paraId="6130B066" w14:textId="20A301D1" w:rsidR="008B75A9" w:rsidRPr="006213AB" w:rsidRDefault="008B75A9" w:rsidP="00BD1AF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83" w:type="dxa"/>
            <w:shd w:val="clear" w:color="auto" w:fill="BFBFBF" w:themeFill="background1" w:themeFillShade="BF"/>
            <w:vAlign w:val="center"/>
          </w:tcPr>
          <w:p w14:paraId="23EC2554" w14:textId="76C99855" w:rsidR="008B75A9" w:rsidRPr="006213AB" w:rsidRDefault="008B75A9" w:rsidP="00BD1AF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57" w:type="dxa"/>
            <w:shd w:val="clear" w:color="auto" w:fill="BFBFBF" w:themeFill="background1" w:themeFillShade="BF"/>
            <w:vAlign w:val="center"/>
          </w:tcPr>
          <w:p w14:paraId="3560CD0D" w14:textId="082A4CB2" w:rsidR="008B75A9" w:rsidRPr="006213AB" w:rsidRDefault="008B75A9" w:rsidP="00BD1AF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7" w:type="dxa"/>
            <w:shd w:val="clear" w:color="auto" w:fill="BFBFBF" w:themeFill="background1" w:themeFillShade="BF"/>
            <w:vAlign w:val="center"/>
          </w:tcPr>
          <w:p w14:paraId="074A385D" w14:textId="27531906" w:rsidR="008B75A9" w:rsidRDefault="008B75A9" w:rsidP="008B75A9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8B75A9" w:rsidRPr="00B27225" w14:paraId="1027767B" w14:textId="4560F305" w:rsidTr="00AE1344">
        <w:trPr>
          <w:trHeight w:val="473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72A093F3" w14:textId="025A1372" w:rsidR="008B75A9" w:rsidRPr="006213AB" w:rsidRDefault="008B75A9" w:rsidP="00BD1AF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1558D36E" w14:textId="65165465" w:rsidR="008B75A9" w:rsidRPr="00BD1AF4" w:rsidRDefault="008B75A9" w:rsidP="00BD1AF4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EXIST_CPF_TERM_MOI_STC</w:t>
            </w:r>
            <w:r>
              <w:rPr>
                <w:rFonts w:ascii="Arial" w:hAnsi="Arial" w:cs="Arial"/>
                <w:sz w:val="16"/>
                <w:lang w:val="en-US"/>
              </w:rPr>
              <w:t>_FX</w:t>
            </w:r>
          </w:p>
        </w:tc>
        <w:tc>
          <w:tcPr>
            <w:tcW w:w="1857" w:type="dxa"/>
            <w:vAlign w:val="center"/>
          </w:tcPr>
          <w:p w14:paraId="0BB3EA12" w14:textId="28CC38EC" w:rsidR="008B75A9" w:rsidRPr="006213AB" w:rsidRDefault="008B75A9" w:rsidP="00BD1AF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3357D93D" w14:textId="5A2BD364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8B75A9" w:rsidRPr="00B27225" w14:paraId="0D1C3442" w14:textId="4C35CB82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54F8FA2A" w14:textId="01DEA896" w:rsidR="008B75A9" w:rsidRPr="006213AB" w:rsidRDefault="008B75A9" w:rsidP="00BD1AF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6EA200E9" w14:textId="134E0330" w:rsidR="008B75A9" w:rsidRPr="00BD1AF4" w:rsidRDefault="008B75A9" w:rsidP="00BD1AF4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_STC</w:t>
            </w:r>
            <w:r>
              <w:rPr>
                <w:rFonts w:ascii="Arial" w:hAnsi="Arial" w:cs="Arial"/>
                <w:sz w:val="16"/>
                <w:lang w:val="en-US"/>
              </w:rPr>
              <w:t>_MOI_FX</w:t>
            </w:r>
          </w:p>
        </w:tc>
        <w:tc>
          <w:tcPr>
            <w:tcW w:w="1857" w:type="dxa"/>
            <w:vAlign w:val="center"/>
          </w:tcPr>
          <w:p w14:paraId="5809DAD0" w14:textId="32E188C3" w:rsidR="008B75A9" w:rsidRPr="006213AB" w:rsidRDefault="008B75A9" w:rsidP="00BD1AF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46CD059B" w14:textId="3EA123EF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8B75A9" w:rsidRPr="00B27225" w14:paraId="1FA05C59" w14:textId="425CDACF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1E974C03" w14:textId="53F9CE4D" w:rsidR="008B75A9" w:rsidRPr="00A512B8" w:rsidRDefault="008B75A9" w:rsidP="00BD1AF4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2D4BD1B4" w14:textId="3B3DF4E9" w:rsidR="008B75A9" w:rsidRPr="00BD1AF4" w:rsidRDefault="008B75A9" w:rsidP="00BD1AF4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SAC_FX</w:t>
            </w:r>
          </w:p>
        </w:tc>
        <w:tc>
          <w:tcPr>
            <w:tcW w:w="1857" w:type="dxa"/>
            <w:vAlign w:val="center"/>
          </w:tcPr>
          <w:p w14:paraId="50B8AC39" w14:textId="2031EF64" w:rsidR="008B75A9" w:rsidRDefault="008B75A9" w:rsidP="00BD1AF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7F430652" w14:textId="36B11B3A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8B75A9" w:rsidRPr="00B27225" w14:paraId="7BBB5E29" w14:textId="495670CC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35313FA9" w14:textId="5E1854D6" w:rsidR="008B75A9" w:rsidRPr="00A512B8" w:rsidRDefault="008B75A9" w:rsidP="00BD1AF4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3D640BBD" w14:textId="5D7FE40E" w:rsidR="008B75A9" w:rsidRPr="00BD1AF4" w:rsidRDefault="008B75A9" w:rsidP="00BD1AF4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SAC_MOI_FX</w:t>
            </w:r>
          </w:p>
        </w:tc>
        <w:tc>
          <w:tcPr>
            <w:tcW w:w="1857" w:type="dxa"/>
            <w:vAlign w:val="center"/>
          </w:tcPr>
          <w:p w14:paraId="4223273A" w14:textId="2AC49E29" w:rsidR="008B75A9" w:rsidRDefault="008B75A9" w:rsidP="00BD1AF4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14322970" w14:textId="436E41C8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8B75A9" w:rsidRPr="00B27225" w14:paraId="1B1826ED" w14:textId="636C73AB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3F9096E4" w14:textId="7232B8CB" w:rsidR="008B75A9" w:rsidRPr="00A512B8" w:rsidRDefault="008B75A9" w:rsidP="00D809B7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28F98897" w14:textId="0E5CE247" w:rsidR="008B75A9" w:rsidRPr="00BD1AF4" w:rsidRDefault="008B75A9" w:rsidP="00D809B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SBL8_FX</w:t>
            </w:r>
          </w:p>
        </w:tc>
        <w:tc>
          <w:tcPr>
            <w:tcW w:w="1857" w:type="dxa"/>
            <w:vAlign w:val="center"/>
          </w:tcPr>
          <w:p w14:paraId="07F9C194" w14:textId="4BD1DDA6" w:rsidR="008B75A9" w:rsidRDefault="008B75A9" w:rsidP="00D809B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529E59FC" w14:textId="0654598A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8B75A9" w:rsidRPr="00B27225" w14:paraId="7892B9D2" w14:textId="1FEF03D9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2F4C5F68" w14:textId="6A8F286A" w:rsidR="008B75A9" w:rsidRPr="00A512B8" w:rsidRDefault="008B75A9" w:rsidP="00D809B7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1FF4D6E6" w14:textId="1C617491" w:rsidR="008B75A9" w:rsidRPr="00BD1AF4" w:rsidRDefault="008B75A9" w:rsidP="00D809B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SBL8_MOI_FX</w:t>
            </w:r>
          </w:p>
        </w:tc>
        <w:tc>
          <w:tcPr>
            <w:tcW w:w="1857" w:type="dxa"/>
            <w:vAlign w:val="center"/>
          </w:tcPr>
          <w:p w14:paraId="0EE4FF4A" w14:textId="737A0218" w:rsidR="008B75A9" w:rsidRDefault="008B75A9" w:rsidP="00D809B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2F735381" w14:textId="6CFBAF90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8B75A9" w:rsidRPr="00B27225" w14:paraId="52E87120" w14:textId="76575420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356C668D" w14:textId="13DCA2FC" w:rsidR="008B75A9" w:rsidRPr="00A512B8" w:rsidRDefault="008B75A9" w:rsidP="008B75A9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1AA709F7" w14:textId="2EA725E2" w:rsidR="008B75A9" w:rsidRPr="00BD1AF4" w:rsidRDefault="008B75A9" w:rsidP="008B75A9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EXIST_CPF_TERM_MOI_STC</w:t>
            </w:r>
            <w:r>
              <w:rPr>
                <w:rFonts w:ascii="Arial" w:hAnsi="Arial" w:cs="Arial"/>
                <w:sz w:val="16"/>
                <w:lang w:val="en-US"/>
              </w:rPr>
              <w:t>_BL</w:t>
            </w:r>
          </w:p>
        </w:tc>
        <w:tc>
          <w:tcPr>
            <w:tcW w:w="1857" w:type="dxa"/>
            <w:vAlign w:val="center"/>
          </w:tcPr>
          <w:p w14:paraId="1535FAEF" w14:textId="5521367F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0F434EC8" w14:textId="77D45732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8B75A9" w:rsidRPr="00B27225" w14:paraId="37C8ECAA" w14:textId="24320B93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3A48AB59" w14:textId="76348272" w:rsidR="008B75A9" w:rsidRPr="00A512B8" w:rsidRDefault="008B75A9" w:rsidP="008B75A9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10E23D31" w14:textId="440E090B" w:rsidR="008B75A9" w:rsidRPr="00BD1AF4" w:rsidRDefault="008B75A9" w:rsidP="008B75A9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_STC</w:t>
            </w:r>
            <w:r>
              <w:rPr>
                <w:rFonts w:ascii="Arial" w:hAnsi="Arial" w:cs="Arial"/>
                <w:sz w:val="16"/>
                <w:lang w:val="en-US"/>
              </w:rPr>
              <w:t>_MOI_BL</w:t>
            </w:r>
          </w:p>
        </w:tc>
        <w:tc>
          <w:tcPr>
            <w:tcW w:w="1857" w:type="dxa"/>
            <w:vAlign w:val="center"/>
          </w:tcPr>
          <w:p w14:paraId="52523BB2" w14:textId="7C2240A0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2EF2D3BB" w14:textId="3925EB18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8B75A9" w:rsidRPr="00B27225" w14:paraId="00A85E7A" w14:textId="34B171CB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322BF6CC" w14:textId="4916420B" w:rsidR="008B75A9" w:rsidRPr="00A512B8" w:rsidRDefault="008B75A9" w:rsidP="008B75A9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lastRenderedPageBreak/>
              <w:t>CPF + TERMINAL</w:t>
            </w:r>
          </w:p>
        </w:tc>
        <w:tc>
          <w:tcPr>
            <w:tcW w:w="4083" w:type="dxa"/>
            <w:vAlign w:val="center"/>
          </w:tcPr>
          <w:p w14:paraId="5BA7BD0F" w14:textId="33669B9C" w:rsidR="008B75A9" w:rsidRPr="00BD1AF4" w:rsidRDefault="008B75A9" w:rsidP="008B75A9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SAC_BL</w:t>
            </w:r>
          </w:p>
        </w:tc>
        <w:tc>
          <w:tcPr>
            <w:tcW w:w="1857" w:type="dxa"/>
            <w:vAlign w:val="center"/>
          </w:tcPr>
          <w:p w14:paraId="4D0CD731" w14:textId="285EB74F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16674FD1" w14:textId="119FDFE5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8B75A9" w:rsidRPr="00B27225" w14:paraId="5250E2A0" w14:textId="146DBAF4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563D2278" w14:textId="54AB180E" w:rsidR="008B75A9" w:rsidRPr="00A512B8" w:rsidRDefault="008B75A9" w:rsidP="008B75A9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02603F9F" w14:textId="18854645" w:rsidR="008B75A9" w:rsidRPr="00BD1AF4" w:rsidRDefault="008B75A9" w:rsidP="008B75A9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SAC_MOI_BL</w:t>
            </w:r>
          </w:p>
        </w:tc>
        <w:tc>
          <w:tcPr>
            <w:tcW w:w="1857" w:type="dxa"/>
            <w:vAlign w:val="center"/>
          </w:tcPr>
          <w:p w14:paraId="41757687" w14:textId="5DD112A7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50A9D4B1" w14:textId="3D5D0785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8B75A9" w:rsidRPr="00B27225" w14:paraId="39912662" w14:textId="1E517108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0412ECD8" w14:textId="38C57094" w:rsidR="008B75A9" w:rsidRPr="00A512B8" w:rsidRDefault="008B75A9" w:rsidP="008B75A9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6514D057" w14:textId="790C3D22" w:rsidR="008B75A9" w:rsidRPr="00BD1AF4" w:rsidRDefault="008B75A9" w:rsidP="008B75A9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SBL8_BL</w:t>
            </w:r>
          </w:p>
        </w:tc>
        <w:tc>
          <w:tcPr>
            <w:tcW w:w="1857" w:type="dxa"/>
            <w:vAlign w:val="center"/>
          </w:tcPr>
          <w:p w14:paraId="6A898A72" w14:textId="0DBCA817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3569F482" w14:textId="3A503996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8B75A9" w:rsidRPr="00B27225" w14:paraId="2B81C9D3" w14:textId="3CD5E656" w:rsidTr="00AE1344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107A57D2" w14:textId="19894091" w:rsidR="008B75A9" w:rsidRPr="00A512B8" w:rsidRDefault="008B75A9" w:rsidP="008B75A9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4087BB14" w14:textId="2FCD9ABA" w:rsidR="008B75A9" w:rsidRPr="00BD1AF4" w:rsidRDefault="008B75A9" w:rsidP="008B75A9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SBL8_MOI_BL</w:t>
            </w:r>
          </w:p>
        </w:tc>
        <w:tc>
          <w:tcPr>
            <w:tcW w:w="1857" w:type="dxa"/>
            <w:vAlign w:val="center"/>
          </w:tcPr>
          <w:p w14:paraId="3220B30D" w14:textId="350E32C7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74F2332D" w14:textId="32BE135F" w:rsidR="008B75A9" w:rsidRDefault="008B75A9" w:rsidP="008B75A9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4070452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2092D398" w14:textId="767CFFDB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3BCC3FAB" w14:textId="47B67B53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CONSIST_STAT_TERM_MOI_STC_FX</w:t>
            </w:r>
          </w:p>
        </w:tc>
        <w:tc>
          <w:tcPr>
            <w:tcW w:w="1857" w:type="dxa"/>
            <w:vAlign w:val="center"/>
          </w:tcPr>
          <w:p w14:paraId="25B3479C" w14:textId="5CADBAA2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9CEDFE5" w14:textId="7C57D70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56AF8BDE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C5090D5" w14:textId="3ABFC6DC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69D1350F" w14:textId="02422372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CONSIST_STAT_TERM_STC_MOI_FX</w:t>
            </w:r>
          </w:p>
        </w:tc>
        <w:tc>
          <w:tcPr>
            <w:tcW w:w="1857" w:type="dxa"/>
            <w:vAlign w:val="center"/>
          </w:tcPr>
          <w:p w14:paraId="19ED800E" w14:textId="4B197410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7565960" w14:textId="3EA94752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45A0A4D5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CC83FFE" w14:textId="35596740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794BB56F" w14:textId="192A0BD9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CONSIST_STAT_TERM_MOI_SAC_FX</w:t>
            </w:r>
          </w:p>
        </w:tc>
        <w:tc>
          <w:tcPr>
            <w:tcW w:w="1857" w:type="dxa"/>
            <w:vAlign w:val="center"/>
          </w:tcPr>
          <w:p w14:paraId="687C4C12" w14:textId="7FD2390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37F4C59" w14:textId="4E6705E5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6E76795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FFDD092" w14:textId="0093FA10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573744A8" w14:textId="3375F22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CONSIST_STAT_TERM_SAC_MOI_FX</w:t>
            </w:r>
          </w:p>
        </w:tc>
        <w:tc>
          <w:tcPr>
            <w:tcW w:w="1857" w:type="dxa"/>
            <w:vAlign w:val="center"/>
          </w:tcPr>
          <w:p w14:paraId="7E51D624" w14:textId="27F126C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4911F9C" w14:textId="1ECE32C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61F7BA3B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F0EBC1A" w14:textId="6678AE26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23531E9E" w14:textId="5B9292FB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CONSIST_STAT_TERM_MOI_SBL8_FX</w:t>
            </w:r>
          </w:p>
        </w:tc>
        <w:tc>
          <w:tcPr>
            <w:tcW w:w="1857" w:type="dxa"/>
            <w:vAlign w:val="center"/>
          </w:tcPr>
          <w:p w14:paraId="46CA5FE6" w14:textId="360E146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CCDE5DA" w14:textId="569F879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1C9D810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57409D9" w14:textId="152175EC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0FAAA4CC" w14:textId="05BD3FE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CONSIST_STAT_TERM_SBL8_MOI_FX</w:t>
            </w:r>
          </w:p>
        </w:tc>
        <w:tc>
          <w:tcPr>
            <w:tcW w:w="1857" w:type="dxa"/>
            <w:vAlign w:val="center"/>
          </w:tcPr>
          <w:p w14:paraId="2080ED38" w14:textId="71E0E89C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D193F49" w14:textId="135CD05D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6B83B4C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DB5C127" w14:textId="3304BB4F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50BFE5EF" w14:textId="3ECA3191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CONSIST_STAT_TERM_MOI_STC_BL</w:t>
            </w:r>
          </w:p>
        </w:tc>
        <w:tc>
          <w:tcPr>
            <w:tcW w:w="1857" w:type="dxa"/>
            <w:vAlign w:val="center"/>
          </w:tcPr>
          <w:p w14:paraId="6CE4E9D3" w14:textId="6619BE0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4EB21FD" w14:textId="19782431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4C5CA63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CEABFF3" w14:textId="2CF9DA16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44D297FB" w14:textId="3937266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CONSIST_STAT_TERM_STC_MOI_BL</w:t>
            </w:r>
          </w:p>
        </w:tc>
        <w:tc>
          <w:tcPr>
            <w:tcW w:w="1857" w:type="dxa"/>
            <w:vAlign w:val="center"/>
          </w:tcPr>
          <w:p w14:paraId="5E1D55B1" w14:textId="648D3C11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66D5B84" w14:textId="236BB267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0D036609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44290C4" w14:textId="3DC3C4CC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28B8793C" w14:textId="25180A71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CONSIST_STAT_TERM_MOI_SAC_BL</w:t>
            </w:r>
          </w:p>
        </w:tc>
        <w:tc>
          <w:tcPr>
            <w:tcW w:w="1857" w:type="dxa"/>
            <w:vAlign w:val="center"/>
          </w:tcPr>
          <w:p w14:paraId="480FB7F5" w14:textId="3929C4E3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E10FE95" w14:textId="0DF2498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2BFF7A0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59EA458" w14:textId="2F27F49B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2213986A" w14:textId="34FB499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CONSIST_STAT_TERM_SAC_MOI_BL</w:t>
            </w:r>
          </w:p>
        </w:tc>
        <w:tc>
          <w:tcPr>
            <w:tcW w:w="1857" w:type="dxa"/>
            <w:vAlign w:val="center"/>
          </w:tcPr>
          <w:p w14:paraId="64CAE92E" w14:textId="631C314F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7607F46" w14:textId="255674E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0AE741A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4F3A36F" w14:textId="602D4391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61D19DCF" w14:textId="7FA3809D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CONSIST_STAT_TERM_MOI_SBL8_BL</w:t>
            </w:r>
          </w:p>
        </w:tc>
        <w:tc>
          <w:tcPr>
            <w:tcW w:w="1857" w:type="dxa"/>
            <w:vAlign w:val="center"/>
          </w:tcPr>
          <w:p w14:paraId="419FE8CA" w14:textId="4FCAAECF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EB25803" w14:textId="54FA52C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2CE7BC3E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EEB27F8" w14:textId="0552657D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</w:tcPr>
          <w:p w14:paraId="2E692E2F" w14:textId="4D8CE034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CONSIST_STAT_TERM_SBL8_MOI_BL</w:t>
            </w:r>
          </w:p>
        </w:tc>
        <w:tc>
          <w:tcPr>
            <w:tcW w:w="1857" w:type="dxa"/>
            <w:vAlign w:val="center"/>
          </w:tcPr>
          <w:p w14:paraId="141D99CB" w14:textId="19F8780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EA1B69E" w14:textId="6DF006C7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1B020ED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597C1B1" w14:textId="1EFFAAF5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69EE6BFB" w14:textId="07F0A09E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CONSIST_TIPO_PROD_MOI_STC_FX</w:t>
            </w:r>
          </w:p>
        </w:tc>
        <w:tc>
          <w:tcPr>
            <w:tcW w:w="1857" w:type="dxa"/>
            <w:vAlign w:val="center"/>
          </w:tcPr>
          <w:p w14:paraId="7AB15D5D" w14:textId="7F840DF4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157A92F" w14:textId="372E493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1E633A3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40C9CA0" w14:textId="43C4860A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02E185D0" w14:textId="1EE10C7D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CONSIST_TIPO_PROD_STC_MOI_FX</w:t>
            </w:r>
          </w:p>
        </w:tc>
        <w:tc>
          <w:tcPr>
            <w:tcW w:w="1857" w:type="dxa"/>
            <w:vAlign w:val="center"/>
          </w:tcPr>
          <w:p w14:paraId="20D72E51" w14:textId="26D5B538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A18A447" w14:textId="0C622C28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364F2AC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823F03F" w14:textId="5608C72A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45C48A16" w14:textId="7D41E12B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CONSIST_TIPO_PROD_MOI_SAC_FX</w:t>
            </w:r>
          </w:p>
        </w:tc>
        <w:tc>
          <w:tcPr>
            <w:tcW w:w="1857" w:type="dxa"/>
            <w:vAlign w:val="center"/>
          </w:tcPr>
          <w:p w14:paraId="1FF248BC" w14:textId="63A5D6B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CDD0680" w14:textId="777B1DE6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239ACF5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ED383F2" w14:textId="49C53B95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33799E93" w14:textId="30C4B05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CONSIST_TIPO_PROD_SAC_MOI_FX</w:t>
            </w:r>
          </w:p>
        </w:tc>
        <w:tc>
          <w:tcPr>
            <w:tcW w:w="1857" w:type="dxa"/>
            <w:vAlign w:val="center"/>
          </w:tcPr>
          <w:p w14:paraId="5BC54810" w14:textId="4186A937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A6A85C6" w14:textId="21139F0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1BD9BD5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D77F7BF" w14:textId="3B4B7C33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0E683ECB" w14:textId="383A642D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CONSIST_TIPO_PROD_MOI_SBL8_FX</w:t>
            </w:r>
          </w:p>
        </w:tc>
        <w:tc>
          <w:tcPr>
            <w:tcW w:w="1857" w:type="dxa"/>
            <w:vAlign w:val="center"/>
          </w:tcPr>
          <w:p w14:paraId="503DB482" w14:textId="0518F47C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A42B2FE" w14:textId="6F3C9A52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4C912CF4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CF7A49B" w14:textId="48D78C68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7372C78A" w14:textId="372CA216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CONSIST_TIPO_PROD_SBL8_MOI_FX</w:t>
            </w:r>
          </w:p>
        </w:tc>
        <w:tc>
          <w:tcPr>
            <w:tcW w:w="1857" w:type="dxa"/>
            <w:vAlign w:val="center"/>
          </w:tcPr>
          <w:p w14:paraId="155DF571" w14:textId="14DDCBD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09DB0B7" w14:textId="76737C97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1F592CD8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AF89699" w14:textId="75551B61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5DB66198" w14:textId="761123D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CONSIST_TIPO_PROD_MOI_STC_BL</w:t>
            </w:r>
          </w:p>
        </w:tc>
        <w:tc>
          <w:tcPr>
            <w:tcW w:w="1857" w:type="dxa"/>
            <w:vAlign w:val="center"/>
          </w:tcPr>
          <w:p w14:paraId="38CAE15B" w14:textId="4E4E0D80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A34316E" w14:textId="056AEEA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1CE17F9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AFD022E" w14:textId="2127DBFA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07498F42" w14:textId="54A6DA9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CONSIST_TIPO_PROD_STC_MOI_BL</w:t>
            </w:r>
          </w:p>
        </w:tc>
        <w:tc>
          <w:tcPr>
            <w:tcW w:w="1857" w:type="dxa"/>
            <w:vAlign w:val="center"/>
          </w:tcPr>
          <w:p w14:paraId="2C0983DC" w14:textId="02D9CEC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4146132" w14:textId="4861BFFB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660943EE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9FEFDF1" w14:textId="4AC3708C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1660BF46" w14:textId="0D32D41E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CONSIST_TIPO_PROD_MOI_SAC_BL</w:t>
            </w:r>
          </w:p>
        </w:tc>
        <w:tc>
          <w:tcPr>
            <w:tcW w:w="1857" w:type="dxa"/>
            <w:vAlign w:val="center"/>
          </w:tcPr>
          <w:p w14:paraId="1896A72A" w14:textId="0F1B770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697BBB7" w14:textId="3210E19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390B4A75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2B8CE6B" w14:textId="06D09270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lastRenderedPageBreak/>
              <w:t>CPF + TERMINAL + TIPO_PRODUTO</w:t>
            </w:r>
          </w:p>
        </w:tc>
        <w:tc>
          <w:tcPr>
            <w:tcW w:w="4083" w:type="dxa"/>
          </w:tcPr>
          <w:p w14:paraId="16D3CBAB" w14:textId="0B3BC92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CONSIST_TIPO_PROD_SAC_MOI_BL</w:t>
            </w:r>
          </w:p>
        </w:tc>
        <w:tc>
          <w:tcPr>
            <w:tcW w:w="1857" w:type="dxa"/>
            <w:vAlign w:val="center"/>
          </w:tcPr>
          <w:p w14:paraId="56392F12" w14:textId="6168B4F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ACF981C" w14:textId="4218BF8C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51150CA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253BCE1" w14:textId="1AD752C0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2181D69C" w14:textId="4AA157DD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CONSIST_TIPO_PROD_MOI_SBL8_BL</w:t>
            </w:r>
          </w:p>
        </w:tc>
        <w:tc>
          <w:tcPr>
            <w:tcW w:w="1857" w:type="dxa"/>
            <w:vAlign w:val="center"/>
          </w:tcPr>
          <w:p w14:paraId="0D12F478" w14:textId="22DAD860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B39523F" w14:textId="664634B2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2294064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27BA03B" w14:textId="59234056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</w:tcPr>
          <w:p w14:paraId="5BBEAC55" w14:textId="6A215F74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CONSIST_TIPO_PROD_SBL8_MOI_BL</w:t>
            </w:r>
          </w:p>
        </w:tc>
        <w:tc>
          <w:tcPr>
            <w:tcW w:w="1857" w:type="dxa"/>
            <w:vAlign w:val="center"/>
          </w:tcPr>
          <w:p w14:paraId="3CE61BDD" w14:textId="15B0E89F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2C7B5BD" w14:textId="619E2B6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3DD5C51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F74F071" w14:textId="1BDF9D4F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24390987" w14:textId="4D6B50A5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CONSIST_NOME_PLANO_MOI_STC_FX</w:t>
            </w:r>
          </w:p>
        </w:tc>
        <w:tc>
          <w:tcPr>
            <w:tcW w:w="1857" w:type="dxa"/>
            <w:vAlign w:val="center"/>
          </w:tcPr>
          <w:p w14:paraId="3B2F37CA" w14:textId="20A4110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D7C1F9E" w14:textId="4393E6A1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5E1B523E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2915695" w14:textId="38C33FAB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6CB3527D" w14:textId="3E70C74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CONSIST_NOME_PLANO_STC_MOI_FX</w:t>
            </w:r>
          </w:p>
        </w:tc>
        <w:tc>
          <w:tcPr>
            <w:tcW w:w="1857" w:type="dxa"/>
            <w:vAlign w:val="center"/>
          </w:tcPr>
          <w:p w14:paraId="367086BD" w14:textId="7C71951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5EDC7EB" w14:textId="36F46CC8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45BDA1D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C4172B9" w14:textId="66081A01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65DAE152" w14:textId="314B452E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CONSIST_NOME_PLANO_MOI_SAC_FX</w:t>
            </w:r>
          </w:p>
        </w:tc>
        <w:tc>
          <w:tcPr>
            <w:tcW w:w="1857" w:type="dxa"/>
            <w:vAlign w:val="center"/>
          </w:tcPr>
          <w:p w14:paraId="1902F6E2" w14:textId="263AB357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1C60BC1" w14:textId="3E55B5D8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2F426D5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889A4B8" w14:textId="5B19BE07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138108EE" w14:textId="1FB76F7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CONSIST_NOME_PLANO_SAC_MOI_FX</w:t>
            </w:r>
          </w:p>
        </w:tc>
        <w:tc>
          <w:tcPr>
            <w:tcW w:w="1857" w:type="dxa"/>
            <w:vAlign w:val="center"/>
          </w:tcPr>
          <w:p w14:paraId="58403D05" w14:textId="2EB7B427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371C940" w14:textId="61F78A4D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1A488EC8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7783249" w14:textId="4932C400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792DE1A0" w14:textId="27CC425A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CONSIST_NOME_PLANO_MOI_SBL8_FX</w:t>
            </w:r>
          </w:p>
        </w:tc>
        <w:tc>
          <w:tcPr>
            <w:tcW w:w="1857" w:type="dxa"/>
            <w:vAlign w:val="center"/>
          </w:tcPr>
          <w:p w14:paraId="70359F6C" w14:textId="50028C4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431EC71" w14:textId="1C72757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2E1FFA2B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EABE12F" w14:textId="042B1EF9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22EACD26" w14:textId="23434F7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CONSIST_NOME_PLANO_SBL8_MOI_FX</w:t>
            </w:r>
          </w:p>
        </w:tc>
        <w:tc>
          <w:tcPr>
            <w:tcW w:w="1857" w:type="dxa"/>
            <w:vAlign w:val="center"/>
          </w:tcPr>
          <w:p w14:paraId="24CCF510" w14:textId="3FFDB0B3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5E21A83" w14:textId="3C7B6C3B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694FC147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CDE5C35" w14:textId="68242C98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39843200" w14:textId="52E2BAA9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CONSIST_NOME_PLANO_MOI_STC_BL</w:t>
            </w:r>
          </w:p>
        </w:tc>
        <w:tc>
          <w:tcPr>
            <w:tcW w:w="1857" w:type="dxa"/>
            <w:vAlign w:val="center"/>
          </w:tcPr>
          <w:p w14:paraId="1F7EEE30" w14:textId="34CEA75D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3846627" w14:textId="529F2B9A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02BF4A4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93ED9BD" w14:textId="117DAF72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4B33DAC3" w14:textId="638A495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CONSIST_NOME_PLANO_STC_MOI_BL</w:t>
            </w:r>
          </w:p>
        </w:tc>
        <w:tc>
          <w:tcPr>
            <w:tcW w:w="1857" w:type="dxa"/>
            <w:vAlign w:val="center"/>
          </w:tcPr>
          <w:p w14:paraId="1F5C4009" w14:textId="0F479B0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11160E7" w14:textId="3E750C0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27F6A14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CDE0265" w14:textId="7AAB67CE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0C0EA6A6" w14:textId="06727841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CONSIST_NOME_PLANO_MOI_SAC_BL</w:t>
            </w:r>
          </w:p>
        </w:tc>
        <w:tc>
          <w:tcPr>
            <w:tcW w:w="1857" w:type="dxa"/>
            <w:vAlign w:val="center"/>
          </w:tcPr>
          <w:p w14:paraId="291BEC7F" w14:textId="0691019D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F4C94D6" w14:textId="447DEAF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696ED6F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9623C9C" w14:textId="2DEB9F18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68BBF5CD" w14:textId="63FF2BC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CONSIST_NOME_PLANO_SAC_MOI_BL</w:t>
            </w:r>
          </w:p>
        </w:tc>
        <w:tc>
          <w:tcPr>
            <w:tcW w:w="1857" w:type="dxa"/>
            <w:vAlign w:val="center"/>
          </w:tcPr>
          <w:p w14:paraId="0DD19E1B" w14:textId="4E147BE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DAB231D" w14:textId="5137814D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72B29F2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DC0CB99" w14:textId="016B0328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684F9BB3" w14:textId="6B072ED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CONSIST_NOME_PLANO_MOI_SBL8_BL</w:t>
            </w:r>
          </w:p>
        </w:tc>
        <w:tc>
          <w:tcPr>
            <w:tcW w:w="1857" w:type="dxa"/>
            <w:vAlign w:val="center"/>
          </w:tcPr>
          <w:p w14:paraId="51150A40" w14:textId="31AF05F4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F372C7E" w14:textId="356A1EBB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0086FDA4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1CC572A" w14:textId="109A5942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5738C989" w14:textId="05C6543B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</w:rPr>
            </w:pPr>
            <w:r w:rsidRPr="00B554A6">
              <w:rPr>
                <w:rFonts w:ascii="Arial" w:hAnsi="Arial" w:cs="Arial"/>
                <w:sz w:val="16"/>
                <w:szCs w:val="16"/>
              </w:rPr>
              <w:t>CONSIST_NOME_PLANO_SBL8_MOI_BL</w:t>
            </w:r>
          </w:p>
        </w:tc>
        <w:tc>
          <w:tcPr>
            <w:tcW w:w="1857" w:type="dxa"/>
            <w:vAlign w:val="center"/>
          </w:tcPr>
          <w:p w14:paraId="38988076" w14:textId="439AA100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D84F3BA" w14:textId="05CE8EFC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029D075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D2D29FD" w14:textId="699B42E9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38B09CE9" w14:textId="478817CE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 _MOI_STC_FX</w:t>
            </w:r>
          </w:p>
        </w:tc>
        <w:tc>
          <w:tcPr>
            <w:tcW w:w="1857" w:type="dxa"/>
            <w:vAlign w:val="center"/>
          </w:tcPr>
          <w:p w14:paraId="6A8073DA" w14:textId="32A3EFAB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CE970E6" w14:textId="1DAC537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4F3C68A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83ACD80" w14:textId="5E0F6BBD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72EA6922" w14:textId="42FCC7B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CONSIST_STAT_CONT_ON_STC_MOI_FX</w:t>
            </w:r>
          </w:p>
        </w:tc>
        <w:tc>
          <w:tcPr>
            <w:tcW w:w="1857" w:type="dxa"/>
            <w:vAlign w:val="center"/>
          </w:tcPr>
          <w:p w14:paraId="25D0420D" w14:textId="46A7C96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182BA93" w14:textId="5335B74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3371D727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329E1EC" w14:textId="2A23B7BB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68CCDBB2" w14:textId="28307289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CONSIST_STAT_CONT_ON_MOI_SAC_FX</w:t>
            </w:r>
          </w:p>
        </w:tc>
        <w:tc>
          <w:tcPr>
            <w:tcW w:w="1857" w:type="dxa"/>
            <w:vAlign w:val="center"/>
          </w:tcPr>
          <w:p w14:paraId="16152803" w14:textId="20E94CC2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4ACC797" w14:textId="2E6557F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7661256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4F87392" w14:textId="02CE02F3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2A76A28C" w14:textId="463DA6A0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CONSIST_STAT_CONT_ON_SAC_MOI_FX</w:t>
            </w:r>
          </w:p>
        </w:tc>
        <w:tc>
          <w:tcPr>
            <w:tcW w:w="1857" w:type="dxa"/>
            <w:vAlign w:val="center"/>
          </w:tcPr>
          <w:p w14:paraId="2446AE07" w14:textId="761271BB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68EFBDD" w14:textId="2636303A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7FAD45C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CBBA3F6" w14:textId="0D6F50FA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258DF840" w14:textId="7444021B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CONSIST_STAT_CONT_ON_MOI_SBL8_FX</w:t>
            </w:r>
          </w:p>
        </w:tc>
        <w:tc>
          <w:tcPr>
            <w:tcW w:w="1857" w:type="dxa"/>
            <w:vAlign w:val="center"/>
          </w:tcPr>
          <w:p w14:paraId="52796798" w14:textId="2F18AACF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68822D7" w14:textId="0B120058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0D6B17B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7D3D8C7" w14:textId="57261CC0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153034EB" w14:textId="71C1570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CONSIST_STAT_CONT_ON_SBL8_MOI_FX</w:t>
            </w:r>
          </w:p>
        </w:tc>
        <w:tc>
          <w:tcPr>
            <w:tcW w:w="1857" w:type="dxa"/>
            <w:vAlign w:val="center"/>
          </w:tcPr>
          <w:p w14:paraId="756AE120" w14:textId="7F4618D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04B8CF3" w14:textId="2B175FDD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3425F2C7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C1F5E14" w14:textId="196BD46E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6A690073" w14:textId="148302B9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CONSIST_STAT_CONT_ON_MOI_STC_BL</w:t>
            </w:r>
          </w:p>
        </w:tc>
        <w:tc>
          <w:tcPr>
            <w:tcW w:w="1857" w:type="dxa"/>
            <w:vAlign w:val="center"/>
          </w:tcPr>
          <w:p w14:paraId="59433E27" w14:textId="53FC1E1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3B43A1C" w14:textId="22E0983D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59A344E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B85E5D4" w14:textId="0A883734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0ACED687" w14:textId="4C9EDD71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CONSIST_STAT_CONT_ON_STC_MOI_BL</w:t>
            </w:r>
          </w:p>
        </w:tc>
        <w:tc>
          <w:tcPr>
            <w:tcW w:w="1857" w:type="dxa"/>
            <w:vAlign w:val="center"/>
          </w:tcPr>
          <w:p w14:paraId="3C08AAB9" w14:textId="49AD670B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38A3F18" w14:textId="27FEED87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5773827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2BC1BD9" w14:textId="5AA0DEE3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35854054" w14:textId="34F71C14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CONSIST_STAT_CONT_ON_MOI_SAC_BL</w:t>
            </w:r>
          </w:p>
        </w:tc>
        <w:tc>
          <w:tcPr>
            <w:tcW w:w="1857" w:type="dxa"/>
            <w:vAlign w:val="center"/>
          </w:tcPr>
          <w:p w14:paraId="5401B0F4" w14:textId="4E2B3D8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FEE63B2" w14:textId="3B34325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146E7E4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0FCEC1D" w14:textId="02580732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31FB0A06" w14:textId="31EDC32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CONSIST_STAT_CONT_ON_SAC_MOI_BL</w:t>
            </w:r>
          </w:p>
        </w:tc>
        <w:tc>
          <w:tcPr>
            <w:tcW w:w="1857" w:type="dxa"/>
            <w:vAlign w:val="center"/>
          </w:tcPr>
          <w:p w14:paraId="06BC5AD4" w14:textId="2AE81E2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2F537E8" w14:textId="6324581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49F00138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A346E50" w14:textId="7E9F2A86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lastRenderedPageBreak/>
              <w:t>CPF + TERMINAL + STATUS_CONTA_ONLINE</w:t>
            </w:r>
          </w:p>
        </w:tc>
        <w:tc>
          <w:tcPr>
            <w:tcW w:w="4083" w:type="dxa"/>
          </w:tcPr>
          <w:p w14:paraId="4878FB22" w14:textId="0EAA4CB0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CONSIST_STAT_CONT_ON_MOI_SBL8_BL</w:t>
            </w:r>
          </w:p>
        </w:tc>
        <w:tc>
          <w:tcPr>
            <w:tcW w:w="1857" w:type="dxa"/>
            <w:vAlign w:val="center"/>
          </w:tcPr>
          <w:p w14:paraId="64471BCB" w14:textId="221D564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7022FC9" w14:textId="6E5C0AE8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25CCA7E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EE75397" w14:textId="222771C9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1B7E9D34" w14:textId="38C9B1F9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CONSIST_STAT_CONT_ON_SBL8_MOI_BL</w:t>
            </w:r>
          </w:p>
        </w:tc>
        <w:tc>
          <w:tcPr>
            <w:tcW w:w="1857" w:type="dxa"/>
            <w:vAlign w:val="center"/>
          </w:tcPr>
          <w:p w14:paraId="63618318" w14:textId="1691FF7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EEF1A31" w14:textId="728CD7B2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46C36F6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F9665C3" w14:textId="2F343FA2" w:rsidR="00B554A6" w:rsidRPr="00A512B8" w:rsidRDefault="00B554A6" w:rsidP="00B554A6">
            <w:pPr>
              <w:rPr>
                <w:rFonts w:ascii="Arial" w:hAnsi="Arial" w:cs="Arial"/>
                <w:sz w:val="16"/>
                <w:lang w:eastAsia="en-US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37CAA69C" w14:textId="77F8D9E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CONSIST_EMAIL_CONT_ON_MOI_STC_FX</w:t>
            </w:r>
          </w:p>
        </w:tc>
        <w:tc>
          <w:tcPr>
            <w:tcW w:w="1857" w:type="dxa"/>
            <w:vAlign w:val="center"/>
          </w:tcPr>
          <w:p w14:paraId="74666E0F" w14:textId="51760B13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89928EB" w14:textId="2AD9239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38FCDAD8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7B79F02" w14:textId="1B5FEC55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0A5C0FC8" w14:textId="78BB0EDE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CONSIST_EMAIL_CONT_ON_STC_MOI_FX</w:t>
            </w:r>
          </w:p>
        </w:tc>
        <w:tc>
          <w:tcPr>
            <w:tcW w:w="1857" w:type="dxa"/>
            <w:vAlign w:val="center"/>
          </w:tcPr>
          <w:p w14:paraId="08D62F65" w14:textId="1572938F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BE4F0F6" w14:textId="1B489416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030A0767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F8095DA" w14:textId="1FA98F09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43019660" w14:textId="2BAD788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CONSIST_EMAIL_CONT_ON_MOI_SAC_FX</w:t>
            </w:r>
          </w:p>
        </w:tc>
        <w:tc>
          <w:tcPr>
            <w:tcW w:w="1857" w:type="dxa"/>
            <w:vAlign w:val="center"/>
          </w:tcPr>
          <w:p w14:paraId="2EF2B3F9" w14:textId="25102ACD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FEF1BCB" w14:textId="0C75DE8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75E1E3F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C3ED4BA" w14:textId="4219048A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6173A4C2" w14:textId="48C1948D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CONSIST_EMAIL_CONT_ON_SAC_MOI_FX</w:t>
            </w:r>
          </w:p>
        </w:tc>
        <w:tc>
          <w:tcPr>
            <w:tcW w:w="1857" w:type="dxa"/>
            <w:vAlign w:val="center"/>
          </w:tcPr>
          <w:p w14:paraId="2C84815E" w14:textId="4E8B66E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263B349" w14:textId="0FD27C5C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77EA82CB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579DA48" w14:textId="4A920AAA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1EB7D672" w14:textId="7899F29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CONSIST_EMAIL_CONT_ON_MOI_SBL8_FX</w:t>
            </w:r>
          </w:p>
        </w:tc>
        <w:tc>
          <w:tcPr>
            <w:tcW w:w="1857" w:type="dxa"/>
            <w:vAlign w:val="center"/>
          </w:tcPr>
          <w:p w14:paraId="0DAAA889" w14:textId="40E2C14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710506E" w14:textId="2135C3A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58BCCB1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1FD4AD6" w14:textId="7A3A5999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2D2CC318" w14:textId="29F0936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CONSIST_EMAIL_CONT_ON_SBL8_MOI_FX</w:t>
            </w:r>
          </w:p>
        </w:tc>
        <w:tc>
          <w:tcPr>
            <w:tcW w:w="1857" w:type="dxa"/>
            <w:vAlign w:val="center"/>
          </w:tcPr>
          <w:p w14:paraId="294530E8" w14:textId="41811E11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E720F2B" w14:textId="7CFB746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4C471ED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05B7096" w14:textId="3F2A27EC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1EFAD86E" w14:textId="09235BE5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CONSIST_EMAIL_CONT_ON_MOI_STC_BL</w:t>
            </w:r>
          </w:p>
        </w:tc>
        <w:tc>
          <w:tcPr>
            <w:tcW w:w="1857" w:type="dxa"/>
            <w:vAlign w:val="center"/>
          </w:tcPr>
          <w:p w14:paraId="184DA557" w14:textId="5E836DC7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5CCC8FA" w14:textId="6DAAAE0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54E9C435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AF7A7BA" w14:textId="7297DFE0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39EA8813" w14:textId="22CFACC5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CONSIST_EMAIL_CONT_ON_STC_MOI_BL</w:t>
            </w:r>
          </w:p>
        </w:tc>
        <w:tc>
          <w:tcPr>
            <w:tcW w:w="1857" w:type="dxa"/>
            <w:vAlign w:val="center"/>
          </w:tcPr>
          <w:p w14:paraId="75732454" w14:textId="5E623F6B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D45AC24" w14:textId="0E22C75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0C888B6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50A2C5F" w14:textId="5C49FC8C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025522FD" w14:textId="38E258C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CONSIST_EMAIL_CONT_ON_MOI_SAC_BL</w:t>
            </w:r>
          </w:p>
        </w:tc>
        <w:tc>
          <w:tcPr>
            <w:tcW w:w="1857" w:type="dxa"/>
            <w:vAlign w:val="center"/>
          </w:tcPr>
          <w:p w14:paraId="172BFBA9" w14:textId="66877E5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D623B45" w14:textId="6D118FD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4D68104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B200DCB" w14:textId="15881F24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67BDDF6A" w14:textId="59150C9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CONSIST_EMAIL_CONT_ON_SAC_MOI_BL</w:t>
            </w:r>
          </w:p>
        </w:tc>
        <w:tc>
          <w:tcPr>
            <w:tcW w:w="1857" w:type="dxa"/>
            <w:vAlign w:val="center"/>
          </w:tcPr>
          <w:p w14:paraId="7A30C7F6" w14:textId="0238CA68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C741C22" w14:textId="5C3E3111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2B88C5E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EAB718C" w14:textId="2A276FD1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322FC7B3" w14:textId="4B72614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CONSIST_EMAIL_CONT_ON_MOI_SBL8_BL</w:t>
            </w:r>
          </w:p>
        </w:tc>
        <w:tc>
          <w:tcPr>
            <w:tcW w:w="1857" w:type="dxa"/>
            <w:vAlign w:val="center"/>
          </w:tcPr>
          <w:p w14:paraId="6E0CEE93" w14:textId="0AB7BFF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129615C" w14:textId="314026AA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7A13843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67405D2" w14:textId="0DB22BB3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4C101D95" w14:textId="032CBF64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CONSIST_EMAIL_CONT_ON_SBL8_MOI_BL</w:t>
            </w:r>
          </w:p>
        </w:tc>
        <w:tc>
          <w:tcPr>
            <w:tcW w:w="1857" w:type="dxa"/>
            <w:vAlign w:val="center"/>
          </w:tcPr>
          <w:p w14:paraId="214BC43C" w14:textId="6D23BCA0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2B3E2DF" w14:textId="2DF14C4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2B97BF64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CC8A4AE" w14:textId="622BC909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38629D60" w14:textId="15EC5673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 DT_CAD_CONT_ON _MOI_STC_FX</w:t>
            </w:r>
          </w:p>
        </w:tc>
        <w:tc>
          <w:tcPr>
            <w:tcW w:w="1857" w:type="dxa"/>
            <w:vAlign w:val="center"/>
          </w:tcPr>
          <w:p w14:paraId="3A3C3096" w14:textId="4B4DF88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220B3A0" w14:textId="0E9D528C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1F88898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49F1F6C" w14:textId="6E9C01C6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4785615A" w14:textId="414A5620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 DT_CAD_CONT_ON_STC_MOI_FX</w:t>
            </w:r>
          </w:p>
        </w:tc>
        <w:tc>
          <w:tcPr>
            <w:tcW w:w="1857" w:type="dxa"/>
            <w:vAlign w:val="center"/>
          </w:tcPr>
          <w:p w14:paraId="62F4A1D8" w14:textId="23FFBB94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DF1C7BD" w14:textId="343D1E2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6110A60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F202CC1" w14:textId="11ECDF58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306198D1" w14:textId="5AE7602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CONSIST_DT_CAD_CONT_ON_MOI_SAC_FX</w:t>
            </w:r>
          </w:p>
        </w:tc>
        <w:tc>
          <w:tcPr>
            <w:tcW w:w="1857" w:type="dxa"/>
            <w:vAlign w:val="center"/>
          </w:tcPr>
          <w:p w14:paraId="2B306650" w14:textId="3B39FE1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AD1E37A" w14:textId="157DDBEB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6DFED95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55DA75C" w14:textId="1E938393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64EA4F89" w14:textId="282A9F31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CONSIST_DT_CAD_CONT_ON_SAC_MOI_FX</w:t>
            </w:r>
          </w:p>
        </w:tc>
        <w:tc>
          <w:tcPr>
            <w:tcW w:w="1857" w:type="dxa"/>
            <w:vAlign w:val="center"/>
          </w:tcPr>
          <w:p w14:paraId="0BFA1E34" w14:textId="3B70E2E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56565CB" w14:textId="1769DF41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32F9EDE7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ABF2208" w14:textId="450DB51E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31893A9D" w14:textId="12618BD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CONSIST_DT_CAD_CONT_ON_MOI_SBL8_FX</w:t>
            </w:r>
          </w:p>
        </w:tc>
        <w:tc>
          <w:tcPr>
            <w:tcW w:w="1857" w:type="dxa"/>
            <w:vAlign w:val="center"/>
          </w:tcPr>
          <w:p w14:paraId="789A6B3A" w14:textId="36A7C33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7109A3D" w14:textId="1459B05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5979D54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C9E2770" w14:textId="646BBF05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3A5BDE89" w14:textId="4D54DEB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CONSIST_DT_CAD_CONT_ON_SBL8_MOI_FX</w:t>
            </w:r>
          </w:p>
        </w:tc>
        <w:tc>
          <w:tcPr>
            <w:tcW w:w="1857" w:type="dxa"/>
            <w:vAlign w:val="center"/>
          </w:tcPr>
          <w:p w14:paraId="7175085B" w14:textId="469AE4FB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1CE7C0D" w14:textId="694B0806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7FCBD39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AC91939" w14:textId="5D849B5E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4FD964F1" w14:textId="2556A6B5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CONSIST_DT_CAD_CONT_ON_MOI_STC_BL</w:t>
            </w:r>
          </w:p>
        </w:tc>
        <w:tc>
          <w:tcPr>
            <w:tcW w:w="1857" w:type="dxa"/>
            <w:vAlign w:val="center"/>
          </w:tcPr>
          <w:p w14:paraId="62024518" w14:textId="605432F8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C2197DE" w14:textId="1372980A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5A9A5DD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B863626" w14:textId="6FDF1517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66D858FF" w14:textId="06A6586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CONSIST_DT_CAD_CONT_ON_STC_MOI_BL</w:t>
            </w:r>
          </w:p>
        </w:tc>
        <w:tc>
          <w:tcPr>
            <w:tcW w:w="1857" w:type="dxa"/>
            <w:vAlign w:val="center"/>
          </w:tcPr>
          <w:p w14:paraId="14DB1EF5" w14:textId="0639C8C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53F5B32" w14:textId="07D00A5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65D5FA78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3CB8651" w14:textId="14E3E45F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11ECBF6C" w14:textId="4EBC2F3F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CONSIST_DT_CAD_CONT_ON_MOI_SAC_BL</w:t>
            </w:r>
          </w:p>
        </w:tc>
        <w:tc>
          <w:tcPr>
            <w:tcW w:w="1857" w:type="dxa"/>
            <w:vAlign w:val="center"/>
          </w:tcPr>
          <w:p w14:paraId="42785E96" w14:textId="34ECA8C1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ED17DDB" w14:textId="40ACEA4D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0BCB3427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274C445" w14:textId="371362EF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lastRenderedPageBreak/>
              <w:t>CPF + TERMINAL + DATA_CAD_CONTA_ONLINE</w:t>
            </w:r>
          </w:p>
        </w:tc>
        <w:tc>
          <w:tcPr>
            <w:tcW w:w="4083" w:type="dxa"/>
          </w:tcPr>
          <w:p w14:paraId="349A6AD3" w14:textId="1221C0B6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CONSIST_DT_CAD_CONT_ON_SAC_MOI_BL</w:t>
            </w:r>
          </w:p>
        </w:tc>
        <w:tc>
          <w:tcPr>
            <w:tcW w:w="1857" w:type="dxa"/>
            <w:vAlign w:val="center"/>
          </w:tcPr>
          <w:p w14:paraId="2300FFBD" w14:textId="486E7297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85FBC64" w14:textId="18E0B991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3851F2A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04452C9" w14:textId="6093A013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0828E5EE" w14:textId="50EFB61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CONSIST_DT_CAD_CONT_ON_MOI_SBL8_BL</w:t>
            </w:r>
          </w:p>
        </w:tc>
        <w:tc>
          <w:tcPr>
            <w:tcW w:w="1857" w:type="dxa"/>
            <w:vAlign w:val="center"/>
          </w:tcPr>
          <w:p w14:paraId="24098725" w14:textId="33EB3C9C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C926C50" w14:textId="7726ED9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5D285DD8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4536A9E" w14:textId="7859B1C6" w:rsidR="00B554A6" w:rsidRPr="00962116" w:rsidRDefault="00B554A6" w:rsidP="00B554A6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2F2DEA38" w14:textId="31E340E1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CONSIST_DT_CAD_CONT_ON_SBL8_MOI_BL</w:t>
            </w:r>
          </w:p>
        </w:tc>
        <w:tc>
          <w:tcPr>
            <w:tcW w:w="1857" w:type="dxa"/>
            <w:vAlign w:val="center"/>
          </w:tcPr>
          <w:p w14:paraId="0F7F3060" w14:textId="0A8D652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D6F9809" w14:textId="6DB71C3E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4A7066A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DFB3168" w14:textId="1772EACD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78A31A9A" w14:textId="14C57D83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CONSIST_DT_ULT_STAT_CONT_ON_MOI_STC_FX</w:t>
            </w:r>
          </w:p>
        </w:tc>
        <w:tc>
          <w:tcPr>
            <w:tcW w:w="1857" w:type="dxa"/>
            <w:vAlign w:val="center"/>
          </w:tcPr>
          <w:p w14:paraId="24406C26" w14:textId="2ED04E14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681BE5A" w14:textId="107C0691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0BEB320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DB300F7" w14:textId="45418D81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57391012" w14:textId="22C1587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CONSIST_DT_ULT_STAT_CONT_ON_STC_MOI_FX</w:t>
            </w:r>
          </w:p>
        </w:tc>
        <w:tc>
          <w:tcPr>
            <w:tcW w:w="1857" w:type="dxa"/>
            <w:vAlign w:val="center"/>
          </w:tcPr>
          <w:p w14:paraId="432A649F" w14:textId="03AB18D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C62F8AF" w14:textId="53546EB5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B27225" w14:paraId="11BE9BC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C55C144" w14:textId="3687C731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00E44FDC" w14:textId="360E8B85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CONSIST_DT_ULT_STAT_CONT_ON_MOI_SAC_FX</w:t>
            </w:r>
          </w:p>
        </w:tc>
        <w:tc>
          <w:tcPr>
            <w:tcW w:w="1857" w:type="dxa"/>
            <w:vAlign w:val="center"/>
          </w:tcPr>
          <w:p w14:paraId="51D84BAA" w14:textId="36CA7FD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1DBA10E" w14:textId="0D82312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1792878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A2B386C" w14:textId="7630C94D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57204ECA" w14:textId="32EFC6A8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CONSIST_DT_ULT_STAT_CONT_ON_SAC_MOI_FX</w:t>
            </w:r>
          </w:p>
        </w:tc>
        <w:tc>
          <w:tcPr>
            <w:tcW w:w="1857" w:type="dxa"/>
            <w:vAlign w:val="center"/>
          </w:tcPr>
          <w:p w14:paraId="0D7B8722" w14:textId="14E7DA32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6FBDE78" w14:textId="0721EF7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B27225" w14:paraId="4846BAF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558A630" w14:textId="5EFE8529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74EC6869" w14:textId="5ACB9B40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CONSIST_DT_ULT_STAT_CONT_ON_MOI_SBL8_FX</w:t>
            </w:r>
          </w:p>
        </w:tc>
        <w:tc>
          <w:tcPr>
            <w:tcW w:w="1857" w:type="dxa"/>
            <w:vAlign w:val="center"/>
          </w:tcPr>
          <w:p w14:paraId="2C6E7058" w14:textId="2C729F9D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3D89E89" w14:textId="1DBEDBB3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334B2AF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7CC7DE3" w14:textId="00E69621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5B0662F3" w14:textId="0A06647A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CONSIST_DT_ULT_STAT_CONT_ON_SBL8_MOI_FX</w:t>
            </w:r>
          </w:p>
        </w:tc>
        <w:tc>
          <w:tcPr>
            <w:tcW w:w="1857" w:type="dxa"/>
            <w:vAlign w:val="center"/>
          </w:tcPr>
          <w:p w14:paraId="1F0EFD4A" w14:textId="02C52889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D17C0C6" w14:textId="180D596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B27225" w14:paraId="6A7014F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6292B69" w14:textId="6B733688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24734339" w14:textId="403F6586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CONSIST_DT_ULT_STAT_CONT_ON_MOI_STC_BL</w:t>
            </w:r>
          </w:p>
        </w:tc>
        <w:tc>
          <w:tcPr>
            <w:tcW w:w="1857" w:type="dxa"/>
            <w:vAlign w:val="center"/>
          </w:tcPr>
          <w:p w14:paraId="74E6A0B8" w14:textId="785BD844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EB0A9D4" w14:textId="6F74619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1B4C37C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11DFB68" w14:textId="1C30FCAC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2642C044" w14:textId="751B7377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CONSIST_DT_ULT_STAT_CONT_ON_STC_MOI_BL</w:t>
            </w:r>
          </w:p>
        </w:tc>
        <w:tc>
          <w:tcPr>
            <w:tcW w:w="1857" w:type="dxa"/>
            <w:vAlign w:val="center"/>
          </w:tcPr>
          <w:p w14:paraId="69D6B15D" w14:textId="5784DE4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C5F339E" w14:textId="7CA4DC1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B27225" w14:paraId="63DABDFE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CA7E494" w14:textId="7EA65FE8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5FF8CFEA" w14:textId="0CF2D99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CONSIST_DT_ULT_STAT_CONT_ON_MOI_SAC_BL</w:t>
            </w:r>
          </w:p>
        </w:tc>
        <w:tc>
          <w:tcPr>
            <w:tcW w:w="1857" w:type="dxa"/>
            <w:vAlign w:val="center"/>
          </w:tcPr>
          <w:p w14:paraId="674D2F27" w14:textId="0947794C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716E1A2" w14:textId="6811A63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661C3E7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03011E9" w14:textId="37A5D9C2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6F2BE9FD" w14:textId="2CDF15CC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CONSIST_DT_ULT_STAT_CONT_ON_SAC_MOI_BL</w:t>
            </w:r>
          </w:p>
        </w:tc>
        <w:tc>
          <w:tcPr>
            <w:tcW w:w="1857" w:type="dxa"/>
            <w:vAlign w:val="center"/>
          </w:tcPr>
          <w:p w14:paraId="02BC80A8" w14:textId="5CFD9F0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4A05652" w14:textId="5541687A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B27225" w14:paraId="5C9C479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E231711" w14:textId="3B3B386F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6338CF66" w14:textId="04CF3476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CONSIST_DT_ULT_STAT_CONT_ON_MOI_SBL8_BL</w:t>
            </w:r>
          </w:p>
        </w:tc>
        <w:tc>
          <w:tcPr>
            <w:tcW w:w="1857" w:type="dxa"/>
            <w:vAlign w:val="center"/>
          </w:tcPr>
          <w:p w14:paraId="15796F4C" w14:textId="5B4231CC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EAF7805" w14:textId="72EFAFB5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B27225" w14:paraId="1B3B1C9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E639567" w14:textId="587DD01E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2D678109" w14:textId="0444C9D3" w:rsidR="00B554A6" w:rsidRPr="00B554A6" w:rsidRDefault="00B554A6" w:rsidP="00B554A6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CONSIST_DT_ULT_STAT_CONT_ON_SBL8_MOI_BL</w:t>
            </w:r>
          </w:p>
        </w:tc>
        <w:tc>
          <w:tcPr>
            <w:tcW w:w="1857" w:type="dxa"/>
            <w:vAlign w:val="center"/>
          </w:tcPr>
          <w:p w14:paraId="76CE1055" w14:textId="0426241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A557374" w14:textId="597472D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4B7E2D" w14:paraId="62FBA159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3F6F6B5" w14:textId="6FE45F2A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54635199" w14:textId="358A1BC5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</w:t>
            </w:r>
            <w:r w:rsidR="003E72FF" w:rsidRPr="00B554A6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_MOI_STC_FX</w:t>
            </w:r>
          </w:p>
        </w:tc>
        <w:tc>
          <w:tcPr>
            <w:tcW w:w="1857" w:type="dxa"/>
            <w:vAlign w:val="center"/>
          </w:tcPr>
          <w:p w14:paraId="013E3E3E" w14:textId="2EB21B5F" w:rsidR="00B554A6" w:rsidRPr="004B7E2D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BE673F7" w14:textId="2ADB70E5" w:rsidR="00B554A6" w:rsidRPr="004B7E2D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4B7E2D" w14:paraId="6F12EF8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0ED7029" w14:textId="2477CDD2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5FF4D013" w14:textId="6899C4E0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ON_STC_MOI_FX</w:t>
            </w:r>
          </w:p>
        </w:tc>
        <w:tc>
          <w:tcPr>
            <w:tcW w:w="1857" w:type="dxa"/>
            <w:vAlign w:val="center"/>
          </w:tcPr>
          <w:p w14:paraId="4DDF5A6B" w14:textId="4412D55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C9C9BD5" w14:textId="2F2E1D9C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MOI_STC_FIXO</w:t>
            </w:r>
          </w:p>
        </w:tc>
      </w:tr>
      <w:tr w:rsidR="00B554A6" w:rsidRPr="004B7E2D" w14:paraId="0673923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C231312" w14:textId="14FA2B96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089F60CD" w14:textId="6E2359C1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</w:t>
            </w:r>
            <w:r w:rsidR="003E72FF" w:rsidRPr="00B554A6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_MOI_SAC_FX</w:t>
            </w:r>
          </w:p>
        </w:tc>
        <w:tc>
          <w:tcPr>
            <w:tcW w:w="1857" w:type="dxa"/>
            <w:vAlign w:val="center"/>
          </w:tcPr>
          <w:p w14:paraId="655141FB" w14:textId="22F0DAE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95D2C25" w14:textId="45F00E6F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4B7E2D" w14:paraId="309BDE7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9F82746" w14:textId="711F5D40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40079261" w14:textId="2F4D90D6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ON_SAC_MOI_FX</w:t>
            </w:r>
          </w:p>
        </w:tc>
        <w:tc>
          <w:tcPr>
            <w:tcW w:w="1857" w:type="dxa"/>
            <w:vAlign w:val="center"/>
          </w:tcPr>
          <w:p w14:paraId="7D876714" w14:textId="5BE2EFA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E8A7448" w14:textId="28D69195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MOI_SAC_FIXO</w:t>
            </w:r>
          </w:p>
        </w:tc>
      </w:tr>
      <w:tr w:rsidR="00B554A6" w:rsidRPr="004B7E2D" w14:paraId="6F399F8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CB702CF" w14:textId="28D5362A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23F3AD45" w14:textId="683D8636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ON_MOI_SBL8_FX</w:t>
            </w:r>
          </w:p>
        </w:tc>
        <w:tc>
          <w:tcPr>
            <w:tcW w:w="1857" w:type="dxa"/>
            <w:vAlign w:val="center"/>
          </w:tcPr>
          <w:p w14:paraId="564B0363" w14:textId="28533525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6CDC635" w14:textId="30F49C5B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4B7E2D" w14:paraId="5B15BAD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8844447" w14:textId="060E3E34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lastRenderedPageBreak/>
              <w:t>CPF + TERMINAL + TERM_CAD_CONTA_ONLINE_REC_SMS</w:t>
            </w:r>
          </w:p>
        </w:tc>
        <w:tc>
          <w:tcPr>
            <w:tcW w:w="4083" w:type="dxa"/>
          </w:tcPr>
          <w:p w14:paraId="353C3441" w14:textId="2B2D1E11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ON_SBL8_MOI_FX</w:t>
            </w:r>
          </w:p>
        </w:tc>
        <w:tc>
          <w:tcPr>
            <w:tcW w:w="1857" w:type="dxa"/>
            <w:vAlign w:val="center"/>
          </w:tcPr>
          <w:p w14:paraId="61AD80FF" w14:textId="4B966838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583A993E" w14:textId="5158C1E0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MOI_SBL8_FIXO</w:t>
            </w:r>
          </w:p>
        </w:tc>
      </w:tr>
      <w:tr w:rsidR="00B554A6" w:rsidRPr="004B7E2D" w14:paraId="51DB350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7C8C8C1" w14:textId="046EADBA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3CCA3A1A" w14:textId="4C8174C9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MOI_STC_BL</w:t>
            </w:r>
          </w:p>
        </w:tc>
        <w:tc>
          <w:tcPr>
            <w:tcW w:w="1857" w:type="dxa"/>
            <w:vAlign w:val="center"/>
          </w:tcPr>
          <w:p w14:paraId="3523D4CF" w14:textId="16351B5C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AA7C91D" w14:textId="761A0FA2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4B7E2D" w14:paraId="09E885B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3D7EC04" w14:textId="43DAC769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4D863164" w14:textId="4A053198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ON_STC_MOI_BL</w:t>
            </w:r>
          </w:p>
        </w:tc>
        <w:tc>
          <w:tcPr>
            <w:tcW w:w="1857" w:type="dxa"/>
            <w:vAlign w:val="center"/>
          </w:tcPr>
          <w:p w14:paraId="30219E4C" w14:textId="2D055AA6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4C2A2B4" w14:textId="7CC11D67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MOI_STC_BL</w:t>
            </w:r>
          </w:p>
        </w:tc>
      </w:tr>
      <w:tr w:rsidR="00B554A6" w:rsidRPr="004B7E2D" w14:paraId="01DD1B2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5E315426" w14:textId="74A0D508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25760D2C" w14:textId="0C19B63A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ON_MOI_SAC_BL</w:t>
            </w:r>
          </w:p>
        </w:tc>
        <w:tc>
          <w:tcPr>
            <w:tcW w:w="1857" w:type="dxa"/>
            <w:vAlign w:val="center"/>
          </w:tcPr>
          <w:p w14:paraId="3CE422E2" w14:textId="025C4C63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71B0009" w14:textId="71608ED9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4B7E2D" w14:paraId="1897CCF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9722A8C" w14:textId="41F56EB7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6BD719B1" w14:textId="38626B58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ON_SAC_MOI_BL</w:t>
            </w:r>
          </w:p>
        </w:tc>
        <w:tc>
          <w:tcPr>
            <w:tcW w:w="1857" w:type="dxa"/>
            <w:vAlign w:val="center"/>
          </w:tcPr>
          <w:p w14:paraId="36019D87" w14:textId="3CFF921D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7051231" w14:textId="68EE723B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MOI_SAC_BL</w:t>
            </w:r>
          </w:p>
        </w:tc>
      </w:tr>
      <w:tr w:rsidR="00B554A6" w:rsidRPr="004B7E2D" w14:paraId="3CD5EBD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2B9A12C" w14:textId="034F6D36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4668D679" w14:textId="6A3CF775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ON_MOI_SBL8_BL</w:t>
            </w:r>
          </w:p>
        </w:tc>
        <w:tc>
          <w:tcPr>
            <w:tcW w:w="1857" w:type="dxa"/>
            <w:vAlign w:val="center"/>
          </w:tcPr>
          <w:p w14:paraId="3EF8B05B" w14:textId="7EB5C67E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5926913" w14:textId="6BDB3993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  <w:tr w:rsidR="00B554A6" w:rsidRPr="004B7E2D" w14:paraId="1C6489B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4C69C37" w14:textId="18A3F23D" w:rsidR="00B554A6" w:rsidRPr="00434A98" w:rsidRDefault="00B554A6" w:rsidP="00B554A6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1263D3B5" w14:textId="7BFAAEC2" w:rsidR="00B554A6" w:rsidRPr="00B554A6" w:rsidRDefault="00B554A6" w:rsidP="003E72FF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CONSIST_TER_CAD_CONTA</w:t>
            </w:r>
            <w:r w:rsidR="003E72FF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 w:rsidRPr="00B554A6">
              <w:rPr>
                <w:rFonts w:ascii="Arial" w:hAnsi="Arial" w:cs="Arial"/>
                <w:sz w:val="16"/>
                <w:szCs w:val="16"/>
                <w:lang w:val="en-US"/>
              </w:rPr>
              <w:t>ON_SBL8_MOI_BL</w:t>
            </w:r>
          </w:p>
        </w:tc>
        <w:tc>
          <w:tcPr>
            <w:tcW w:w="1857" w:type="dxa"/>
            <w:vAlign w:val="center"/>
          </w:tcPr>
          <w:p w14:paraId="1ABD858C" w14:textId="1AAC003A" w:rsidR="00B554A6" w:rsidRDefault="00B554A6" w:rsidP="00B554A6">
            <w:pPr>
              <w:rPr>
                <w:rFonts w:ascii="Arial" w:hAnsi="Arial" w:cs="Arial"/>
                <w:sz w:val="16"/>
              </w:rPr>
            </w:pPr>
            <w:r w:rsidRPr="00545023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3B90793" w14:textId="59883F54" w:rsidR="00B554A6" w:rsidRDefault="00B554A6" w:rsidP="00B554A6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MOI_SBL8_BL</w:t>
            </w:r>
          </w:p>
        </w:tc>
      </w:tr>
    </w:tbl>
    <w:p w14:paraId="445DE540" w14:textId="77777777" w:rsidR="00FC7BA5" w:rsidRDefault="00FC7BA5" w:rsidP="00FC7BA5">
      <w:pPr>
        <w:rPr>
          <w:highlight w:val="yellow"/>
          <w:lang w:val="en-US" w:eastAsia="en-US"/>
        </w:rPr>
      </w:pPr>
    </w:p>
    <w:p w14:paraId="280E353B" w14:textId="0CD119A7" w:rsidR="00FA46BB" w:rsidRPr="00C476C1" w:rsidRDefault="00C476C1" w:rsidP="00FA46BB">
      <w:pPr>
        <w:pStyle w:val="Heading5"/>
        <w:rPr>
          <w:lang w:val="pt-BR"/>
        </w:rPr>
      </w:pPr>
      <w:r w:rsidRPr="00C476C1">
        <w:rPr>
          <w:lang w:val="pt-BR"/>
        </w:rPr>
        <w:t xml:space="preserve">Tipos de </w:t>
      </w:r>
      <w:r w:rsidR="00FA46BB" w:rsidRPr="00C476C1">
        <w:rPr>
          <w:lang w:val="pt-BR"/>
        </w:rPr>
        <w:t>Alarmes C</w:t>
      </w:r>
      <w:r w:rsidR="00BF12FB" w:rsidRPr="00C476C1">
        <w:rPr>
          <w:lang w:val="pt-BR"/>
        </w:rPr>
        <w:t>DI</w:t>
      </w:r>
    </w:p>
    <w:p w14:paraId="441CD547" w14:textId="77777777" w:rsidR="00FA46BB" w:rsidRPr="00C476C1" w:rsidRDefault="00FA46BB" w:rsidP="00FA46BB">
      <w:pPr>
        <w:rPr>
          <w:lang w:eastAsia="en-US"/>
        </w:rPr>
      </w:pP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2"/>
        <w:gridCol w:w="4083"/>
        <w:gridCol w:w="1857"/>
        <w:gridCol w:w="1857"/>
      </w:tblGrid>
      <w:tr w:rsidR="00FA46BB" w:rsidRPr="00B27225" w14:paraId="2D108305" w14:textId="77777777" w:rsidTr="00FA46BB">
        <w:trPr>
          <w:trHeight w:val="358"/>
          <w:jc w:val="center"/>
        </w:trPr>
        <w:tc>
          <w:tcPr>
            <w:tcW w:w="2182" w:type="dxa"/>
            <w:shd w:val="clear" w:color="FFFFFF" w:fill="C0C0C0"/>
            <w:noWrap/>
            <w:vAlign w:val="center"/>
            <w:hideMark/>
          </w:tcPr>
          <w:p w14:paraId="212ECB27" w14:textId="77777777" w:rsidR="00FA46BB" w:rsidRPr="006213AB" w:rsidRDefault="00FA46BB" w:rsidP="00FA46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83" w:type="dxa"/>
            <w:shd w:val="clear" w:color="auto" w:fill="BFBFBF" w:themeFill="background1" w:themeFillShade="BF"/>
            <w:vAlign w:val="center"/>
          </w:tcPr>
          <w:p w14:paraId="1B346027" w14:textId="77777777" w:rsidR="00FA46BB" w:rsidRPr="006213AB" w:rsidRDefault="00FA46BB" w:rsidP="00FA46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57" w:type="dxa"/>
            <w:shd w:val="clear" w:color="auto" w:fill="BFBFBF" w:themeFill="background1" w:themeFillShade="BF"/>
            <w:vAlign w:val="center"/>
          </w:tcPr>
          <w:p w14:paraId="4359687F" w14:textId="77777777" w:rsidR="00FA46BB" w:rsidRPr="006213AB" w:rsidRDefault="00FA46BB" w:rsidP="00FA46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7" w:type="dxa"/>
            <w:shd w:val="clear" w:color="auto" w:fill="BFBFBF" w:themeFill="background1" w:themeFillShade="BF"/>
            <w:vAlign w:val="center"/>
          </w:tcPr>
          <w:p w14:paraId="580AB00B" w14:textId="77777777" w:rsidR="00FA46BB" w:rsidRDefault="00FA46BB" w:rsidP="00FA46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FA46BB" w:rsidRPr="00B27225" w14:paraId="55B1F80F" w14:textId="77777777" w:rsidTr="00FA46BB">
        <w:trPr>
          <w:trHeight w:val="473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6D7F154E" w14:textId="77777777" w:rsidR="00FA46BB" w:rsidRPr="006213AB" w:rsidRDefault="00FA46BB" w:rsidP="00FA46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3F613DE8" w14:textId="65FDFC4B" w:rsidR="00FA46BB" w:rsidRPr="00BD1AF4" w:rsidRDefault="00FA46BB" w:rsidP="00A06C46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 w:rsidR="00A06C46">
              <w:rPr>
                <w:rFonts w:ascii="Arial" w:hAnsi="Arial" w:cs="Arial"/>
                <w:sz w:val="16"/>
                <w:lang w:val="en-US"/>
              </w:rPr>
              <w:t>CDI</w:t>
            </w:r>
            <w:r>
              <w:rPr>
                <w:rFonts w:ascii="Arial" w:hAnsi="Arial" w:cs="Arial"/>
                <w:sz w:val="16"/>
                <w:lang w:val="en-US"/>
              </w:rPr>
              <w:t>_FX</w:t>
            </w:r>
          </w:p>
        </w:tc>
        <w:tc>
          <w:tcPr>
            <w:tcW w:w="1857" w:type="dxa"/>
            <w:vAlign w:val="center"/>
          </w:tcPr>
          <w:p w14:paraId="1090CEC4" w14:textId="77777777" w:rsidR="00FA46BB" w:rsidRPr="006213AB" w:rsidRDefault="00FA46BB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1E58F4BF" w14:textId="7CD5A1FE" w:rsidR="00FA46BB" w:rsidRDefault="00FA46BB" w:rsidP="004232A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</w:t>
            </w:r>
            <w:r w:rsidR="004232AD">
              <w:rPr>
                <w:rFonts w:ascii="Arial" w:hAnsi="Arial" w:cs="Arial"/>
                <w:color w:val="000000"/>
                <w:sz w:val="16"/>
                <w:szCs w:val="20"/>
              </w:rPr>
              <w:t>CDI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>_FIXO</w:t>
            </w:r>
          </w:p>
        </w:tc>
      </w:tr>
      <w:tr w:rsidR="00FA46BB" w:rsidRPr="00B27225" w14:paraId="5201FA1B" w14:textId="77777777" w:rsidTr="00FA46BB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27864BE4" w14:textId="77777777" w:rsidR="00FA46BB" w:rsidRPr="006213AB" w:rsidRDefault="00FA46BB" w:rsidP="00FA46B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661A27A4" w14:textId="6143B1CA" w:rsidR="00FA46BB" w:rsidRPr="00BD1AF4" w:rsidRDefault="00FA46BB" w:rsidP="00A06C46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 w:rsidR="00A06C46">
              <w:rPr>
                <w:rFonts w:ascii="Arial" w:hAnsi="Arial" w:cs="Arial"/>
                <w:sz w:val="16"/>
                <w:lang w:val="en-US"/>
              </w:rPr>
              <w:t>CDI</w:t>
            </w:r>
            <w:r>
              <w:rPr>
                <w:rFonts w:ascii="Arial" w:hAnsi="Arial" w:cs="Arial"/>
                <w:sz w:val="16"/>
                <w:lang w:val="en-US"/>
              </w:rPr>
              <w:t>_MOI_FX</w:t>
            </w:r>
          </w:p>
        </w:tc>
        <w:tc>
          <w:tcPr>
            <w:tcW w:w="1857" w:type="dxa"/>
            <w:vAlign w:val="center"/>
          </w:tcPr>
          <w:p w14:paraId="146FB92A" w14:textId="77777777" w:rsidR="00FA46BB" w:rsidRPr="006213AB" w:rsidRDefault="00FA46BB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1D1F3A08" w14:textId="6D6D5E94" w:rsidR="00FA46BB" w:rsidRDefault="004232AD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</w:t>
            </w:r>
            <w:r w:rsidR="00FA46BB">
              <w:rPr>
                <w:rFonts w:ascii="Arial" w:hAnsi="Arial" w:cs="Arial"/>
                <w:color w:val="000000"/>
                <w:sz w:val="16"/>
                <w:szCs w:val="20"/>
              </w:rPr>
              <w:t>_FIXO</w:t>
            </w:r>
          </w:p>
        </w:tc>
      </w:tr>
      <w:tr w:rsidR="00FA46BB" w:rsidRPr="00B27225" w14:paraId="269B67EF" w14:textId="77777777" w:rsidTr="00FA46BB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78837124" w14:textId="77777777" w:rsidR="00FA46BB" w:rsidRPr="00A512B8" w:rsidRDefault="00FA46BB" w:rsidP="00FA46BB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65986B4F" w14:textId="2C0EA2CB" w:rsidR="00FA46BB" w:rsidRPr="00BD1AF4" w:rsidRDefault="00FA46BB" w:rsidP="00A06C46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 w:rsidR="00A06C46">
              <w:rPr>
                <w:rFonts w:ascii="Arial" w:hAnsi="Arial" w:cs="Arial"/>
                <w:sz w:val="16"/>
                <w:lang w:val="en-US"/>
              </w:rPr>
              <w:t>CDI</w:t>
            </w:r>
            <w:r>
              <w:rPr>
                <w:rFonts w:ascii="Arial" w:hAnsi="Arial" w:cs="Arial"/>
                <w:sz w:val="16"/>
                <w:lang w:val="en-US"/>
              </w:rPr>
              <w:t>_BL</w:t>
            </w:r>
          </w:p>
        </w:tc>
        <w:tc>
          <w:tcPr>
            <w:tcW w:w="1857" w:type="dxa"/>
            <w:vAlign w:val="center"/>
          </w:tcPr>
          <w:p w14:paraId="2359B202" w14:textId="77777777" w:rsidR="00FA46BB" w:rsidRDefault="00FA46BB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430EB751" w14:textId="67365541" w:rsidR="00FA46BB" w:rsidRDefault="004232AD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</w:t>
            </w:r>
            <w:r w:rsidR="00FA46BB">
              <w:rPr>
                <w:rFonts w:ascii="Arial" w:hAnsi="Arial" w:cs="Arial"/>
                <w:color w:val="000000"/>
                <w:sz w:val="16"/>
                <w:szCs w:val="20"/>
              </w:rPr>
              <w:t>_BL</w:t>
            </w:r>
          </w:p>
        </w:tc>
      </w:tr>
      <w:tr w:rsidR="00FA46BB" w:rsidRPr="00B27225" w14:paraId="22BF425B" w14:textId="77777777" w:rsidTr="00FA46BB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32EEF692" w14:textId="77777777" w:rsidR="00FA46BB" w:rsidRPr="00A512B8" w:rsidRDefault="00FA46BB" w:rsidP="00FA46BB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83" w:type="dxa"/>
            <w:vAlign w:val="center"/>
          </w:tcPr>
          <w:p w14:paraId="1476021A" w14:textId="5F5842CD" w:rsidR="00FA46BB" w:rsidRPr="00BD1AF4" w:rsidRDefault="00FA46BB" w:rsidP="00A06C46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 w:rsidR="00A06C46">
              <w:rPr>
                <w:rFonts w:ascii="Arial" w:hAnsi="Arial" w:cs="Arial"/>
                <w:sz w:val="16"/>
                <w:lang w:val="en-US"/>
              </w:rPr>
              <w:t>CDI</w:t>
            </w:r>
            <w:r>
              <w:rPr>
                <w:rFonts w:ascii="Arial" w:hAnsi="Arial" w:cs="Arial"/>
                <w:sz w:val="16"/>
                <w:lang w:val="en-US"/>
              </w:rPr>
              <w:t>_MOI_BL</w:t>
            </w:r>
          </w:p>
        </w:tc>
        <w:tc>
          <w:tcPr>
            <w:tcW w:w="1857" w:type="dxa"/>
            <w:vAlign w:val="center"/>
          </w:tcPr>
          <w:p w14:paraId="0E3B68BB" w14:textId="77777777" w:rsidR="00FA46BB" w:rsidRDefault="00FA46BB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7" w:type="dxa"/>
            <w:vAlign w:val="center"/>
          </w:tcPr>
          <w:p w14:paraId="182D73C6" w14:textId="34DBF03A" w:rsidR="00FA46BB" w:rsidRDefault="004232AD" w:rsidP="00FA46B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192B77" w:rsidRPr="00B27225" w14:paraId="08B2AC2B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  <w:vAlign w:val="center"/>
          </w:tcPr>
          <w:p w14:paraId="5BF085B8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  <w:vAlign w:val="center"/>
          </w:tcPr>
          <w:p w14:paraId="3546DCC7" w14:textId="3B8D6A83" w:rsidR="00192B77" w:rsidRPr="00BD1AF4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</w:t>
            </w:r>
            <w:r>
              <w:rPr>
                <w:rFonts w:ascii="Arial" w:hAnsi="Arial" w:cs="Arial"/>
                <w:sz w:val="16"/>
                <w:lang w:val="en-US"/>
              </w:rPr>
              <w:t>STAT</w:t>
            </w:r>
            <w:r w:rsidRPr="00C40198">
              <w:rPr>
                <w:rFonts w:ascii="Arial" w:hAnsi="Arial" w:cs="Arial"/>
                <w:sz w:val="16"/>
                <w:lang w:val="en-US"/>
              </w:rPr>
              <w:t>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CDI_FX</w:t>
            </w:r>
          </w:p>
        </w:tc>
        <w:tc>
          <w:tcPr>
            <w:tcW w:w="1857" w:type="dxa"/>
            <w:vAlign w:val="center"/>
          </w:tcPr>
          <w:p w14:paraId="7A909E93" w14:textId="41B74B7F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92056E7" w14:textId="581CD804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192B77" w:rsidRPr="00B27225" w14:paraId="41033D95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983B5B4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  <w:vAlign w:val="center"/>
          </w:tcPr>
          <w:p w14:paraId="5CDE8A30" w14:textId="3D947742" w:rsidR="00192B77" w:rsidRPr="00BD1AF4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XIST_STAT</w:t>
            </w:r>
            <w:r w:rsidRPr="00C40198">
              <w:rPr>
                <w:rFonts w:ascii="Arial" w:hAnsi="Arial" w:cs="Arial"/>
                <w:sz w:val="16"/>
                <w:lang w:val="en-US"/>
              </w:rPr>
              <w:t>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CDI_MOI_FX</w:t>
            </w:r>
          </w:p>
        </w:tc>
        <w:tc>
          <w:tcPr>
            <w:tcW w:w="1857" w:type="dxa"/>
            <w:vAlign w:val="center"/>
          </w:tcPr>
          <w:p w14:paraId="60683E6F" w14:textId="1225409B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A3010DA" w14:textId="13214BC7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192B77" w:rsidRPr="00B27225" w14:paraId="484516E8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292A612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  <w:vAlign w:val="center"/>
          </w:tcPr>
          <w:p w14:paraId="3EF9E013" w14:textId="20685778" w:rsidR="00192B77" w:rsidRPr="00BD1AF4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</w:t>
            </w:r>
            <w:r>
              <w:rPr>
                <w:rFonts w:ascii="Arial" w:hAnsi="Arial" w:cs="Arial"/>
                <w:sz w:val="16"/>
                <w:lang w:val="en-US"/>
              </w:rPr>
              <w:t>STAT</w:t>
            </w:r>
            <w:r w:rsidRPr="00C40198">
              <w:rPr>
                <w:rFonts w:ascii="Arial" w:hAnsi="Arial" w:cs="Arial"/>
                <w:sz w:val="16"/>
                <w:lang w:val="en-US"/>
              </w:rPr>
              <w:t>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CDI_BL</w:t>
            </w:r>
          </w:p>
        </w:tc>
        <w:tc>
          <w:tcPr>
            <w:tcW w:w="1857" w:type="dxa"/>
            <w:vAlign w:val="center"/>
          </w:tcPr>
          <w:p w14:paraId="13160316" w14:textId="4E664CDA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E810FB9" w14:textId="13A3A23C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192B77" w:rsidRPr="00B27225" w14:paraId="3FBC2C10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D8C8EEF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83" w:type="dxa"/>
            <w:vAlign w:val="center"/>
          </w:tcPr>
          <w:p w14:paraId="345439B2" w14:textId="09851195" w:rsidR="00192B77" w:rsidRPr="00BD1AF4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XIST_STAT</w:t>
            </w:r>
            <w:r w:rsidRPr="00C40198">
              <w:rPr>
                <w:rFonts w:ascii="Arial" w:hAnsi="Arial" w:cs="Arial"/>
                <w:sz w:val="16"/>
                <w:lang w:val="en-US"/>
              </w:rPr>
              <w:t>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CDI_MOI_BL</w:t>
            </w:r>
          </w:p>
        </w:tc>
        <w:tc>
          <w:tcPr>
            <w:tcW w:w="1857" w:type="dxa"/>
            <w:vAlign w:val="center"/>
          </w:tcPr>
          <w:p w14:paraId="1E363776" w14:textId="04F405BF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0FA5C85" w14:textId="4560AAED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192B77" w:rsidRPr="00B27225" w14:paraId="204C8AA1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8CFEFCE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  <w:vAlign w:val="center"/>
          </w:tcPr>
          <w:p w14:paraId="6C2F9051" w14:textId="23BCF955" w:rsidR="00192B77" w:rsidRPr="005E5B4F" w:rsidRDefault="00192B77" w:rsidP="00192B77">
            <w:pPr>
              <w:rPr>
                <w:rFonts w:ascii="Arial" w:hAnsi="Arial" w:cs="Arial"/>
                <w:sz w:val="16"/>
              </w:rPr>
            </w:pPr>
            <w:r w:rsidRPr="005E5B4F">
              <w:rPr>
                <w:rFonts w:ascii="Arial" w:hAnsi="Arial" w:cs="Arial"/>
                <w:sz w:val="16"/>
              </w:rPr>
              <w:t>EXIST_</w:t>
            </w:r>
            <w:r>
              <w:rPr>
                <w:rFonts w:ascii="Arial" w:hAnsi="Arial" w:cs="Arial"/>
                <w:sz w:val="16"/>
              </w:rPr>
              <w:t>TIPO_PROD</w:t>
            </w:r>
            <w:r w:rsidRPr="005E5B4F">
              <w:rPr>
                <w:rFonts w:ascii="Arial" w:hAnsi="Arial" w:cs="Arial"/>
                <w:sz w:val="16"/>
              </w:rPr>
              <w:t>_MOI_</w:t>
            </w:r>
            <w:r>
              <w:rPr>
                <w:rFonts w:ascii="Arial" w:hAnsi="Arial" w:cs="Arial"/>
                <w:sz w:val="16"/>
              </w:rPr>
              <w:t>CDI</w:t>
            </w:r>
            <w:r w:rsidRPr="005E5B4F">
              <w:rPr>
                <w:rFonts w:ascii="Arial" w:hAnsi="Arial" w:cs="Arial"/>
                <w:sz w:val="16"/>
              </w:rPr>
              <w:t>_FX</w:t>
            </w:r>
          </w:p>
        </w:tc>
        <w:tc>
          <w:tcPr>
            <w:tcW w:w="1857" w:type="dxa"/>
            <w:vAlign w:val="center"/>
          </w:tcPr>
          <w:p w14:paraId="77C07580" w14:textId="62943C39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D6895EE" w14:textId="5B7B2198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192B77" w:rsidRPr="00B27225" w14:paraId="46D67E99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36EFAB0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  <w:vAlign w:val="center"/>
          </w:tcPr>
          <w:p w14:paraId="4393EE41" w14:textId="560A7A1E" w:rsidR="00192B77" w:rsidRPr="005E5B4F" w:rsidRDefault="00192B77" w:rsidP="00192B77">
            <w:pPr>
              <w:rPr>
                <w:rFonts w:ascii="Arial" w:hAnsi="Arial" w:cs="Arial"/>
                <w:sz w:val="16"/>
              </w:rPr>
            </w:pPr>
            <w:r w:rsidRPr="005E5B4F">
              <w:rPr>
                <w:rFonts w:ascii="Arial" w:hAnsi="Arial" w:cs="Arial"/>
                <w:sz w:val="16"/>
              </w:rPr>
              <w:t>EXIST_</w:t>
            </w:r>
            <w:r>
              <w:rPr>
                <w:rFonts w:ascii="Arial" w:hAnsi="Arial" w:cs="Arial"/>
                <w:sz w:val="16"/>
              </w:rPr>
              <w:t>TIPO_PROD</w:t>
            </w:r>
            <w:r w:rsidRPr="005E5B4F">
              <w:rPr>
                <w:rFonts w:ascii="Arial" w:hAnsi="Arial" w:cs="Arial"/>
                <w:sz w:val="16"/>
              </w:rPr>
              <w:t>_</w:t>
            </w:r>
            <w:r>
              <w:rPr>
                <w:rFonts w:ascii="Arial" w:hAnsi="Arial" w:cs="Arial"/>
                <w:sz w:val="16"/>
              </w:rPr>
              <w:t>CDI</w:t>
            </w:r>
            <w:r w:rsidRPr="005E5B4F">
              <w:rPr>
                <w:rFonts w:ascii="Arial" w:hAnsi="Arial" w:cs="Arial"/>
                <w:sz w:val="16"/>
              </w:rPr>
              <w:t>_MOI_FX</w:t>
            </w:r>
          </w:p>
        </w:tc>
        <w:tc>
          <w:tcPr>
            <w:tcW w:w="1857" w:type="dxa"/>
            <w:vAlign w:val="center"/>
          </w:tcPr>
          <w:p w14:paraId="1D2815EC" w14:textId="39D897BF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5DDBE33" w14:textId="1D3ADCBE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192B77" w:rsidRPr="00B27225" w14:paraId="271CB6E0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23F3568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  <w:vAlign w:val="center"/>
          </w:tcPr>
          <w:p w14:paraId="0DF0A4DC" w14:textId="2A3B0037" w:rsidR="00192B77" w:rsidRPr="00BD1AF4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</w:t>
            </w:r>
            <w:r>
              <w:rPr>
                <w:rFonts w:ascii="Arial" w:hAnsi="Arial" w:cs="Arial"/>
                <w:sz w:val="16"/>
              </w:rPr>
              <w:t>TIPO_PROD</w:t>
            </w:r>
            <w:r w:rsidRPr="00BD1AF4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CDI_BL</w:t>
            </w:r>
          </w:p>
        </w:tc>
        <w:tc>
          <w:tcPr>
            <w:tcW w:w="1857" w:type="dxa"/>
            <w:vAlign w:val="center"/>
          </w:tcPr>
          <w:p w14:paraId="63F149BC" w14:textId="1CBD05B6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AA6ABE1" w14:textId="54A4DB1E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192B77" w:rsidRPr="00B27225" w14:paraId="7EBE1228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3A06494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83" w:type="dxa"/>
            <w:vAlign w:val="center"/>
          </w:tcPr>
          <w:p w14:paraId="0B3F33E5" w14:textId="5DF698D1" w:rsidR="00192B77" w:rsidRPr="00BD1AF4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</w:t>
            </w:r>
            <w:r>
              <w:rPr>
                <w:rFonts w:ascii="Arial" w:hAnsi="Arial" w:cs="Arial"/>
                <w:sz w:val="16"/>
              </w:rPr>
              <w:t>TIPO_PROD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CDI_MOI_BL</w:t>
            </w:r>
          </w:p>
        </w:tc>
        <w:tc>
          <w:tcPr>
            <w:tcW w:w="1857" w:type="dxa"/>
            <w:vAlign w:val="center"/>
          </w:tcPr>
          <w:p w14:paraId="12B69F87" w14:textId="4076B25B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312AE87" w14:textId="1776635D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192B77" w:rsidRPr="00B27225" w14:paraId="0A1432B1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7369599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  <w:vAlign w:val="center"/>
          </w:tcPr>
          <w:p w14:paraId="2415D58B" w14:textId="06E4E720" w:rsidR="00192B77" w:rsidRPr="005E5B4F" w:rsidRDefault="00192B77" w:rsidP="00192B77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EXIST_</w:t>
            </w:r>
            <w:r w:rsidRPr="0055643A">
              <w:rPr>
                <w:rFonts w:ascii="Arial" w:hAnsi="Arial" w:cs="Arial"/>
                <w:sz w:val="16"/>
              </w:rPr>
              <w:t>NOME_PLANO</w:t>
            </w:r>
            <w:r w:rsidRPr="005E5B4F">
              <w:rPr>
                <w:rFonts w:ascii="Arial" w:hAnsi="Arial" w:cs="Arial"/>
                <w:sz w:val="16"/>
              </w:rPr>
              <w:t>_MOI_</w:t>
            </w:r>
            <w:r>
              <w:rPr>
                <w:rFonts w:ascii="Arial" w:hAnsi="Arial" w:cs="Arial"/>
                <w:sz w:val="16"/>
              </w:rPr>
              <w:t>CDI</w:t>
            </w:r>
            <w:r w:rsidRPr="005E5B4F">
              <w:rPr>
                <w:rFonts w:ascii="Arial" w:hAnsi="Arial" w:cs="Arial"/>
                <w:sz w:val="16"/>
              </w:rPr>
              <w:t>_FX</w:t>
            </w:r>
          </w:p>
        </w:tc>
        <w:tc>
          <w:tcPr>
            <w:tcW w:w="1857" w:type="dxa"/>
            <w:vAlign w:val="center"/>
          </w:tcPr>
          <w:p w14:paraId="74ADE97E" w14:textId="6E3C9DF3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EE38939" w14:textId="3F249DCE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192B77" w:rsidRPr="00B27225" w14:paraId="4A72DDF1" w14:textId="77777777" w:rsidTr="00192B77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3E961C1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lastRenderedPageBreak/>
              <w:t>CPF + TERMINAL + NOME_PLANO</w:t>
            </w:r>
          </w:p>
        </w:tc>
        <w:tc>
          <w:tcPr>
            <w:tcW w:w="4083" w:type="dxa"/>
            <w:vAlign w:val="center"/>
          </w:tcPr>
          <w:p w14:paraId="6B57FE74" w14:textId="44FB2EF8" w:rsidR="00192B77" w:rsidRPr="005E5B4F" w:rsidRDefault="00192B77" w:rsidP="00192B77">
            <w:pPr>
              <w:rPr>
                <w:rFonts w:ascii="Arial" w:hAnsi="Arial" w:cs="Arial"/>
                <w:sz w:val="16"/>
              </w:rPr>
            </w:pPr>
            <w:r w:rsidRPr="005E5B4F">
              <w:rPr>
                <w:rFonts w:ascii="Arial" w:hAnsi="Arial" w:cs="Arial"/>
                <w:sz w:val="16"/>
              </w:rPr>
              <w:t>E</w:t>
            </w:r>
            <w:r>
              <w:rPr>
                <w:rFonts w:ascii="Arial" w:hAnsi="Arial" w:cs="Arial"/>
                <w:sz w:val="16"/>
              </w:rPr>
              <w:t>XIST_</w:t>
            </w:r>
            <w:r w:rsidRPr="0055643A">
              <w:rPr>
                <w:rFonts w:ascii="Arial" w:hAnsi="Arial" w:cs="Arial"/>
                <w:sz w:val="16"/>
              </w:rPr>
              <w:t>NOME_PLANO</w:t>
            </w:r>
            <w:r w:rsidRPr="005E5B4F">
              <w:rPr>
                <w:rFonts w:ascii="Arial" w:hAnsi="Arial" w:cs="Arial"/>
                <w:sz w:val="16"/>
              </w:rPr>
              <w:t>_</w:t>
            </w:r>
            <w:r>
              <w:rPr>
                <w:rFonts w:ascii="Arial" w:hAnsi="Arial" w:cs="Arial"/>
                <w:sz w:val="16"/>
              </w:rPr>
              <w:t>CDI</w:t>
            </w:r>
            <w:r w:rsidRPr="005E5B4F">
              <w:rPr>
                <w:rFonts w:ascii="Arial" w:hAnsi="Arial" w:cs="Arial"/>
                <w:sz w:val="16"/>
              </w:rPr>
              <w:t>_MOI_FX</w:t>
            </w:r>
          </w:p>
        </w:tc>
        <w:tc>
          <w:tcPr>
            <w:tcW w:w="1857" w:type="dxa"/>
            <w:vAlign w:val="center"/>
          </w:tcPr>
          <w:p w14:paraId="29C9A413" w14:textId="3FDC63A0" w:rsidR="00192B77" w:rsidRDefault="00192B77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7A8312A" w14:textId="21ACF342" w:rsidR="00192B77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595C2A9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379FA8F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298E36A3" w14:textId="27C74464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CONSIST_STAT_TERM_MOI_CDI_FX</w:t>
            </w:r>
          </w:p>
        </w:tc>
        <w:tc>
          <w:tcPr>
            <w:tcW w:w="1857" w:type="dxa"/>
            <w:vAlign w:val="center"/>
          </w:tcPr>
          <w:p w14:paraId="4FD2DA43" w14:textId="22A6B2B1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70C2E61" w14:textId="1AACEF3C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071B04A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3FDB87AD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83" w:type="dxa"/>
          </w:tcPr>
          <w:p w14:paraId="63F0CBFE" w14:textId="27C2462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CONSIST_STAT_TERM_CDI_MOI_FX</w:t>
            </w:r>
          </w:p>
        </w:tc>
        <w:tc>
          <w:tcPr>
            <w:tcW w:w="1857" w:type="dxa"/>
            <w:vAlign w:val="center"/>
          </w:tcPr>
          <w:p w14:paraId="27CEA871" w14:textId="62EF0FA4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E20B05F" w14:textId="1BE6272B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0B9EAE9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7ECAB07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4D6A1079" w14:textId="06CDF2F1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CONSIST_STAT_TERM_MOI_CDI_BL</w:t>
            </w:r>
          </w:p>
        </w:tc>
        <w:tc>
          <w:tcPr>
            <w:tcW w:w="1857" w:type="dxa"/>
            <w:vAlign w:val="center"/>
          </w:tcPr>
          <w:p w14:paraId="7906BF34" w14:textId="62AEFA48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2E23883" w14:textId="36D5A8F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40E5E3DF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19BB442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2D5F4209" w14:textId="2BE21094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CONSIST_STAT_TERM_CDI_MOI_BL</w:t>
            </w:r>
          </w:p>
        </w:tc>
        <w:tc>
          <w:tcPr>
            <w:tcW w:w="1857" w:type="dxa"/>
            <w:vAlign w:val="center"/>
          </w:tcPr>
          <w:p w14:paraId="3A7528FD" w14:textId="2961D619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BB243F5" w14:textId="73783749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3050FFF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B36D427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0175D1A9" w14:textId="72F43576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</w:rPr>
              <w:t>CONSIST_TIPO_PROD_MOI_CDI_FX</w:t>
            </w:r>
          </w:p>
        </w:tc>
        <w:tc>
          <w:tcPr>
            <w:tcW w:w="1857" w:type="dxa"/>
            <w:vAlign w:val="center"/>
          </w:tcPr>
          <w:p w14:paraId="1FF8ECAE" w14:textId="4671919E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B9C901A" w14:textId="0728E603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368CD549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E785FA4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83" w:type="dxa"/>
          </w:tcPr>
          <w:p w14:paraId="5AF9DB8C" w14:textId="1B2A72FF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</w:rPr>
              <w:t>CONSIST_TIPO_PROD_CDI_MOI_FX</w:t>
            </w:r>
          </w:p>
        </w:tc>
        <w:tc>
          <w:tcPr>
            <w:tcW w:w="1857" w:type="dxa"/>
            <w:vAlign w:val="center"/>
          </w:tcPr>
          <w:p w14:paraId="3E687E90" w14:textId="39FE9570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9CC1D4C" w14:textId="388BEC82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7BD0DEF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CA5166E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645A7C8F" w14:textId="445687DF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</w:rPr>
              <w:t>CONSIST_TIPO_PROD_MOI_CDI_BL</w:t>
            </w:r>
          </w:p>
        </w:tc>
        <w:tc>
          <w:tcPr>
            <w:tcW w:w="1857" w:type="dxa"/>
            <w:vAlign w:val="center"/>
          </w:tcPr>
          <w:p w14:paraId="7E696ADD" w14:textId="7F038FAF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D359639" w14:textId="50998C1F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5EB0958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705ECBE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5957EE31" w14:textId="1A19E21B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</w:rPr>
              <w:t>CONSIST_TIPO_PROD_CDI_MOI_BL</w:t>
            </w:r>
          </w:p>
        </w:tc>
        <w:tc>
          <w:tcPr>
            <w:tcW w:w="1857" w:type="dxa"/>
            <w:vAlign w:val="center"/>
          </w:tcPr>
          <w:p w14:paraId="1D59BE58" w14:textId="5375C01D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16E80911" w14:textId="71EC3BCC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5A33638A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3968E50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21DE7884" w14:textId="2579EE45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CONSIST_NOME_PLANO_MOI_CDI_FX</w:t>
            </w:r>
          </w:p>
        </w:tc>
        <w:tc>
          <w:tcPr>
            <w:tcW w:w="1857" w:type="dxa"/>
            <w:vAlign w:val="center"/>
          </w:tcPr>
          <w:p w14:paraId="6EC2378B" w14:textId="32E34B18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BD9B64D" w14:textId="4ADD0E5A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7E17888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007E8E7C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83" w:type="dxa"/>
          </w:tcPr>
          <w:p w14:paraId="122CED5D" w14:textId="64C0FFE3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CONSIST_NOME_PLANO_CDI_MOI_FX</w:t>
            </w:r>
          </w:p>
        </w:tc>
        <w:tc>
          <w:tcPr>
            <w:tcW w:w="1857" w:type="dxa"/>
            <w:vAlign w:val="center"/>
          </w:tcPr>
          <w:p w14:paraId="609AB2BF" w14:textId="157593CF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9C823F0" w14:textId="48D85B6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03BEB741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387E5F0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2F8CFFA1" w14:textId="49F81255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CONSIST_NOME_PLANO_MOI_CDI_BL</w:t>
            </w:r>
          </w:p>
        </w:tc>
        <w:tc>
          <w:tcPr>
            <w:tcW w:w="1857" w:type="dxa"/>
            <w:vAlign w:val="center"/>
          </w:tcPr>
          <w:p w14:paraId="4F379C5A" w14:textId="4E467DF4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237612DF" w14:textId="2454235A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5141394C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688DB9B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0B5D9C7C" w14:textId="696E65FE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CONSIST_NOME_PLANO_CDI_MOI_BL</w:t>
            </w:r>
          </w:p>
        </w:tc>
        <w:tc>
          <w:tcPr>
            <w:tcW w:w="1857" w:type="dxa"/>
            <w:vAlign w:val="center"/>
          </w:tcPr>
          <w:p w14:paraId="2148E5FD" w14:textId="170229BE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4ABE372" w14:textId="23F9D18E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01C1B96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CB1C9A7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5B91E654" w14:textId="32338F0C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 _MOI_CDI_FX</w:t>
            </w:r>
          </w:p>
        </w:tc>
        <w:tc>
          <w:tcPr>
            <w:tcW w:w="1857" w:type="dxa"/>
            <w:vAlign w:val="center"/>
          </w:tcPr>
          <w:p w14:paraId="073E1C7B" w14:textId="57D03EF0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4D746BD" w14:textId="679AF8F2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65F9E8A6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FF13CF6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83" w:type="dxa"/>
          </w:tcPr>
          <w:p w14:paraId="64BCA633" w14:textId="47EB0D4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CONSIST_STAT_CONT_ON_CDI_MOI_FX</w:t>
            </w:r>
          </w:p>
        </w:tc>
        <w:tc>
          <w:tcPr>
            <w:tcW w:w="1857" w:type="dxa"/>
            <w:vAlign w:val="center"/>
          </w:tcPr>
          <w:p w14:paraId="3440D49C" w14:textId="2D0DD99B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6293598" w14:textId="14FF0625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71C79592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5E75822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472CFDD2" w14:textId="1538CE19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CONSIST_STAT_CONT_ON_MOI_CDI_BL</w:t>
            </w:r>
          </w:p>
        </w:tc>
        <w:tc>
          <w:tcPr>
            <w:tcW w:w="1857" w:type="dxa"/>
            <w:vAlign w:val="center"/>
          </w:tcPr>
          <w:p w14:paraId="241249AB" w14:textId="4E465600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CA0D992" w14:textId="39061350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3502288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10C1F2A9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7B86F12B" w14:textId="2C10AF20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CONSIST_STAT_CONT_ON_CDI_MOI_BL</w:t>
            </w:r>
          </w:p>
        </w:tc>
        <w:tc>
          <w:tcPr>
            <w:tcW w:w="1857" w:type="dxa"/>
            <w:vAlign w:val="center"/>
          </w:tcPr>
          <w:p w14:paraId="02DEEC2C" w14:textId="62A031F7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3D16F6AD" w14:textId="17D3F23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B27225" w14:paraId="49FDBFE4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910F90B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0B2EE794" w14:textId="05D432A3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CONSIST_EMAIL_CONT_ON_MOI_CDI_FX</w:t>
            </w:r>
          </w:p>
        </w:tc>
        <w:tc>
          <w:tcPr>
            <w:tcW w:w="1857" w:type="dxa"/>
            <w:vAlign w:val="center"/>
          </w:tcPr>
          <w:p w14:paraId="2176BE4F" w14:textId="2B70B61E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636F9040" w14:textId="6352492E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B27225" w14:paraId="45526CCB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26B76319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83" w:type="dxa"/>
          </w:tcPr>
          <w:p w14:paraId="646184AE" w14:textId="04A9FCD2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CONSIST_EMAIL_CONT_ON_CDI_MOI_FX</w:t>
            </w:r>
          </w:p>
        </w:tc>
        <w:tc>
          <w:tcPr>
            <w:tcW w:w="1857" w:type="dxa"/>
            <w:vAlign w:val="center"/>
          </w:tcPr>
          <w:p w14:paraId="0C2BF5CF" w14:textId="1F5D4298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D81BD93" w14:textId="1474EDB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4B7E2D" w14:paraId="3BEC92DD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6F20AE14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53C33637" w14:textId="37201499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CONSIST_EMAIL_CONT_ON_MOI_CDI_BL</w:t>
            </w:r>
          </w:p>
        </w:tc>
        <w:tc>
          <w:tcPr>
            <w:tcW w:w="1857" w:type="dxa"/>
            <w:vAlign w:val="center"/>
          </w:tcPr>
          <w:p w14:paraId="0303CD0D" w14:textId="744494E2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3DE22DF" w14:textId="11213FF7" w:rsidR="003E72FF" w:rsidRPr="004B7E2D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4B7E2D" w14:paraId="213A71F3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DCB0E8F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71FA81D3" w14:textId="279A56EE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CONSIST_EMAIL_CONT_ON_CDI_MOI_BL</w:t>
            </w:r>
          </w:p>
        </w:tc>
        <w:tc>
          <w:tcPr>
            <w:tcW w:w="1857" w:type="dxa"/>
            <w:vAlign w:val="center"/>
          </w:tcPr>
          <w:p w14:paraId="325381DA" w14:textId="4621283D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48A947F6" w14:textId="5D8F8D8D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MOI_CDI_FIXO</w:t>
            </w:r>
          </w:p>
        </w:tc>
      </w:tr>
      <w:tr w:rsidR="003E72FF" w:rsidRPr="004B7E2D" w14:paraId="6B41829E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77755674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83" w:type="dxa"/>
          </w:tcPr>
          <w:p w14:paraId="6B829EB1" w14:textId="5DDD109E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 DT_CAD_CONT_ON _MOI_CDI_FX</w:t>
            </w:r>
          </w:p>
        </w:tc>
        <w:tc>
          <w:tcPr>
            <w:tcW w:w="1857" w:type="dxa"/>
            <w:vAlign w:val="center"/>
          </w:tcPr>
          <w:p w14:paraId="0D0EE490" w14:textId="19D84DF5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0F633052" w14:textId="152E018F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  <w:tr w:rsidR="003E72FF" w:rsidRPr="004B7E2D" w14:paraId="5A8E9950" w14:textId="77777777" w:rsidTr="009E658D">
        <w:trPr>
          <w:trHeight w:val="449"/>
          <w:jc w:val="center"/>
        </w:trPr>
        <w:tc>
          <w:tcPr>
            <w:tcW w:w="2182" w:type="dxa"/>
            <w:shd w:val="clear" w:color="auto" w:fill="auto"/>
            <w:noWrap/>
          </w:tcPr>
          <w:p w14:paraId="4B3CD684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lastRenderedPageBreak/>
              <w:t>CPF + TERMINAL + TERM_CAD_CONTA_ONLINE_REC_SMS</w:t>
            </w:r>
          </w:p>
        </w:tc>
        <w:tc>
          <w:tcPr>
            <w:tcW w:w="4083" w:type="dxa"/>
          </w:tcPr>
          <w:p w14:paraId="77FE6E2D" w14:textId="3A9E52A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 DT_CAD_CONT_ON_CDI_MOI_FX</w:t>
            </w:r>
          </w:p>
        </w:tc>
        <w:tc>
          <w:tcPr>
            <w:tcW w:w="1857" w:type="dxa"/>
            <w:vAlign w:val="center"/>
          </w:tcPr>
          <w:p w14:paraId="76D5A796" w14:textId="420BD0E1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E53C9F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7" w:type="dxa"/>
            <w:vAlign w:val="center"/>
          </w:tcPr>
          <w:p w14:paraId="7D8B0D6A" w14:textId="61D7042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MOI_CDI_BL</w:t>
            </w:r>
          </w:p>
        </w:tc>
      </w:tr>
    </w:tbl>
    <w:p w14:paraId="6CB79241" w14:textId="77777777" w:rsidR="00FC7BA5" w:rsidRPr="00FC7BA5" w:rsidRDefault="00FC7BA5" w:rsidP="00FC7BA5">
      <w:pPr>
        <w:rPr>
          <w:highlight w:val="yellow"/>
          <w:lang w:eastAsia="en-US"/>
        </w:rPr>
      </w:pPr>
    </w:p>
    <w:p w14:paraId="795DD2F4" w14:textId="377BDE66" w:rsidR="00226C77" w:rsidRPr="00B27225" w:rsidRDefault="00226C77" w:rsidP="000B04A4">
      <w:pPr>
        <w:pStyle w:val="Heading4"/>
        <w:rPr>
          <w:lang w:val="pt-BR"/>
        </w:rPr>
      </w:pPr>
      <w:r w:rsidRPr="00B27225">
        <w:rPr>
          <w:lang w:val="pt-BR"/>
        </w:rPr>
        <w:t>RGN11 – Batimento clientes Móvel Pós e Móvel 3G.</w:t>
      </w:r>
    </w:p>
    <w:p w14:paraId="1F72D753" w14:textId="77777777" w:rsidR="00226C77" w:rsidRPr="00B27225" w:rsidRDefault="00226C77" w:rsidP="00226C77">
      <w:pPr>
        <w:rPr>
          <w:lang w:eastAsia="en-US"/>
        </w:rPr>
      </w:pPr>
    </w:p>
    <w:p w14:paraId="13BB4839" w14:textId="10F4081F" w:rsidR="00226C77" w:rsidRPr="00B27225" w:rsidRDefault="00226C77" w:rsidP="00226C77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Para clientes Móvel Pós e Móvel 3G realizar o batimento das seguintes informações:</w:t>
      </w:r>
    </w:p>
    <w:p w14:paraId="12CE679C" w14:textId="77777777" w:rsidR="00226C77" w:rsidRPr="00B27225" w:rsidRDefault="00226C77" w:rsidP="00226C77">
      <w:pPr>
        <w:rPr>
          <w:rFonts w:ascii="Arial" w:hAnsi="Arial" w:cs="Arial"/>
          <w:lang w:eastAsia="en-US"/>
        </w:rPr>
      </w:pP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4111"/>
        <w:gridCol w:w="1843"/>
      </w:tblGrid>
      <w:tr w:rsidR="00226C77" w:rsidRPr="00B27225" w14:paraId="4942A014" w14:textId="77777777" w:rsidTr="002801E1">
        <w:trPr>
          <w:trHeight w:val="280"/>
        </w:trPr>
        <w:tc>
          <w:tcPr>
            <w:tcW w:w="4111" w:type="dxa"/>
            <w:shd w:val="clear" w:color="FFFFFF" w:fill="C0C0C0"/>
            <w:noWrap/>
            <w:hideMark/>
          </w:tcPr>
          <w:p w14:paraId="1369884B" w14:textId="77777777" w:rsidR="00226C77" w:rsidRPr="00972E68" w:rsidRDefault="00226C77" w:rsidP="00540F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111" w:type="dxa"/>
            <w:shd w:val="clear" w:color="FFFFFF" w:fill="C0C0C0"/>
          </w:tcPr>
          <w:p w14:paraId="529E56B3" w14:textId="77777777" w:rsidR="00226C77" w:rsidRPr="00972E68" w:rsidRDefault="00226C77" w:rsidP="00540F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843" w:type="dxa"/>
            <w:shd w:val="clear" w:color="FFFFFF" w:fill="C0C0C0"/>
          </w:tcPr>
          <w:p w14:paraId="1F70E65F" w14:textId="77777777" w:rsidR="00226C77" w:rsidRPr="00972E68" w:rsidRDefault="00226C77" w:rsidP="00540F34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color w:val="000000"/>
                <w:sz w:val="16"/>
                <w:szCs w:val="20"/>
              </w:rPr>
              <w:t>CHAVE</w:t>
            </w:r>
          </w:p>
        </w:tc>
      </w:tr>
      <w:tr w:rsidR="00226C77" w:rsidRPr="00B27225" w14:paraId="6E4CBE24" w14:textId="77777777" w:rsidTr="002801E1">
        <w:trPr>
          <w:trHeight w:val="309"/>
        </w:trPr>
        <w:tc>
          <w:tcPr>
            <w:tcW w:w="4111" w:type="dxa"/>
            <w:shd w:val="clear" w:color="auto" w:fill="auto"/>
            <w:noWrap/>
            <w:vAlign w:val="center"/>
          </w:tcPr>
          <w:p w14:paraId="1C0409BE" w14:textId="77777777" w:rsidR="00226C77" w:rsidRPr="00972E68" w:rsidRDefault="00226C77" w:rsidP="002801E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111" w:type="dxa"/>
            <w:vAlign w:val="center"/>
          </w:tcPr>
          <w:p w14:paraId="61F675C5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"Terminal existente no CRM e inexistente no Portal',"Terminal existente no Portal e inexistente no CRM para o mesmo CPF"</w:t>
            </w:r>
          </w:p>
        </w:tc>
        <w:tc>
          <w:tcPr>
            <w:tcW w:w="1843" w:type="dxa"/>
            <w:vAlign w:val="center"/>
          </w:tcPr>
          <w:p w14:paraId="4710E5CD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</w:t>
            </w:r>
          </w:p>
        </w:tc>
      </w:tr>
      <w:tr w:rsidR="00226C77" w:rsidRPr="00B27225" w14:paraId="46815071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11274EA9" w14:textId="77777777" w:rsidR="00226C77" w:rsidRPr="00972E68" w:rsidRDefault="00226C77" w:rsidP="002801E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 xml:space="preserve">CPF + </w:t>
            </w:r>
            <w:r w:rsidRPr="00972E6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972E6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111" w:type="dxa"/>
            <w:vAlign w:val="center"/>
          </w:tcPr>
          <w:p w14:paraId="2C016C4F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"Status divergente"</w:t>
            </w:r>
          </w:p>
        </w:tc>
        <w:tc>
          <w:tcPr>
            <w:tcW w:w="1843" w:type="dxa"/>
            <w:vAlign w:val="center"/>
          </w:tcPr>
          <w:p w14:paraId="4DA4CE0B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226C77" w:rsidRPr="00B27225" w14:paraId="11F7E9D8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69F7CDB9" w14:textId="77777777" w:rsidR="00226C77" w:rsidRPr="00972E68" w:rsidRDefault="00226C77" w:rsidP="002801E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111" w:type="dxa"/>
            <w:vAlign w:val="center"/>
          </w:tcPr>
          <w:p w14:paraId="629C27C5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"Produto existente no CRM e inexistente no Portal"</w:t>
            </w:r>
          </w:p>
        </w:tc>
        <w:tc>
          <w:tcPr>
            <w:tcW w:w="1843" w:type="dxa"/>
            <w:vAlign w:val="center"/>
          </w:tcPr>
          <w:p w14:paraId="1BAE8A2F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226C77" w:rsidRPr="00B27225" w14:paraId="4D168E70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6ED2C2DB" w14:textId="77777777" w:rsidR="00226C77" w:rsidRPr="00972E68" w:rsidRDefault="00226C77" w:rsidP="002801E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111" w:type="dxa"/>
            <w:vAlign w:val="center"/>
          </w:tcPr>
          <w:p w14:paraId="268A3F06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"Nome do Plano divergente"</w:t>
            </w:r>
          </w:p>
        </w:tc>
        <w:tc>
          <w:tcPr>
            <w:tcW w:w="1843" w:type="dxa"/>
            <w:vAlign w:val="center"/>
          </w:tcPr>
          <w:p w14:paraId="20A09F93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226C77" w:rsidRPr="00B27225" w14:paraId="053E856F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4C653048" w14:textId="77777777" w:rsidR="00226C77" w:rsidRPr="00972E68" w:rsidRDefault="00226C77" w:rsidP="002801E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111" w:type="dxa"/>
            <w:vAlign w:val="center"/>
          </w:tcPr>
          <w:p w14:paraId="60FA0FA6" w14:textId="7459CE63" w:rsidR="00226C77" w:rsidRPr="00972E68" w:rsidRDefault="002C3401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"Status Conta Online</w:t>
            </w:r>
            <w:r w:rsidR="00226C77" w:rsidRPr="00972E68">
              <w:rPr>
                <w:rFonts w:ascii="Arial" w:hAnsi="Arial" w:cs="Arial"/>
                <w:sz w:val="16"/>
              </w:rPr>
              <w:t xml:space="preserve"> divergente"</w:t>
            </w:r>
          </w:p>
        </w:tc>
        <w:tc>
          <w:tcPr>
            <w:tcW w:w="1843" w:type="dxa"/>
            <w:vAlign w:val="center"/>
          </w:tcPr>
          <w:p w14:paraId="743736CE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226C77" w:rsidRPr="00B27225" w14:paraId="0C91F365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4A91ABE5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111" w:type="dxa"/>
            <w:vAlign w:val="center"/>
          </w:tcPr>
          <w:p w14:paraId="517C4F59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"Email Conta Online divergente"</w:t>
            </w:r>
          </w:p>
        </w:tc>
        <w:tc>
          <w:tcPr>
            <w:tcW w:w="1843" w:type="dxa"/>
            <w:vAlign w:val="center"/>
          </w:tcPr>
          <w:p w14:paraId="28FCFD66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226C77" w:rsidRPr="00B27225" w14:paraId="16060DFF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56332C27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111" w:type="dxa"/>
            <w:vAlign w:val="center"/>
          </w:tcPr>
          <w:p w14:paraId="0431B26F" w14:textId="0C0F7F58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</w:t>
            </w:r>
            <w:r w:rsidR="00372D49" w:rsidRPr="00972E68">
              <w:rPr>
                <w:rFonts w:ascii="Arial" w:hAnsi="Arial" w:cs="Arial"/>
                <w:sz w:val="16"/>
              </w:rPr>
              <w:t>Data de Cadastro da</w:t>
            </w:r>
            <w:r w:rsidRPr="00972E68">
              <w:rPr>
                <w:rFonts w:ascii="Arial" w:hAnsi="Arial" w:cs="Arial"/>
                <w:sz w:val="16"/>
              </w:rPr>
              <w:t xml:space="preserve"> conta online divergente"</w:t>
            </w:r>
          </w:p>
        </w:tc>
        <w:tc>
          <w:tcPr>
            <w:tcW w:w="1843" w:type="dxa"/>
            <w:vAlign w:val="center"/>
          </w:tcPr>
          <w:p w14:paraId="0196ECC6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226C77" w:rsidRPr="00B27225" w14:paraId="6E197944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0153AD9C" w14:textId="77777777" w:rsidR="00226C77" w:rsidRPr="00972E68" w:rsidRDefault="00226C77" w:rsidP="002801E1">
            <w:pPr>
              <w:rPr>
                <w:rFonts w:ascii="Arial" w:hAnsi="Arial" w:cs="Arial"/>
                <w:sz w:val="16"/>
                <w:lang w:val="en-US"/>
              </w:rPr>
            </w:pPr>
            <w:r w:rsidRPr="00972E6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111" w:type="dxa"/>
            <w:vAlign w:val="center"/>
          </w:tcPr>
          <w:p w14:paraId="0237DA9B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"Data do último status conta online divergente"</w:t>
            </w:r>
          </w:p>
        </w:tc>
        <w:tc>
          <w:tcPr>
            <w:tcW w:w="1843" w:type="dxa"/>
            <w:vAlign w:val="center"/>
          </w:tcPr>
          <w:p w14:paraId="33CA2C7D" w14:textId="1626A721" w:rsidR="00226C77" w:rsidRPr="00972E68" w:rsidRDefault="002801E1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226C77" w:rsidRPr="00B27225" w14:paraId="4559A9A9" w14:textId="77777777" w:rsidTr="002801E1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624E284D" w14:textId="77777777" w:rsidR="00226C77" w:rsidRPr="00972E68" w:rsidRDefault="00226C77" w:rsidP="002801E1">
            <w:pPr>
              <w:rPr>
                <w:rFonts w:ascii="Arial" w:hAnsi="Arial" w:cs="Arial"/>
                <w:sz w:val="16"/>
                <w:lang w:val="en-US"/>
              </w:rPr>
            </w:pPr>
            <w:r w:rsidRPr="00972E68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111" w:type="dxa"/>
            <w:vAlign w:val="center"/>
          </w:tcPr>
          <w:p w14:paraId="6B6D02E3" w14:textId="77777777" w:rsidR="00226C77" w:rsidRPr="00972E68" w:rsidRDefault="00226C77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"Terminal cadastrado no Conta Online para recebimento de SMS divergente"</w:t>
            </w:r>
          </w:p>
        </w:tc>
        <w:tc>
          <w:tcPr>
            <w:tcW w:w="1843" w:type="dxa"/>
            <w:vAlign w:val="center"/>
          </w:tcPr>
          <w:p w14:paraId="5014B467" w14:textId="63E66B96" w:rsidR="00226C77" w:rsidRPr="00972E68" w:rsidRDefault="002801E1" w:rsidP="002801E1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</w:tbl>
    <w:p w14:paraId="25E6C716" w14:textId="77777777" w:rsidR="00226C77" w:rsidRDefault="00226C77" w:rsidP="00226C77">
      <w:pPr>
        <w:rPr>
          <w:rFonts w:ascii="Arial" w:hAnsi="Arial" w:cs="Arial"/>
          <w:lang w:eastAsia="en-US"/>
        </w:rPr>
      </w:pPr>
    </w:p>
    <w:p w14:paraId="5DB85665" w14:textId="5C0DDCD4" w:rsidR="00BF12FB" w:rsidRPr="00BF12FB" w:rsidRDefault="00BF12FB" w:rsidP="00BF12FB">
      <w:pPr>
        <w:rPr>
          <w:rFonts w:ascii="Arial" w:hAnsi="Arial" w:cs="Arial"/>
          <w:lang w:eastAsia="en-US"/>
        </w:rPr>
      </w:pPr>
      <w:r w:rsidRPr="00BF12FB">
        <w:rPr>
          <w:rFonts w:ascii="Arial" w:hAnsi="Arial" w:cs="Arial"/>
        </w:rPr>
        <w:t xml:space="preserve">Para o batimento entre o PORTAL Oi e o CDI, o mesmo deverá ser da seguinte forma: Se no extrator do PORTAL OI, o registro tiver </w:t>
      </w:r>
      <w:r w:rsidR="00E34A8D">
        <w:rPr>
          <w:rFonts w:ascii="Arial" w:hAnsi="Arial" w:cs="Arial"/>
        </w:rPr>
        <w:t>CRM_ORIGEM igual SBL6.3</w:t>
      </w:r>
      <w:r w:rsidRPr="00BF12FB">
        <w:rPr>
          <w:rFonts w:ascii="Arial" w:hAnsi="Arial" w:cs="Arial"/>
        </w:rPr>
        <w:t xml:space="preserve"> então esse registro do PORTAL OI deve ser batido com o CDI.</w:t>
      </w:r>
    </w:p>
    <w:p w14:paraId="5C87B85B" w14:textId="77777777" w:rsidR="00BF12FB" w:rsidRDefault="00BF12FB" w:rsidP="00226C77">
      <w:pPr>
        <w:rPr>
          <w:rFonts w:ascii="Arial" w:hAnsi="Arial" w:cs="Arial"/>
          <w:lang w:eastAsia="en-US"/>
        </w:rPr>
      </w:pPr>
    </w:p>
    <w:p w14:paraId="05DD26C8" w14:textId="77777777" w:rsidR="00D61A1B" w:rsidRPr="004A3355" w:rsidRDefault="00D61A1B" w:rsidP="00D61A1B">
      <w:pPr>
        <w:pStyle w:val="Heading5"/>
      </w:pPr>
      <w:r w:rsidRPr="004A3355">
        <w:t>Alarmes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3"/>
        <w:gridCol w:w="3497"/>
        <w:gridCol w:w="3033"/>
      </w:tblGrid>
      <w:tr w:rsidR="00D61A1B" w:rsidRPr="00334E18" w14:paraId="1FDB9D41" w14:textId="77777777" w:rsidTr="00D61A1B">
        <w:trPr>
          <w:jc w:val="center"/>
        </w:trPr>
        <w:tc>
          <w:tcPr>
            <w:tcW w:w="0" w:type="auto"/>
            <w:shd w:val="clear" w:color="auto" w:fill="BFBFBF" w:themeFill="background1" w:themeFillShade="BF"/>
          </w:tcPr>
          <w:p w14:paraId="102579C3" w14:textId="77777777" w:rsidR="00D61A1B" w:rsidRPr="004A3355" w:rsidRDefault="00D61A1B" w:rsidP="00D61A1B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CAMPO</w:t>
            </w:r>
          </w:p>
        </w:tc>
        <w:tc>
          <w:tcPr>
            <w:tcW w:w="3497" w:type="dxa"/>
            <w:shd w:val="clear" w:color="auto" w:fill="BFBFBF" w:themeFill="background1" w:themeFillShade="BF"/>
          </w:tcPr>
          <w:p w14:paraId="08BCDCAC" w14:textId="77777777" w:rsidR="00D61A1B" w:rsidRPr="004A3355" w:rsidRDefault="00D61A1B" w:rsidP="00D61A1B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VALOR</w:t>
            </w:r>
          </w:p>
        </w:tc>
        <w:tc>
          <w:tcPr>
            <w:tcW w:w="3033" w:type="dxa"/>
            <w:shd w:val="clear" w:color="auto" w:fill="BFBFBF" w:themeFill="background1" w:themeFillShade="BF"/>
          </w:tcPr>
          <w:p w14:paraId="506A7A1D" w14:textId="77777777" w:rsidR="00D61A1B" w:rsidRPr="004A3355" w:rsidRDefault="00D61A1B" w:rsidP="00D61A1B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DESCRIÇÃO</w:t>
            </w:r>
          </w:p>
        </w:tc>
      </w:tr>
      <w:tr w:rsidR="00D61A1B" w:rsidRPr="0034122C" w14:paraId="49654F94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472C7D9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PORTAL_CPF</w:t>
            </w:r>
          </w:p>
        </w:tc>
        <w:tc>
          <w:tcPr>
            <w:tcW w:w="3497" w:type="dxa"/>
            <w:shd w:val="clear" w:color="auto" w:fill="auto"/>
          </w:tcPr>
          <w:p w14:paraId="10DBAFF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[PORTAL.CPF]</w:t>
            </w:r>
          </w:p>
        </w:tc>
        <w:tc>
          <w:tcPr>
            <w:tcW w:w="3033" w:type="dxa"/>
            <w:shd w:val="clear" w:color="auto" w:fill="auto"/>
          </w:tcPr>
          <w:p w14:paraId="56F9D4C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CPF no PORTAL</w:t>
            </w:r>
          </w:p>
        </w:tc>
      </w:tr>
      <w:tr w:rsidR="00D61A1B" w:rsidRPr="0034122C" w14:paraId="6CA409AD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4EAAC6D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CRM_CPF</w:t>
            </w:r>
          </w:p>
        </w:tc>
        <w:tc>
          <w:tcPr>
            <w:tcW w:w="3497" w:type="dxa"/>
            <w:shd w:val="clear" w:color="auto" w:fill="auto"/>
          </w:tcPr>
          <w:p w14:paraId="089A28E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[CRM.CPF]</w:t>
            </w:r>
          </w:p>
        </w:tc>
        <w:tc>
          <w:tcPr>
            <w:tcW w:w="3033" w:type="dxa"/>
            <w:shd w:val="clear" w:color="auto" w:fill="auto"/>
          </w:tcPr>
          <w:p w14:paraId="1D1FEBC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CPF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D61A1B" w:rsidRPr="0034122C" w14:paraId="45921F3D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6C14256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</w:t>
            </w:r>
          </w:p>
        </w:tc>
        <w:tc>
          <w:tcPr>
            <w:tcW w:w="3497" w:type="dxa"/>
            <w:shd w:val="clear" w:color="auto" w:fill="auto"/>
          </w:tcPr>
          <w:p w14:paraId="5BEB2466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[PORTAL.NRO_TERMINAL]</w:t>
            </w:r>
          </w:p>
        </w:tc>
        <w:tc>
          <w:tcPr>
            <w:tcW w:w="3033" w:type="dxa"/>
            <w:shd w:val="clear" w:color="auto" w:fill="auto"/>
          </w:tcPr>
          <w:p w14:paraId="66E04A5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D61A1B" w:rsidRPr="0034122C" w14:paraId="3FC0E6AF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11C5434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CRM_TERMINAL</w:t>
            </w:r>
          </w:p>
        </w:tc>
        <w:tc>
          <w:tcPr>
            <w:tcW w:w="3497" w:type="dxa"/>
            <w:shd w:val="clear" w:color="auto" w:fill="auto"/>
          </w:tcPr>
          <w:p w14:paraId="57B1AAC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[CRM.NRO_TERMINAL]</w:t>
            </w:r>
          </w:p>
        </w:tc>
        <w:tc>
          <w:tcPr>
            <w:tcW w:w="3033" w:type="dxa"/>
            <w:shd w:val="clear" w:color="auto" w:fill="auto"/>
          </w:tcPr>
          <w:p w14:paraId="55F1FE9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CRM</w:t>
            </w:r>
          </w:p>
        </w:tc>
      </w:tr>
      <w:tr w:rsidR="00D61A1B" w:rsidRPr="0034122C" w14:paraId="7A03C61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665E9CC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ID_PLATAFORMA_A </w:t>
            </w:r>
          </w:p>
        </w:tc>
        <w:tc>
          <w:tcPr>
            <w:tcW w:w="3497" w:type="dxa"/>
            <w:shd w:val="clear" w:color="auto" w:fill="auto"/>
          </w:tcPr>
          <w:p w14:paraId="56B0F93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[ID_PLATAFORMA_A]</w:t>
            </w:r>
          </w:p>
        </w:tc>
        <w:tc>
          <w:tcPr>
            <w:tcW w:w="3033" w:type="dxa"/>
            <w:shd w:val="clear" w:color="auto" w:fill="auto"/>
          </w:tcPr>
          <w:p w14:paraId="5E54E5E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Identificador da plataforma A </w:t>
            </w:r>
          </w:p>
        </w:tc>
      </w:tr>
      <w:tr w:rsidR="00D61A1B" w:rsidRPr="0034122C" w14:paraId="630089A1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7DD3935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ID_PLATAFORMA_B</w:t>
            </w:r>
          </w:p>
        </w:tc>
        <w:tc>
          <w:tcPr>
            <w:tcW w:w="3497" w:type="dxa"/>
            <w:shd w:val="clear" w:color="auto" w:fill="auto"/>
          </w:tcPr>
          <w:p w14:paraId="38C9080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[ID_PLATAFORMA_B]</w:t>
            </w:r>
          </w:p>
        </w:tc>
        <w:tc>
          <w:tcPr>
            <w:tcW w:w="3033" w:type="dxa"/>
            <w:shd w:val="clear" w:color="auto" w:fill="auto"/>
          </w:tcPr>
          <w:p w14:paraId="134541F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plataforma B</w:t>
            </w:r>
          </w:p>
        </w:tc>
      </w:tr>
      <w:tr w:rsidR="00D61A1B" w:rsidRPr="0034122C" w14:paraId="24923710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6ACCAB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ALARM_TYPE_ID</w:t>
            </w:r>
          </w:p>
        </w:tc>
        <w:tc>
          <w:tcPr>
            <w:tcW w:w="3497" w:type="dxa"/>
            <w:shd w:val="clear" w:color="auto" w:fill="auto"/>
          </w:tcPr>
          <w:p w14:paraId="4DE9B78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[ID_ALARM_TYPE]</w:t>
            </w:r>
          </w:p>
        </w:tc>
        <w:tc>
          <w:tcPr>
            <w:tcW w:w="3033" w:type="dxa"/>
            <w:shd w:val="clear" w:color="auto" w:fill="auto"/>
          </w:tcPr>
          <w:p w14:paraId="1A32A936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alarme na tabela PI_T_MISMATCH_DEFINITION</w:t>
            </w:r>
          </w:p>
        </w:tc>
      </w:tr>
      <w:tr w:rsidR="00D61A1B" w:rsidRPr="0034122C" w14:paraId="0475779D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18572E5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CREATED_DATE</w:t>
            </w:r>
          </w:p>
        </w:tc>
        <w:tc>
          <w:tcPr>
            <w:tcW w:w="3497" w:type="dxa"/>
            <w:shd w:val="clear" w:color="auto" w:fill="auto"/>
          </w:tcPr>
          <w:p w14:paraId="639A7F8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Sysdate</w:t>
            </w:r>
          </w:p>
        </w:tc>
        <w:tc>
          <w:tcPr>
            <w:tcW w:w="3033" w:type="dxa"/>
            <w:shd w:val="clear" w:color="auto" w:fill="auto"/>
          </w:tcPr>
          <w:p w14:paraId="391C0EE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de criação da alarme</w:t>
            </w:r>
          </w:p>
        </w:tc>
      </w:tr>
      <w:tr w:rsidR="00D61A1B" w:rsidRPr="0034122C" w14:paraId="40A6BEB7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97A6986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INCONSISTENCIA</w:t>
            </w:r>
          </w:p>
        </w:tc>
        <w:tc>
          <w:tcPr>
            <w:tcW w:w="3497" w:type="dxa"/>
            <w:shd w:val="clear" w:color="auto" w:fill="auto"/>
          </w:tcPr>
          <w:p w14:paraId="582F08F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[INCOSISTENCIA]</w:t>
            </w:r>
          </w:p>
        </w:tc>
        <w:tc>
          <w:tcPr>
            <w:tcW w:w="3033" w:type="dxa"/>
            <w:shd w:val="clear" w:color="auto" w:fill="auto"/>
          </w:tcPr>
          <w:p w14:paraId="1F77593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Valor fixo com a descrição do alarme</w:t>
            </w:r>
          </w:p>
        </w:tc>
      </w:tr>
      <w:tr w:rsidR="00D61A1B" w:rsidRPr="0034122C" w14:paraId="5DF32A74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57EF589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ID_CARREGAMENTO_A</w:t>
            </w:r>
          </w:p>
        </w:tc>
        <w:tc>
          <w:tcPr>
            <w:tcW w:w="3497" w:type="dxa"/>
            <w:shd w:val="clear" w:color="auto" w:fill="auto"/>
          </w:tcPr>
          <w:p w14:paraId="1427224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3C59D953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A sendo utilizado</w:t>
            </w:r>
          </w:p>
        </w:tc>
      </w:tr>
      <w:tr w:rsidR="00D61A1B" w:rsidRPr="0034122C" w14:paraId="4A298585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54B0942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ID_CARREGAMENTO_B</w:t>
            </w:r>
          </w:p>
        </w:tc>
        <w:tc>
          <w:tcPr>
            <w:tcW w:w="3497" w:type="dxa"/>
            <w:shd w:val="clear" w:color="auto" w:fill="auto"/>
          </w:tcPr>
          <w:p w14:paraId="1530B19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0819359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B sendo utilizado</w:t>
            </w:r>
          </w:p>
        </w:tc>
      </w:tr>
      <w:tr w:rsidR="00D61A1B" w:rsidRPr="00334E18" w14:paraId="3DEAE94F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35F42AD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lastRenderedPageBreak/>
              <w:t>MISMATCH_ID</w:t>
            </w:r>
          </w:p>
        </w:tc>
        <w:tc>
          <w:tcPr>
            <w:tcW w:w="3497" w:type="dxa"/>
            <w:shd w:val="clear" w:color="auto" w:fill="auto"/>
          </w:tcPr>
          <w:p w14:paraId="731C46A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[MISMATCH_ID]</w:t>
            </w:r>
          </w:p>
        </w:tc>
        <w:tc>
          <w:tcPr>
            <w:tcW w:w="3033" w:type="dxa"/>
            <w:shd w:val="clear" w:color="auto" w:fill="auto"/>
          </w:tcPr>
          <w:p w14:paraId="1ED0737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Mismatch</w:t>
            </w:r>
          </w:p>
        </w:tc>
      </w:tr>
      <w:tr w:rsidR="00D61A1B" w:rsidRPr="00334E18" w14:paraId="4FD0B6C8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78055B4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MISMATCH_NAME</w:t>
            </w:r>
          </w:p>
        </w:tc>
        <w:tc>
          <w:tcPr>
            <w:tcW w:w="3497" w:type="dxa"/>
            <w:shd w:val="clear" w:color="auto" w:fill="auto"/>
          </w:tcPr>
          <w:p w14:paraId="008CB6D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[MISMATCH_NAME]</w:t>
            </w:r>
          </w:p>
        </w:tc>
        <w:tc>
          <w:tcPr>
            <w:tcW w:w="3033" w:type="dxa"/>
            <w:shd w:val="clear" w:color="auto" w:fill="auto"/>
          </w:tcPr>
          <w:p w14:paraId="314F71E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do Mismatch</w:t>
            </w:r>
          </w:p>
        </w:tc>
      </w:tr>
      <w:tr w:rsidR="00D61A1B" w:rsidRPr="00334E18" w14:paraId="044859C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1500E72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RECON_ID</w:t>
            </w:r>
          </w:p>
        </w:tc>
        <w:tc>
          <w:tcPr>
            <w:tcW w:w="3497" w:type="dxa"/>
            <w:shd w:val="clear" w:color="auto" w:fill="auto"/>
          </w:tcPr>
          <w:p w14:paraId="5EB129F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[RECON_ID]</w:t>
            </w:r>
          </w:p>
        </w:tc>
        <w:tc>
          <w:tcPr>
            <w:tcW w:w="3033" w:type="dxa"/>
            <w:shd w:val="clear" w:color="auto" w:fill="auto"/>
          </w:tcPr>
          <w:p w14:paraId="4DA31423" w14:textId="77777777" w:rsidR="00D61A1B" w:rsidRPr="00D052A3" w:rsidRDefault="00D61A1B" w:rsidP="00D61A1B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Reconciliação</w:t>
            </w:r>
          </w:p>
        </w:tc>
      </w:tr>
      <w:tr w:rsidR="00D61A1B" w:rsidRPr="00334E18" w14:paraId="7025DFF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66A92A0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PORTAL_TIPO_PRODUTO</w:t>
            </w:r>
          </w:p>
        </w:tc>
        <w:tc>
          <w:tcPr>
            <w:tcW w:w="3497" w:type="dxa"/>
            <w:shd w:val="clear" w:color="auto" w:fill="auto"/>
          </w:tcPr>
          <w:p w14:paraId="02BEC06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[PORTAL.TIPO_PRODUTO]</w:t>
            </w:r>
          </w:p>
        </w:tc>
        <w:tc>
          <w:tcPr>
            <w:tcW w:w="3033" w:type="dxa"/>
            <w:shd w:val="clear" w:color="auto" w:fill="auto"/>
          </w:tcPr>
          <w:p w14:paraId="6AE862D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Portal</w:t>
            </w:r>
          </w:p>
        </w:tc>
      </w:tr>
      <w:tr w:rsidR="00D61A1B" w:rsidRPr="00334E18" w14:paraId="6DAF5B6C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780E580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CRM_TIPO_PRODUTO </w:t>
            </w:r>
          </w:p>
        </w:tc>
        <w:tc>
          <w:tcPr>
            <w:tcW w:w="3497" w:type="dxa"/>
            <w:shd w:val="clear" w:color="auto" w:fill="auto"/>
          </w:tcPr>
          <w:p w14:paraId="595304A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[CRM.TIPO_PRODUTO]</w:t>
            </w:r>
          </w:p>
        </w:tc>
        <w:tc>
          <w:tcPr>
            <w:tcW w:w="3033" w:type="dxa"/>
            <w:shd w:val="clear" w:color="auto" w:fill="auto"/>
          </w:tcPr>
          <w:p w14:paraId="60E5DF2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CRM</w:t>
            </w:r>
          </w:p>
        </w:tc>
      </w:tr>
      <w:tr w:rsidR="00D61A1B" w:rsidRPr="00334E18" w14:paraId="37BFABA2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7B53202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PORTAL_STATUS_TERMINAL</w:t>
            </w:r>
          </w:p>
        </w:tc>
        <w:tc>
          <w:tcPr>
            <w:tcW w:w="3497" w:type="dxa"/>
            <w:shd w:val="clear" w:color="auto" w:fill="auto"/>
          </w:tcPr>
          <w:p w14:paraId="3F05D4A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[PORTAL.STATUS_TERMINAL]</w:t>
            </w:r>
          </w:p>
        </w:tc>
        <w:tc>
          <w:tcPr>
            <w:tcW w:w="3033" w:type="dxa"/>
            <w:shd w:val="clear" w:color="auto" w:fill="auto"/>
          </w:tcPr>
          <w:p w14:paraId="5DBD06E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Portal</w:t>
            </w:r>
          </w:p>
        </w:tc>
      </w:tr>
      <w:tr w:rsidR="00D61A1B" w:rsidRPr="00334E18" w14:paraId="1EC6FAB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4F28312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 STATUS_TERMINAL</w:t>
            </w:r>
          </w:p>
        </w:tc>
        <w:tc>
          <w:tcPr>
            <w:tcW w:w="3497" w:type="dxa"/>
            <w:shd w:val="clear" w:color="auto" w:fill="auto"/>
          </w:tcPr>
          <w:p w14:paraId="53F2941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[CRM.STATUS_TERMINAL]</w:t>
            </w:r>
          </w:p>
        </w:tc>
        <w:tc>
          <w:tcPr>
            <w:tcW w:w="3033" w:type="dxa"/>
            <w:shd w:val="clear" w:color="auto" w:fill="auto"/>
          </w:tcPr>
          <w:p w14:paraId="1C26FD0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CRM</w:t>
            </w:r>
          </w:p>
        </w:tc>
      </w:tr>
      <w:tr w:rsidR="00D61A1B" w:rsidRPr="00334E18" w14:paraId="1383FAD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528D4F9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PORTAL_NOME_PLANO</w:t>
            </w:r>
          </w:p>
        </w:tc>
        <w:tc>
          <w:tcPr>
            <w:tcW w:w="3497" w:type="dxa"/>
            <w:shd w:val="clear" w:color="auto" w:fill="auto"/>
          </w:tcPr>
          <w:p w14:paraId="12343406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[PORTAL.NOME_PLANO]</w:t>
            </w:r>
          </w:p>
        </w:tc>
        <w:tc>
          <w:tcPr>
            <w:tcW w:w="3033" w:type="dxa"/>
            <w:shd w:val="clear" w:color="auto" w:fill="auto"/>
          </w:tcPr>
          <w:p w14:paraId="77BC729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Portal</w:t>
            </w:r>
          </w:p>
        </w:tc>
      </w:tr>
      <w:tr w:rsidR="00D61A1B" w:rsidRPr="0034122C" w14:paraId="5ECD9BDD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493B061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CRM_NOME_PLANO</w:t>
            </w:r>
          </w:p>
        </w:tc>
        <w:tc>
          <w:tcPr>
            <w:tcW w:w="3497" w:type="dxa"/>
            <w:shd w:val="clear" w:color="auto" w:fill="auto"/>
          </w:tcPr>
          <w:p w14:paraId="7866519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[CRM.NOME_PLANO]</w:t>
            </w:r>
          </w:p>
        </w:tc>
        <w:tc>
          <w:tcPr>
            <w:tcW w:w="3033" w:type="dxa"/>
            <w:shd w:val="clear" w:color="auto" w:fill="auto"/>
          </w:tcPr>
          <w:p w14:paraId="0855CE0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CRM</w:t>
            </w:r>
          </w:p>
        </w:tc>
      </w:tr>
      <w:tr w:rsidR="00D61A1B" w:rsidRPr="0034122C" w14:paraId="7DA96A8F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10E1456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PORTAL_VELOCIDADE_BL</w:t>
            </w:r>
          </w:p>
        </w:tc>
        <w:tc>
          <w:tcPr>
            <w:tcW w:w="3497" w:type="dxa"/>
            <w:shd w:val="clear" w:color="auto" w:fill="auto"/>
          </w:tcPr>
          <w:p w14:paraId="2D304B46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[PORTAL.VELOCIDADE_BL]</w:t>
            </w:r>
          </w:p>
        </w:tc>
        <w:tc>
          <w:tcPr>
            <w:tcW w:w="3033" w:type="dxa"/>
            <w:shd w:val="clear" w:color="auto" w:fill="auto"/>
          </w:tcPr>
          <w:p w14:paraId="30C4818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Portal</w:t>
            </w:r>
          </w:p>
        </w:tc>
      </w:tr>
      <w:tr w:rsidR="00D61A1B" w:rsidRPr="0034122C" w14:paraId="32F559CD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6769E655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CRM_VELOCIDADE_BL</w:t>
            </w:r>
          </w:p>
        </w:tc>
        <w:tc>
          <w:tcPr>
            <w:tcW w:w="3497" w:type="dxa"/>
            <w:shd w:val="clear" w:color="auto" w:fill="auto"/>
          </w:tcPr>
          <w:p w14:paraId="64B64AC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[CRM.VELOCIDADE_BL]</w:t>
            </w:r>
          </w:p>
        </w:tc>
        <w:tc>
          <w:tcPr>
            <w:tcW w:w="3033" w:type="dxa"/>
            <w:shd w:val="clear" w:color="auto" w:fill="auto"/>
          </w:tcPr>
          <w:p w14:paraId="405FB6D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CRM</w:t>
            </w:r>
          </w:p>
        </w:tc>
      </w:tr>
      <w:tr w:rsidR="00D61A1B" w:rsidRPr="0034122C" w14:paraId="70376CD3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0982DA3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PORTAL_STATUS_CONTA_ONLINE</w:t>
            </w:r>
          </w:p>
        </w:tc>
        <w:tc>
          <w:tcPr>
            <w:tcW w:w="3497" w:type="dxa"/>
            <w:shd w:val="clear" w:color="auto" w:fill="auto"/>
          </w:tcPr>
          <w:p w14:paraId="7BF9B05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[PORTAL.STATUS_CONTA_ONLINE]</w:t>
            </w:r>
          </w:p>
        </w:tc>
        <w:tc>
          <w:tcPr>
            <w:tcW w:w="3033" w:type="dxa"/>
            <w:shd w:val="clear" w:color="auto" w:fill="auto"/>
          </w:tcPr>
          <w:p w14:paraId="34EFD7D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Portal</w:t>
            </w:r>
          </w:p>
        </w:tc>
      </w:tr>
      <w:tr w:rsidR="00D61A1B" w:rsidRPr="0034122C" w14:paraId="192623F2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1956DD2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CRM_STATUS_CONTA_ONLINE</w:t>
            </w:r>
          </w:p>
        </w:tc>
        <w:tc>
          <w:tcPr>
            <w:tcW w:w="3497" w:type="dxa"/>
            <w:shd w:val="clear" w:color="auto" w:fill="auto"/>
          </w:tcPr>
          <w:p w14:paraId="346FF15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[CRM.STATUS_CONTA_ONLINE]</w:t>
            </w:r>
          </w:p>
        </w:tc>
        <w:tc>
          <w:tcPr>
            <w:tcW w:w="3033" w:type="dxa"/>
            <w:shd w:val="clear" w:color="auto" w:fill="auto"/>
          </w:tcPr>
          <w:p w14:paraId="458BA42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CRM</w:t>
            </w:r>
          </w:p>
        </w:tc>
      </w:tr>
      <w:tr w:rsidR="00D61A1B" w:rsidRPr="0034122C" w14:paraId="4929274C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673DCD55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PORTAL_EMAIL_CONTA_ONLINE</w:t>
            </w:r>
          </w:p>
        </w:tc>
        <w:tc>
          <w:tcPr>
            <w:tcW w:w="3497" w:type="dxa"/>
            <w:shd w:val="clear" w:color="auto" w:fill="auto"/>
          </w:tcPr>
          <w:p w14:paraId="48FB2E9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[PORTAL.EMAIL_CONTA_ONLINE]</w:t>
            </w:r>
          </w:p>
        </w:tc>
        <w:tc>
          <w:tcPr>
            <w:tcW w:w="3033" w:type="dxa"/>
            <w:shd w:val="clear" w:color="auto" w:fill="auto"/>
          </w:tcPr>
          <w:p w14:paraId="6737223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Portal</w:t>
            </w:r>
          </w:p>
        </w:tc>
      </w:tr>
      <w:tr w:rsidR="00D61A1B" w:rsidRPr="0034122C" w14:paraId="291A5101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4AD55DB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CRM_EMAIL_CONTA_ONLINE</w:t>
            </w:r>
          </w:p>
        </w:tc>
        <w:tc>
          <w:tcPr>
            <w:tcW w:w="3497" w:type="dxa"/>
            <w:shd w:val="clear" w:color="auto" w:fill="auto"/>
          </w:tcPr>
          <w:p w14:paraId="7679C7F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[CRM.EMAIL_CONTA_ONLINE]</w:t>
            </w:r>
          </w:p>
        </w:tc>
        <w:tc>
          <w:tcPr>
            <w:tcW w:w="3033" w:type="dxa"/>
            <w:shd w:val="clear" w:color="auto" w:fill="auto"/>
          </w:tcPr>
          <w:p w14:paraId="38F84FC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CRM</w:t>
            </w:r>
          </w:p>
        </w:tc>
      </w:tr>
      <w:tr w:rsidR="00D61A1B" w:rsidRPr="0034122C" w14:paraId="1CB03286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71A24B8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PORTAL_DATA_CAD_CONTA_ONLINE</w:t>
            </w:r>
          </w:p>
        </w:tc>
        <w:tc>
          <w:tcPr>
            <w:tcW w:w="3497" w:type="dxa"/>
            <w:shd w:val="clear" w:color="auto" w:fill="auto"/>
          </w:tcPr>
          <w:p w14:paraId="7A398FA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[PORTAL.DATA_CAD_CONTA_ONLINE]</w:t>
            </w:r>
          </w:p>
        </w:tc>
        <w:tc>
          <w:tcPr>
            <w:tcW w:w="3033" w:type="dxa"/>
            <w:shd w:val="clear" w:color="auto" w:fill="auto"/>
          </w:tcPr>
          <w:p w14:paraId="0D47F5D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Portal</w:t>
            </w:r>
          </w:p>
        </w:tc>
      </w:tr>
      <w:tr w:rsidR="00D61A1B" w:rsidRPr="00524D5F" w14:paraId="627EFE7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E8EEF3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CRM_DATA_CAD_CONTA_ONLINE</w:t>
            </w:r>
          </w:p>
        </w:tc>
        <w:tc>
          <w:tcPr>
            <w:tcW w:w="3497" w:type="dxa"/>
            <w:shd w:val="clear" w:color="auto" w:fill="auto"/>
          </w:tcPr>
          <w:p w14:paraId="3C7C9F3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[CRM.DATA_CAD_CONTA_ONLINE]</w:t>
            </w:r>
          </w:p>
        </w:tc>
        <w:tc>
          <w:tcPr>
            <w:tcW w:w="3033" w:type="dxa"/>
            <w:shd w:val="clear" w:color="auto" w:fill="auto"/>
          </w:tcPr>
          <w:p w14:paraId="13F6148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CRM</w:t>
            </w:r>
          </w:p>
        </w:tc>
      </w:tr>
      <w:tr w:rsidR="00D61A1B" w:rsidRPr="0034122C" w14:paraId="55010AAF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3CF549F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PORTAL_DT_ULT_STAT_CONTA_ON</w:t>
            </w:r>
          </w:p>
        </w:tc>
        <w:tc>
          <w:tcPr>
            <w:tcW w:w="3497" w:type="dxa"/>
            <w:shd w:val="clear" w:color="auto" w:fill="auto"/>
          </w:tcPr>
          <w:p w14:paraId="292352B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[PORTAL.DT_ULT_STAT_CONTA_ON]</w:t>
            </w:r>
          </w:p>
        </w:tc>
        <w:tc>
          <w:tcPr>
            <w:tcW w:w="3033" w:type="dxa"/>
            <w:shd w:val="clear" w:color="auto" w:fill="auto"/>
          </w:tcPr>
          <w:p w14:paraId="4B27E82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Portal</w:t>
            </w:r>
          </w:p>
        </w:tc>
      </w:tr>
      <w:tr w:rsidR="00D61A1B" w:rsidRPr="0034122C" w14:paraId="110927C3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403CD78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CRM_DT_ULT_STAT_CONTA_ON</w:t>
            </w:r>
          </w:p>
        </w:tc>
        <w:tc>
          <w:tcPr>
            <w:tcW w:w="3497" w:type="dxa"/>
            <w:shd w:val="clear" w:color="auto" w:fill="auto"/>
          </w:tcPr>
          <w:p w14:paraId="40EE2BA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[CRM.DT_ULT_STAT_CONTA_ON]</w:t>
            </w:r>
          </w:p>
        </w:tc>
        <w:tc>
          <w:tcPr>
            <w:tcW w:w="3033" w:type="dxa"/>
            <w:shd w:val="clear" w:color="auto" w:fill="auto"/>
          </w:tcPr>
          <w:p w14:paraId="0C0E060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CRM</w:t>
            </w:r>
          </w:p>
        </w:tc>
      </w:tr>
      <w:tr w:rsidR="00D61A1B" w:rsidRPr="0034122C" w14:paraId="40E19991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7471DB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PORTAL_TERMINAL_CONTA_ONLINE</w:t>
            </w:r>
          </w:p>
        </w:tc>
        <w:tc>
          <w:tcPr>
            <w:tcW w:w="3497" w:type="dxa"/>
            <w:shd w:val="clear" w:color="auto" w:fill="auto"/>
          </w:tcPr>
          <w:p w14:paraId="6E4AA51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[PORTAL.TERMINAL_CONTA_ONLINE]</w:t>
            </w:r>
          </w:p>
        </w:tc>
        <w:tc>
          <w:tcPr>
            <w:tcW w:w="3033" w:type="dxa"/>
            <w:shd w:val="clear" w:color="auto" w:fill="auto"/>
          </w:tcPr>
          <w:p w14:paraId="40ACD12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Portal</w:t>
            </w:r>
          </w:p>
        </w:tc>
      </w:tr>
      <w:tr w:rsidR="00D61A1B" w:rsidRPr="0034122C" w14:paraId="1DED2F41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9CD30E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CRM_TERMINAL_CONTA_ONLINE</w:t>
            </w:r>
          </w:p>
        </w:tc>
        <w:tc>
          <w:tcPr>
            <w:tcW w:w="3497" w:type="dxa"/>
            <w:shd w:val="clear" w:color="auto" w:fill="auto"/>
          </w:tcPr>
          <w:p w14:paraId="3FDB11D2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[CRM.TERMINAL_CONTA_ONLINE]</w:t>
            </w:r>
          </w:p>
        </w:tc>
        <w:tc>
          <w:tcPr>
            <w:tcW w:w="3033" w:type="dxa"/>
            <w:shd w:val="clear" w:color="auto" w:fill="auto"/>
          </w:tcPr>
          <w:p w14:paraId="52478CB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CRM</w:t>
            </w:r>
          </w:p>
        </w:tc>
      </w:tr>
      <w:tr w:rsidR="00D61A1B" w:rsidRPr="0034122C" w14:paraId="04A430A0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F3A98F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PORTAL_MAT_RESP_CAD_CONTA_ON</w:t>
            </w:r>
          </w:p>
        </w:tc>
        <w:tc>
          <w:tcPr>
            <w:tcW w:w="3497" w:type="dxa"/>
            <w:shd w:val="clear" w:color="auto" w:fill="auto"/>
          </w:tcPr>
          <w:p w14:paraId="760C33F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D052A3">
              <w:rPr>
                <w:rFonts w:ascii="Arial" w:hAnsi="Arial" w:cs="Arial"/>
                <w:sz w:val="16"/>
                <w:szCs w:val="16"/>
              </w:rPr>
              <w:t>MAT_RESP_CAD_CONTA_ON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4D31A56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Matrícula Responsável Cadastro Conta Online no Portal </w:t>
            </w:r>
          </w:p>
        </w:tc>
      </w:tr>
      <w:tr w:rsidR="00D61A1B" w:rsidRPr="00D052A3" w14:paraId="511591D6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9EA1E6D" w14:textId="77777777" w:rsidR="00D61A1B" w:rsidRPr="00471E72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CRM_MAT_RESP_CAD_CONTA_ON</w:t>
            </w:r>
          </w:p>
        </w:tc>
        <w:tc>
          <w:tcPr>
            <w:tcW w:w="3497" w:type="dxa"/>
            <w:shd w:val="clear" w:color="auto" w:fill="auto"/>
          </w:tcPr>
          <w:p w14:paraId="159E0D33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[CRM.MAT_RESP_CAD_CONTA_ON]</w:t>
            </w:r>
          </w:p>
        </w:tc>
        <w:tc>
          <w:tcPr>
            <w:tcW w:w="3033" w:type="dxa"/>
            <w:shd w:val="clear" w:color="auto" w:fill="auto"/>
          </w:tcPr>
          <w:p w14:paraId="6B6D0995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pt-BR"/>
              </w:rPr>
              <w:t>Matrícula Responsável Cadastro Conta Online no Portal</w:t>
            </w:r>
          </w:p>
        </w:tc>
      </w:tr>
      <w:tr w:rsidR="00D61A1B" w:rsidRPr="0034122C" w14:paraId="3D3FDF7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4388B08F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6DEA346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4CE9B7E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D61A1B" w:rsidRPr="0034122C" w14:paraId="0CF3AB65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566CE94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2B3EAEE6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EC8806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D61A1B" w:rsidRPr="0034122C" w14:paraId="7EF20B14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7B02F45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3B64A5B7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F363DE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Sistema Impactado no Portal</w:t>
            </w:r>
          </w:p>
        </w:tc>
      </w:tr>
      <w:tr w:rsidR="00D61A1B" w:rsidRPr="00D052A3" w14:paraId="5056CD93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69FECA3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6045F21E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SISTEMA_IMPACTADO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76665EFC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Sistema Impactado no CRM</w:t>
            </w:r>
          </w:p>
        </w:tc>
      </w:tr>
      <w:tr w:rsidR="00D61A1B" w:rsidRPr="00D052A3" w14:paraId="0E6561E9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2D196D2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437C2D9B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0DEE6A01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Contrato no Portal</w:t>
            </w:r>
          </w:p>
        </w:tc>
      </w:tr>
      <w:tr w:rsidR="00D61A1B" w:rsidRPr="00D052A3" w14:paraId="504BEF1D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6269EE4D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14E7E4D4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F425F3A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Contrato no CRM</w:t>
            </w:r>
          </w:p>
        </w:tc>
      </w:tr>
      <w:tr w:rsidR="00D61A1B" w:rsidRPr="0034122C" w14:paraId="2D6AA444" w14:textId="77777777" w:rsidTr="00D61A1B">
        <w:trPr>
          <w:jc w:val="center"/>
        </w:trPr>
        <w:tc>
          <w:tcPr>
            <w:tcW w:w="0" w:type="auto"/>
            <w:shd w:val="clear" w:color="auto" w:fill="auto"/>
          </w:tcPr>
          <w:p w14:paraId="0C210A79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VERSION</w:t>
            </w:r>
          </w:p>
        </w:tc>
        <w:tc>
          <w:tcPr>
            <w:tcW w:w="3497" w:type="dxa"/>
            <w:shd w:val="clear" w:color="auto" w:fill="auto"/>
          </w:tcPr>
          <w:p w14:paraId="6A9B7CC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6A0DC5D0" w14:textId="77777777" w:rsidR="00D61A1B" w:rsidRPr="00D052A3" w:rsidRDefault="00D61A1B" w:rsidP="00D61A1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em que o alarme foi gerado</w:t>
            </w:r>
          </w:p>
        </w:tc>
      </w:tr>
    </w:tbl>
    <w:p w14:paraId="6F2C8729" w14:textId="77777777" w:rsidR="00D61A1B" w:rsidRPr="00C476C1" w:rsidRDefault="00D61A1B" w:rsidP="00D61A1B">
      <w:pPr>
        <w:rPr>
          <w:lang w:eastAsia="en-US"/>
        </w:rPr>
      </w:pPr>
    </w:p>
    <w:p w14:paraId="43BEB2C6" w14:textId="77777777" w:rsidR="00D61A1B" w:rsidRDefault="00D61A1B" w:rsidP="00226C77">
      <w:pPr>
        <w:rPr>
          <w:rFonts w:ascii="Arial" w:hAnsi="Arial" w:cs="Arial"/>
          <w:lang w:eastAsia="en-US"/>
        </w:rPr>
      </w:pPr>
    </w:p>
    <w:p w14:paraId="11CF9DD3" w14:textId="7767AE72" w:rsidR="00C476C1" w:rsidRDefault="00C476C1" w:rsidP="00C476C1">
      <w:pPr>
        <w:pStyle w:val="Heading5"/>
      </w:pPr>
      <w:r>
        <w:t>Reconciliações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410"/>
        <w:gridCol w:w="2448"/>
        <w:gridCol w:w="2250"/>
      </w:tblGrid>
      <w:tr w:rsidR="00E34A8D" w14:paraId="5C6B9FD5" w14:textId="77777777" w:rsidTr="00D360A8">
        <w:trPr>
          <w:trHeight w:val="312"/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C8B771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4D6416F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448" w:type="dxa"/>
            <w:shd w:val="clear" w:color="auto" w:fill="BFBFBF" w:themeFill="background1" w:themeFillShade="BF"/>
            <w:vAlign w:val="center"/>
          </w:tcPr>
          <w:p w14:paraId="13D15C92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61D8FCEB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E34A8D" w14:paraId="6B1F4DB8" w14:textId="77777777" w:rsidTr="00D360A8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27DF8DC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464E5472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460A74C0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1A2DD3B4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Móvel Pós</w:t>
            </w:r>
          </w:p>
        </w:tc>
      </w:tr>
      <w:tr w:rsidR="00E34A8D" w14:paraId="39163333" w14:textId="77777777" w:rsidTr="00D360A8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2AF587ED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lastRenderedPageBreak/>
              <w:t>MOI_SBL_3G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286C6125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60D79E4F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AE11CAF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3G</w:t>
            </w:r>
          </w:p>
        </w:tc>
      </w:tr>
      <w:tr w:rsidR="00E34A8D" w14:paraId="7875E862" w14:textId="77777777" w:rsidTr="00D360A8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23B70C43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MOI_CDI_POS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405E2CEC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77EE379E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08D89918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Móvel Pós</w:t>
            </w:r>
          </w:p>
        </w:tc>
      </w:tr>
      <w:tr w:rsidR="00E34A8D" w14:paraId="62CBDFCA" w14:textId="77777777" w:rsidTr="00D360A8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5E61006B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MOI_CDI_3G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4A59FCC9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794384C8" w14:textId="77777777" w:rsidR="00E34A8D" w:rsidRPr="006213AB" w:rsidRDefault="00E34A8D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2E49DDB9" w14:textId="77777777" w:rsidR="00E34A8D" w:rsidRDefault="00E34A8D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3G</w:t>
            </w:r>
          </w:p>
        </w:tc>
      </w:tr>
    </w:tbl>
    <w:p w14:paraId="069C7D9C" w14:textId="77777777" w:rsidR="00E34A8D" w:rsidRPr="00B27225" w:rsidRDefault="00E34A8D" w:rsidP="00226C77">
      <w:pPr>
        <w:rPr>
          <w:rFonts w:ascii="Arial" w:hAnsi="Arial" w:cs="Arial"/>
          <w:lang w:eastAsia="en-US"/>
        </w:rPr>
      </w:pPr>
    </w:p>
    <w:p w14:paraId="5344D07B" w14:textId="0BADE102" w:rsidR="00F6347D" w:rsidRPr="00D809B7" w:rsidRDefault="00C476C1" w:rsidP="00F6347D">
      <w:pPr>
        <w:pStyle w:val="Heading5"/>
      </w:pPr>
      <w:r>
        <w:t xml:space="preserve">Tipos de </w:t>
      </w:r>
      <w:r w:rsidR="00F6347D" w:rsidRPr="00D809B7">
        <w:t xml:space="preserve">Alarmes </w:t>
      </w:r>
      <w:r w:rsidR="00FA46BB">
        <w:t>CRM</w:t>
      </w:r>
    </w:p>
    <w:tbl>
      <w:tblPr>
        <w:tblW w:w="100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9"/>
        <w:gridCol w:w="4057"/>
        <w:gridCol w:w="1845"/>
        <w:gridCol w:w="1845"/>
      </w:tblGrid>
      <w:tr w:rsidR="00F6347D" w:rsidRPr="00B27225" w14:paraId="5856700A" w14:textId="77777777" w:rsidTr="00AE1344">
        <w:trPr>
          <w:trHeight w:val="363"/>
          <w:jc w:val="center"/>
        </w:trPr>
        <w:tc>
          <w:tcPr>
            <w:tcW w:w="2309" w:type="dxa"/>
            <w:shd w:val="clear" w:color="FFFFFF" w:fill="C0C0C0"/>
            <w:noWrap/>
            <w:vAlign w:val="center"/>
            <w:hideMark/>
          </w:tcPr>
          <w:p w14:paraId="11FED47B" w14:textId="77777777" w:rsidR="00F6347D" w:rsidRPr="006213AB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57" w:type="dxa"/>
            <w:shd w:val="clear" w:color="auto" w:fill="BFBFBF" w:themeFill="background1" w:themeFillShade="BF"/>
            <w:vAlign w:val="center"/>
          </w:tcPr>
          <w:p w14:paraId="782A2555" w14:textId="77777777" w:rsidR="00F6347D" w:rsidRPr="006213AB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45" w:type="dxa"/>
            <w:shd w:val="clear" w:color="auto" w:fill="BFBFBF" w:themeFill="background1" w:themeFillShade="BF"/>
            <w:vAlign w:val="center"/>
          </w:tcPr>
          <w:p w14:paraId="03E725FE" w14:textId="77777777" w:rsidR="00F6347D" w:rsidRPr="006213AB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45" w:type="dxa"/>
            <w:shd w:val="clear" w:color="auto" w:fill="BFBFBF" w:themeFill="background1" w:themeFillShade="BF"/>
            <w:vAlign w:val="center"/>
          </w:tcPr>
          <w:p w14:paraId="55A93B58" w14:textId="77777777" w:rsidR="00F6347D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F6347D" w:rsidRPr="00B27225" w14:paraId="3B173C97" w14:textId="77777777" w:rsidTr="00AE1344">
        <w:trPr>
          <w:trHeight w:val="480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07151E02" w14:textId="77777777" w:rsidR="00F6347D" w:rsidRPr="006213AB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502CD531" w14:textId="69A68CC7" w:rsidR="00F6347D" w:rsidRPr="00BD1AF4" w:rsidRDefault="00F6347D" w:rsidP="00972E68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 w:rsidR="00972E68">
              <w:rPr>
                <w:rFonts w:ascii="Arial" w:hAnsi="Arial" w:cs="Arial"/>
                <w:sz w:val="16"/>
                <w:lang w:val="en-US"/>
              </w:rPr>
              <w:t>SBL</w:t>
            </w:r>
            <w:r>
              <w:rPr>
                <w:rFonts w:ascii="Arial" w:hAnsi="Arial" w:cs="Arial"/>
                <w:sz w:val="16"/>
                <w:lang w:val="en-US"/>
              </w:rPr>
              <w:t>_PO</w:t>
            </w:r>
          </w:p>
        </w:tc>
        <w:tc>
          <w:tcPr>
            <w:tcW w:w="1845" w:type="dxa"/>
            <w:vAlign w:val="center"/>
          </w:tcPr>
          <w:p w14:paraId="62FBA7EB" w14:textId="77777777" w:rsidR="00F6347D" w:rsidRPr="006213AB" w:rsidRDefault="00F6347D" w:rsidP="000A223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6B65CA85" w14:textId="6F23026E" w:rsidR="00F6347D" w:rsidRDefault="00C40198" w:rsidP="00707EF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</w:t>
            </w:r>
            <w:r w:rsidR="00707EFE">
              <w:rPr>
                <w:rFonts w:ascii="Arial" w:hAnsi="Arial" w:cs="Arial"/>
                <w:color w:val="000000"/>
                <w:sz w:val="16"/>
                <w:szCs w:val="20"/>
              </w:rPr>
              <w:t>SBL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>_PO</w:t>
            </w:r>
            <w:r w:rsidR="00707EFE">
              <w:rPr>
                <w:rFonts w:ascii="Arial" w:hAnsi="Arial" w:cs="Arial"/>
                <w:color w:val="000000"/>
                <w:sz w:val="16"/>
                <w:szCs w:val="20"/>
              </w:rPr>
              <w:t>S</w:t>
            </w:r>
          </w:p>
        </w:tc>
      </w:tr>
      <w:tr w:rsidR="00F6347D" w:rsidRPr="00B27225" w14:paraId="7CD87E63" w14:textId="77777777" w:rsidTr="00AE1344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057C3278" w14:textId="77777777" w:rsidR="00F6347D" w:rsidRPr="006213AB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08A8CF42" w14:textId="780C20AA" w:rsidR="00F6347D" w:rsidRPr="00BD1AF4" w:rsidRDefault="00F6347D" w:rsidP="00F6347D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 w:rsidR="00972E68">
              <w:rPr>
                <w:rFonts w:ascii="Arial" w:hAnsi="Arial" w:cs="Arial"/>
                <w:sz w:val="16"/>
                <w:lang w:val="en-US"/>
              </w:rPr>
              <w:t>SBL</w:t>
            </w:r>
            <w:r>
              <w:rPr>
                <w:rFonts w:ascii="Arial" w:hAnsi="Arial" w:cs="Arial"/>
                <w:sz w:val="16"/>
                <w:lang w:val="en-US"/>
              </w:rPr>
              <w:t>_MOI_PO</w:t>
            </w:r>
          </w:p>
        </w:tc>
        <w:tc>
          <w:tcPr>
            <w:tcW w:w="1845" w:type="dxa"/>
            <w:vAlign w:val="center"/>
          </w:tcPr>
          <w:p w14:paraId="4F23CA27" w14:textId="77777777" w:rsidR="00F6347D" w:rsidRPr="006213AB" w:rsidRDefault="00F6347D" w:rsidP="000A223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2B0F1655" w14:textId="1828C53A" w:rsidR="00F6347D" w:rsidRDefault="00707EFE" w:rsidP="00707EF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</w:t>
            </w:r>
            <w:r w:rsidR="00C40198">
              <w:rPr>
                <w:rFonts w:ascii="Arial" w:hAnsi="Arial" w:cs="Arial"/>
                <w:color w:val="000000"/>
                <w:sz w:val="16"/>
                <w:szCs w:val="20"/>
              </w:rPr>
              <w:t>_PO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>S</w:t>
            </w:r>
          </w:p>
        </w:tc>
      </w:tr>
      <w:tr w:rsidR="00707EFE" w:rsidRPr="00B27225" w14:paraId="323CB660" w14:textId="77777777" w:rsidTr="00AE1344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77F79F96" w14:textId="77777777" w:rsidR="00707EFE" w:rsidRPr="00A512B8" w:rsidRDefault="00707EFE" w:rsidP="00707EFE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71B23680" w14:textId="3D92A6AB" w:rsidR="00707EFE" w:rsidRPr="00BD1AF4" w:rsidRDefault="00707EFE" w:rsidP="00707EFE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SBL_3G</w:t>
            </w:r>
          </w:p>
        </w:tc>
        <w:tc>
          <w:tcPr>
            <w:tcW w:w="1845" w:type="dxa"/>
            <w:vAlign w:val="center"/>
          </w:tcPr>
          <w:p w14:paraId="5CE1B3D3" w14:textId="77777777" w:rsidR="00707EFE" w:rsidRDefault="00707EFE" w:rsidP="00707EF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59BC9213" w14:textId="17D1BFDE" w:rsidR="00707EFE" w:rsidRDefault="00707EFE" w:rsidP="00707EF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707EFE" w:rsidRPr="00B27225" w14:paraId="776201DA" w14:textId="77777777" w:rsidTr="00AE1344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5E2D41B0" w14:textId="77777777" w:rsidR="00707EFE" w:rsidRPr="00A512B8" w:rsidRDefault="00707EFE" w:rsidP="00707EFE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093DDB5A" w14:textId="6D1A2782" w:rsidR="00707EFE" w:rsidRPr="00BD1AF4" w:rsidRDefault="00707EFE" w:rsidP="00707EFE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SBL_MOI_3G</w:t>
            </w:r>
          </w:p>
        </w:tc>
        <w:tc>
          <w:tcPr>
            <w:tcW w:w="1845" w:type="dxa"/>
            <w:vAlign w:val="center"/>
          </w:tcPr>
          <w:p w14:paraId="2514BA14" w14:textId="77777777" w:rsidR="00707EFE" w:rsidRDefault="00707EFE" w:rsidP="00707EF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27335574" w14:textId="60A4D9FD" w:rsidR="00707EFE" w:rsidRDefault="00707EFE" w:rsidP="00707EF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19B0F431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54CC00F4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</w:tcPr>
          <w:p w14:paraId="314D74E5" w14:textId="6BC50681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CONSIST_STAT_TERM_MOI_SBL_PO</w:t>
            </w:r>
          </w:p>
        </w:tc>
        <w:tc>
          <w:tcPr>
            <w:tcW w:w="1845" w:type="dxa"/>
            <w:vAlign w:val="center"/>
          </w:tcPr>
          <w:p w14:paraId="038A5062" w14:textId="1E00E0D5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C3A753F" w14:textId="72ED642B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6C67210B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3494AA7B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</w:tcPr>
          <w:p w14:paraId="465D10BE" w14:textId="0097633A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CONSIST_STAT_TERM_SBL_MOI_PO</w:t>
            </w:r>
          </w:p>
        </w:tc>
        <w:tc>
          <w:tcPr>
            <w:tcW w:w="1845" w:type="dxa"/>
            <w:vAlign w:val="center"/>
          </w:tcPr>
          <w:p w14:paraId="7B581D9D" w14:textId="6DECA8F8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E751302" w14:textId="4F39AEA2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11FC8833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55DEBF1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</w:tcPr>
          <w:p w14:paraId="1F3131AD" w14:textId="4AC64BF6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CONSIST_STAT_TERM_MOI_SBL_3G</w:t>
            </w:r>
          </w:p>
        </w:tc>
        <w:tc>
          <w:tcPr>
            <w:tcW w:w="1845" w:type="dxa"/>
            <w:vAlign w:val="center"/>
          </w:tcPr>
          <w:p w14:paraId="3D4B8B5F" w14:textId="4C17EE5C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162E86F8" w14:textId="6DB07E97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2FEAB762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001D788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</w:tcPr>
          <w:p w14:paraId="01B64F6E" w14:textId="345CF66F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CONSIST_STAT_TERM_SBL_MOI_3G</w:t>
            </w:r>
          </w:p>
        </w:tc>
        <w:tc>
          <w:tcPr>
            <w:tcW w:w="1845" w:type="dxa"/>
            <w:vAlign w:val="center"/>
          </w:tcPr>
          <w:p w14:paraId="4A11EC54" w14:textId="6156A974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2CA4234B" w14:textId="2EA2263B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7DFEB442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372ADEB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</w:tcPr>
          <w:p w14:paraId="4186FDFE" w14:textId="6D66CC00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CONSIST_TIPO_PROD_MOI_SBL_PO</w:t>
            </w:r>
          </w:p>
        </w:tc>
        <w:tc>
          <w:tcPr>
            <w:tcW w:w="1845" w:type="dxa"/>
            <w:vAlign w:val="center"/>
          </w:tcPr>
          <w:p w14:paraId="72CAC925" w14:textId="726BDB95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8938268" w14:textId="0112F47A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587ADDEB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F563812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</w:tcPr>
          <w:p w14:paraId="19B1DA31" w14:textId="1BAD0760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CONSIST_TIPO_PROD_SBL_MOI_PO</w:t>
            </w:r>
          </w:p>
        </w:tc>
        <w:tc>
          <w:tcPr>
            <w:tcW w:w="1845" w:type="dxa"/>
            <w:vAlign w:val="center"/>
          </w:tcPr>
          <w:p w14:paraId="570C407F" w14:textId="11AB26DE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C1338E8" w14:textId="028345A1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6970FECE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7F64ADB1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</w:tcPr>
          <w:p w14:paraId="54684F2B" w14:textId="5800AC97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CONSIST_TIPO_PROD_MOI_SBL_3G</w:t>
            </w:r>
          </w:p>
        </w:tc>
        <w:tc>
          <w:tcPr>
            <w:tcW w:w="1845" w:type="dxa"/>
            <w:vAlign w:val="center"/>
          </w:tcPr>
          <w:p w14:paraId="40B205CE" w14:textId="63D81637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89579DE" w14:textId="109B4DF6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7310A98C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EEC17C7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</w:tcPr>
          <w:p w14:paraId="3258F932" w14:textId="2CE9F7F8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CONSIST_TIPO_PROD_SBL_MOI_3G</w:t>
            </w:r>
          </w:p>
        </w:tc>
        <w:tc>
          <w:tcPr>
            <w:tcW w:w="1845" w:type="dxa"/>
            <w:vAlign w:val="center"/>
          </w:tcPr>
          <w:p w14:paraId="1A5CCD15" w14:textId="6CEA0B25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53450E7" w14:textId="7F56729B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69456870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23C1C88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</w:tcPr>
          <w:p w14:paraId="171F6779" w14:textId="26DABA24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CONSIST_NOME_PLANO_MOI_SBL_PO</w:t>
            </w:r>
          </w:p>
        </w:tc>
        <w:tc>
          <w:tcPr>
            <w:tcW w:w="1845" w:type="dxa"/>
            <w:vAlign w:val="center"/>
          </w:tcPr>
          <w:p w14:paraId="2AD14D2C" w14:textId="31E1CAA9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A8A5E03" w14:textId="0DD0135B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46E58C70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6C4783E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</w:tcPr>
          <w:p w14:paraId="5A45970C" w14:textId="3023B0C6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CONSIST_NOME_PLANO_SBL_MOI_PO</w:t>
            </w:r>
          </w:p>
        </w:tc>
        <w:tc>
          <w:tcPr>
            <w:tcW w:w="1845" w:type="dxa"/>
            <w:vAlign w:val="center"/>
          </w:tcPr>
          <w:p w14:paraId="3AC08DDD" w14:textId="30A2154C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80F1D59" w14:textId="312C5BF2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1297D6F1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CC3B52E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</w:tcPr>
          <w:p w14:paraId="2B0AA517" w14:textId="64417086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CONSIST_NOME_PLANO_MOI_SBL_3G</w:t>
            </w:r>
          </w:p>
        </w:tc>
        <w:tc>
          <w:tcPr>
            <w:tcW w:w="1845" w:type="dxa"/>
            <w:vAlign w:val="center"/>
          </w:tcPr>
          <w:p w14:paraId="526C351A" w14:textId="0B2BC817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1C3E06CE" w14:textId="628F4DF5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7416ACCF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61DA7AD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</w:tcPr>
          <w:p w14:paraId="1AB686AB" w14:textId="3D86A14B" w:rsidR="003E72FF" w:rsidRP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3E72FF">
              <w:rPr>
                <w:rFonts w:ascii="Arial" w:hAnsi="Arial" w:cs="Arial"/>
                <w:sz w:val="16"/>
              </w:rPr>
              <w:t>CONSIST_NOME_PLANO_SBL_MOI_3G</w:t>
            </w:r>
          </w:p>
        </w:tc>
        <w:tc>
          <w:tcPr>
            <w:tcW w:w="1845" w:type="dxa"/>
            <w:vAlign w:val="center"/>
          </w:tcPr>
          <w:p w14:paraId="67591A65" w14:textId="23E3E953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0569172" w14:textId="7A9A21BD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33CF46F5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8683066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</w:tcPr>
          <w:p w14:paraId="60159A9C" w14:textId="70E68133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CONSIST_STAT_CONT_ON_MOI_SBL_PO</w:t>
            </w:r>
          </w:p>
        </w:tc>
        <w:tc>
          <w:tcPr>
            <w:tcW w:w="1845" w:type="dxa"/>
            <w:vAlign w:val="center"/>
          </w:tcPr>
          <w:p w14:paraId="37D93F8B" w14:textId="7666FA8C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24678E6A" w14:textId="62855C21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298AD39F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31E205AA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</w:tcPr>
          <w:p w14:paraId="47000A5F" w14:textId="55F78241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CONSIST_STAT_CONT_ON_MOI_SBL_PO</w:t>
            </w:r>
          </w:p>
        </w:tc>
        <w:tc>
          <w:tcPr>
            <w:tcW w:w="1845" w:type="dxa"/>
            <w:vAlign w:val="center"/>
          </w:tcPr>
          <w:p w14:paraId="679AC084" w14:textId="0121DE16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6D87846" w14:textId="725FDBEF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21D67B01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CDC0F43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</w:tcPr>
          <w:p w14:paraId="414249B1" w14:textId="134CD3DA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CONSIST_STAT_CONT_ON_MOI_SINN_3G</w:t>
            </w:r>
          </w:p>
        </w:tc>
        <w:tc>
          <w:tcPr>
            <w:tcW w:w="1845" w:type="dxa"/>
            <w:vAlign w:val="center"/>
          </w:tcPr>
          <w:p w14:paraId="2711E8AA" w14:textId="562BDF6E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51781AB" w14:textId="78BE3A08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31FED4BF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3C398ED5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</w:tcPr>
          <w:p w14:paraId="0729676F" w14:textId="05681CAE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CONSIST_STAT_CONT_ON_MOI_SBL_3G</w:t>
            </w:r>
          </w:p>
        </w:tc>
        <w:tc>
          <w:tcPr>
            <w:tcW w:w="1845" w:type="dxa"/>
            <w:vAlign w:val="center"/>
          </w:tcPr>
          <w:p w14:paraId="5A71CFEF" w14:textId="3DFDA13B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B42F005" w14:textId="0ECB16FE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49C8B0C6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838E985" w14:textId="77777777" w:rsidR="003E72FF" w:rsidRPr="00A512B8" w:rsidRDefault="003E72FF" w:rsidP="003E72FF">
            <w:pPr>
              <w:rPr>
                <w:rFonts w:ascii="Arial" w:hAnsi="Arial" w:cs="Arial"/>
                <w:sz w:val="16"/>
                <w:lang w:eastAsia="en-US"/>
              </w:rPr>
            </w:pPr>
            <w:r w:rsidRPr="00082B5F">
              <w:rPr>
                <w:rFonts w:ascii="Arial" w:hAnsi="Arial" w:cs="Arial"/>
                <w:sz w:val="16"/>
              </w:rPr>
              <w:lastRenderedPageBreak/>
              <w:t>CPF + TERMINAL + EMAIL_CONTA_ONLINE</w:t>
            </w:r>
          </w:p>
        </w:tc>
        <w:tc>
          <w:tcPr>
            <w:tcW w:w="4057" w:type="dxa"/>
          </w:tcPr>
          <w:p w14:paraId="5A635CAB" w14:textId="0620E17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CONSIST_EMAIL_CONT_ON_MOI_SBL_PO</w:t>
            </w:r>
          </w:p>
        </w:tc>
        <w:tc>
          <w:tcPr>
            <w:tcW w:w="1845" w:type="dxa"/>
            <w:vAlign w:val="center"/>
          </w:tcPr>
          <w:p w14:paraId="30E705A8" w14:textId="34928CDD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29D0C956" w14:textId="02903C2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05BEAF10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33326F2D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</w:tcPr>
          <w:p w14:paraId="30DFE39F" w14:textId="3675F95B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CONSIST_EMAIL_CONT_ON_SBL_MOI_PO</w:t>
            </w:r>
          </w:p>
        </w:tc>
        <w:tc>
          <w:tcPr>
            <w:tcW w:w="1845" w:type="dxa"/>
            <w:vAlign w:val="center"/>
          </w:tcPr>
          <w:p w14:paraId="182C0F2D" w14:textId="36BF06CD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D4EDE9A" w14:textId="32690922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6B3FEDF9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9670EFE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</w:tcPr>
          <w:p w14:paraId="31B71B63" w14:textId="66EBE63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CONSIST_EMAIL_CONT_ON_MOI_SBL_3G</w:t>
            </w:r>
          </w:p>
        </w:tc>
        <w:tc>
          <w:tcPr>
            <w:tcW w:w="1845" w:type="dxa"/>
            <w:vAlign w:val="center"/>
          </w:tcPr>
          <w:p w14:paraId="58A27B22" w14:textId="6FD1856C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C5A9CD8" w14:textId="4EAB9721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4EB25D46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0E994BB1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</w:tcPr>
          <w:p w14:paraId="29F97DE0" w14:textId="02EB6A68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CONSIST_EMAIL_CONT_ON_SBL_MOI_3G</w:t>
            </w:r>
          </w:p>
        </w:tc>
        <w:tc>
          <w:tcPr>
            <w:tcW w:w="1845" w:type="dxa"/>
            <w:vAlign w:val="center"/>
          </w:tcPr>
          <w:p w14:paraId="635EB32B" w14:textId="7B1A0BD5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30C6CAF" w14:textId="344CBE68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1686BE43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7EF017B1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</w:tcPr>
          <w:p w14:paraId="5BC9E71F" w14:textId="1C5DC18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CONSIST_DT_CAD_CONT_ON_MOI_SBL_PO</w:t>
            </w:r>
          </w:p>
        </w:tc>
        <w:tc>
          <w:tcPr>
            <w:tcW w:w="1845" w:type="dxa"/>
            <w:vAlign w:val="center"/>
          </w:tcPr>
          <w:p w14:paraId="6BB479FC" w14:textId="3D15FA39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5B89DB4" w14:textId="5BA3B524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4D42A10D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A3DC8D6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</w:tcPr>
          <w:p w14:paraId="3F4E91EF" w14:textId="53D5C576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CONSIST_DT_CAD_CONT_ON_SBL_MOI_PO</w:t>
            </w:r>
          </w:p>
        </w:tc>
        <w:tc>
          <w:tcPr>
            <w:tcW w:w="1845" w:type="dxa"/>
            <w:vAlign w:val="center"/>
          </w:tcPr>
          <w:p w14:paraId="44414FA5" w14:textId="52E61DCD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18995445" w14:textId="1F60B245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2BB33510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39CB2F2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</w:tcPr>
          <w:p w14:paraId="0D89E355" w14:textId="4B052EE9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CONSIST_DT_CAD_CONT_ON_MOI_SBL_3G</w:t>
            </w:r>
          </w:p>
        </w:tc>
        <w:tc>
          <w:tcPr>
            <w:tcW w:w="1845" w:type="dxa"/>
            <w:vAlign w:val="center"/>
          </w:tcPr>
          <w:p w14:paraId="7DE2D931" w14:textId="0EA5FE20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2B3182D" w14:textId="4734734C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45CA038F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50781EE" w14:textId="77777777" w:rsidR="003E72FF" w:rsidRPr="00962116" w:rsidRDefault="003E72FF" w:rsidP="003E72FF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</w:tcPr>
          <w:p w14:paraId="5C104D25" w14:textId="20E581D4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CONSIST_DT_CAD_CONT_ON_SBL_MOI_3G</w:t>
            </w:r>
          </w:p>
        </w:tc>
        <w:tc>
          <w:tcPr>
            <w:tcW w:w="1845" w:type="dxa"/>
            <w:vAlign w:val="center"/>
          </w:tcPr>
          <w:p w14:paraId="786C5B6E" w14:textId="19E9538F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FFC86BD" w14:textId="7B3A8B00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7F96F221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36E9488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</w:tcPr>
          <w:p w14:paraId="1444D6B6" w14:textId="1FB26C0C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CONSIST_DT_ULT_STAT_CONT_ON_MOI_SBL_PO</w:t>
            </w:r>
          </w:p>
        </w:tc>
        <w:tc>
          <w:tcPr>
            <w:tcW w:w="1845" w:type="dxa"/>
            <w:vAlign w:val="center"/>
          </w:tcPr>
          <w:p w14:paraId="2FEDCB86" w14:textId="0E5B355A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0A5B17D" w14:textId="270C568A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4CFA72E6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5CD3E781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</w:tcPr>
          <w:p w14:paraId="48652218" w14:textId="1AE7CD8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CONSIST_DT_ULT_STAT_CONT_ON_SBL_MOI_PO</w:t>
            </w:r>
          </w:p>
        </w:tc>
        <w:tc>
          <w:tcPr>
            <w:tcW w:w="1845" w:type="dxa"/>
            <w:vAlign w:val="center"/>
          </w:tcPr>
          <w:p w14:paraId="6AD9D193" w14:textId="7DAB1432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149F2F5" w14:textId="0540EE8D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B27225" w14:paraId="1545BFA7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599FF45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</w:tcPr>
          <w:p w14:paraId="5FE2F792" w14:textId="49C433E5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CONSIST_DT_ULT_STAT_CONT_ON_MOI_SBL_3G</w:t>
            </w:r>
          </w:p>
        </w:tc>
        <w:tc>
          <w:tcPr>
            <w:tcW w:w="1845" w:type="dxa"/>
            <w:vAlign w:val="center"/>
          </w:tcPr>
          <w:p w14:paraId="21407F65" w14:textId="6109C54F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26419FC" w14:textId="114D1530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B27225" w14:paraId="2EE11119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FD61ABF" w14:textId="77777777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</w:tcPr>
          <w:p w14:paraId="43CCEA40" w14:textId="0707A419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CONSIST_DT_ULT_STAT_CONT_ON_SBL_MOI_3G</w:t>
            </w:r>
          </w:p>
        </w:tc>
        <w:tc>
          <w:tcPr>
            <w:tcW w:w="1845" w:type="dxa"/>
            <w:vAlign w:val="center"/>
          </w:tcPr>
          <w:p w14:paraId="2743836D" w14:textId="047201F7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415AED5" w14:textId="10141EFE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4B7E2D" w14:paraId="714AF727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6BFD29D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</w:tcPr>
          <w:p w14:paraId="27FF8F3A" w14:textId="4B2F06A2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CONSIST_TER_CAD_CONT_ON_REC_SMS_MOI_BL_PO</w:t>
            </w:r>
          </w:p>
        </w:tc>
        <w:tc>
          <w:tcPr>
            <w:tcW w:w="1845" w:type="dxa"/>
            <w:vAlign w:val="center"/>
          </w:tcPr>
          <w:p w14:paraId="122674C5" w14:textId="4531DF8E" w:rsidR="003E72FF" w:rsidRPr="004B7E2D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85A7518" w14:textId="288B5B79" w:rsidR="003E72FF" w:rsidRPr="004B7E2D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4B7E2D" w14:paraId="3E93A04E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3F88069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</w:tcPr>
          <w:p w14:paraId="4F63360D" w14:textId="661E4D7D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CONSIST_TER_CAD_CONT_ON_REC_SMS_BL_MOIPO</w:t>
            </w:r>
          </w:p>
        </w:tc>
        <w:tc>
          <w:tcPr>
            <w:tcW w:w="1845" w:type="dxa"/>
            <w:vAlign w:val="center"/>
          </w:tcPr>
          <w:p w14:paraId="2C1D7EDE" w14:textId="0D6DE432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298E4F1" w14:textId="4574AFDC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</w:tr>
      <w:tr w:rsidR="003E72FF" w:rsidRPr="00707EFE" w14:paraId="05345FA5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F421B09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</w:tcPr>
          <w:p w14:paraId="1613F9CB" w14:textId="338FB00B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CONSIST_TER_CAD_CONT_ON_REC_SMS_MOI_BL_3G</w:t>
            </w:r>
          </w:p>
        </w:tc>
        <w:tc>
          <w:tcPr>
            <w:tcW w:w="1845" w:type="dxa"/>
            <w:vAlign w:val="center"/>
          </w:tcPr>
          <w:p w14:paraId="1762AC34" w14:textId="3BAA7BBD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F74F6FF" w14:textId="587F9DEF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  <w:tr w:rsidR="003E72FF" w:rsidRPr="004B7E2D" w14:paraId="41DC147A" w14:textId="77777777" w:rsidTr="009E658D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545E999" w14:textId="77777777" w:rsidR="003E72FF" w:rsidRPr="00434A98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</w:tcPr>
          <w:p w14:paraId="261F7650" w14:textId="2A616499" w:rsidR="003E72FF" w:rsidRPr="003E72FF" w:rsidRDefault="003E72FF" w:rsidP="003E72FF">
            <w:pPr>
              <w:rPr>
                <w:rFonts w:ascii="Arial" w:hAnsi="Arial" w:cs="Arial"/>
                <w:sz w:val="16"/>
                <w:lang w:val="en-US"/>
              </w:rPr>
            </w:pPr>
            <w:r w:rsidRPr="003E72FF">
              <w:rPr>
                <w:rFonts w:ascii="Arial" w:hAnsi="Arial" w:cs="Arial"/>
                <w:sz w:val="16"/>
                <w:lang w:val="en-US"/>
              </w:rPr>
              <w:t>CONSIST_TER_CAD_CONT_ON_REC_SMS_BL_MOI_3G</w:t>
            </w:r>
          </w:p>
        </w:tc>
        <w:tc>
          <w:tcPr>
            <w:tcW w:w="1845" w:type="dxa"/>
            <w:vAlign w:val="center"/>
          </w:tcPr>
          <w:p w14:paraId="200AABD6" w14:textId="1015B160" w:rsidR="003E72FF" w:rsidRDefault="003E72FF" w:rsidP="003E72FF">
            <w:pPr>
              <w:rPr>
                <w:rFonts w:ascii="Arial" w:hAnsi="Arial" w:cs="Arial"/>
                <w:sz w:val="16"/>
              </w:rPr>
            </w:pPr>
            <w:r w:rsidRPr="00C4466B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46F033D" w14:textId="7AB0AE2E" w:rsidR="003E72FF" w:rsidRDefault="003E72FF" w:rsidP="003E72FF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</w:tr>
    </w:tbl>
    <w:p w14:paraId="0CDB2DED" w14:textId="77777777" w:rsidR="00893E35" w:rsidRDefault="00893E35" w:rsidP="00F6347D">
      <w:pPr>
        <w:rPr>
          <w:highlight w:val="yellow"/>
          <w:lang w:val="en-US" w:eastAsia="en-US"/>
        </w:rPr>
      </w:pPr>
    </w:p>
    <w:p w14:paraId="1DA79A05" w14:textId="447C1C11" w:rsidR="00893E35" w:rsidRPr="00C476C1" w:rsidRDefault="00C476C1" w:rsidP="00893E35">
      <w:pPr>
        <w:pStyle w:val="Heading5"/>
        <w:rPr>
          <w:lang w:val="pt-BR"/>
        </w:rPr>
      </w:pPr>
      <w:r w:rsidRPr="00C476C1">
        <w:rPr>
          <w:lang w:val="pt-BR"/>
        </w:rPr>
        <w:t xml:space="preserve">Tipos de </w:t>
      </w:r>
      <w:r w:rsidR="00893E35" w:rsidRPr="00C476C1">
        <w:rPr>
          <w:lang w:val="pt-BR"/>
        </w:rPr>
        <w:t>Alarmes CDI</w:t>
      </w:r>
    </w:p>
    <w:tbl>
      <w:tblPr>
        <w:tblW w:w="100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9"/>
        <w:gridCol w:w="4057"/>
        <w:gridCol w:w="1845"/>
        <w:gridCol w:w="1845"/>
      </w:tblGrid>
      <w:tr w:rsidR="00893E35" w:rsidRPr="00B27225" w14:paraId="394E425E" w14:textId="77777777" w:rsidTr="00B30D13">
        <w:trPr>
          <w:trHeight w:val="363"/>
          <w:jc w:val="center"/>
        </w:trPr>
        <w:tc>
          <w:tcPr>
            <w:tcW w:w="2309" w:type="dxa"/>
            <w:shd w:val="clear" w:color="FFFFFF" w:fill="C0C0C0"/>
            <w:noWrap/>
            <w:vAlign w:val="center"/>
            <w:hideMark/>
          </w:tcPr>
          <w:p w14:paraId="41CC679D" w14:textId="77777777" w:rsidR="00893E35" w:rsidRPr="006213AB" w:rsidRDefault="00893E35" w:rsidP="00B30D1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57" w:type="dxa"/>
            <w:shd w:val="clear" w:color="auto" w:fill="BFBFBF" w:themeFill="background1" w:themeFillShade="BF"/>
            <w:vAlign w:val="center"/>
          </w:tcPr>
          <w:p w14:paraId="59AFDBE8" w14:textId="77777777" w:rsidR="00893E35" w:rsidRPr="006213AB" w:rsidRDefault="00893E35" w:rsidP="00B30D1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45" w:type="dxa"/>
            <w:shd w:val="clear" w:color="auto" w:fill="BFBFBF" w:themeFill="background1" w:themeFillShade="BF"/>
            <w:vAlign w:val="center"/>
          </w:tcPr>
          <w:p w14:paraId="4A94465F" w14:textId="77777777" w:rsidR="00893E35" w:rsidRPr="006213AB" w:rsidRDefault="00893E35" w:rsidP="00B30D1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45" w:type="dxa"/>
            <w:shd w:val="clear" w:color="auto" w:fill="BFBFBF" w:themeFill="background1" w:themeFillShade="BF"/>
            <w:vAlign w:val="center"/>
          </w:tcPr>
          <w:p w14:paraId="355C845A" w14:textId="77777777" w:rsidR="00893E35" w:rsidRDefault="00893E35" w:rsidP="00B30D1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000D5E" w:rsidRPr="00B27225" w14:paraId="0829F4E9" w14:textId="77777777" w:rsidTr="00000D5E">
        <w:trPr>
          <w:trHeight w:val="480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0A54E98B" w14:textId="77777777" w:rsidR="00000D5E" w:rsidRPr="006213AB" w:rsidRDefault="00000D5E" w:rsidP="00000D5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7690215B" w14:textId="1C7936FF" w:rsidR="00000D5E" w:rsidRPr="00893E35" w:rsidRDefault="00000D5E" w:rsidP="00000D5E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EXIST_CPF_TERM_MOI_CDI_PO</w:t>
            </w:r>
          </w:p>
        </w:tc>
        <w:tc>
          <w:tcPr>
            <w:tcW w:w="1845" w:type="dxa"/>
            <w:vAlign w:val="center"/>
          </w:tcPr>
          <w:p w14:paraId="125C922D" w14:textId="77777777" w:rsidR="00000D5E" w:rsidRPr="006213AB" w:rsidRDefault="00000D5E" w:rsidP="00000D5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04609467" w14:textId="641EB4D6" w:rsidR="00000D5E" w:rsidRPr="00000D5E" w:rsidRDefault="00000D5E" w:rsidP="00000D5E">
            <w:pPr>
              <w:rPr>
                <w:rFonts w:ascii="Arial" w:hAnsi="Arial" w:cs="Arial"/>
                <w:sz w:val="16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000D5E" w:rsidRPr="00B27225" w14:paraId="2912A263" w14:textId="77777777" w:rsidTr="00000D5E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4CA538AE" w14:textId="77777777" w:rsidR="00000D5E" w:rsidRPr="006213AB" w:rsidRDefault="00000D5E" w:rsidP="00000D5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797C413A" w14:textId="32043C47" w:rsidR="00000D5E" w:rsidRPr="00893E35" w:rsidRDefault="00000D5E" w:rsidP="00000D5E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EXIST_CPF_TERM_CDI_MOI_PO</w:t>
            </w:r>
          </w:p>
        </w:tc>
        <w:tc>
          <w:tcPr>
            <w:tcW w:w="1845" w:type="dxa"/>
            <w:vAlign w:val="center"/>
          </w:tcPr>
          <w:p w14:paraId="2EDF3BFE" w14:textId="77777777" w:rsidR="00000D5E" w:rsidRPr="006213AB" w:rsidRDefault="00000D5E" w:rsidP="00000D5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450D44BB" w14:textId="090C68C3" w:rsidR="00000D5E" w:rsidRPr="00000D5E" w:rsidRDefault="00000D5E" w:rsidP="00000D5E">
            <w:pPr>
              <w:rPr>
                <w:rFonts w:ascii="Arial" w:hAnsi="Arial" w:cs="Arial"/>
                <w:sz w:val="16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000D5E" w:rsidRPr="00B27225" w14:paraId="649001EF" w14:textId="77777777" w:rsidTr="00000D5E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4AEC6B62" w14:textId="77777777" w:rsidR="00000D5E" w:rsidRPr="00A512B8" w:rsidRDefault="00000D5E" w:rsidP="00000D5E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57" w:type="dxa"/>
            <w:vAlign w:val="center"/>
          </w:tcPr>
          <w:p w14:paraId="6AE06A03" w14:textId="19FA1098" w:rsidR="00000D5E" w:rsidRPr="00893E35" w:rsidRDefault="00000D5E" w:rsidP="00000D5E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EXIST_CPF_TERM_MOI_CDI_3G</w:t>
            </w:r>
          </w:p>
        </w:tc>
        <w:tc>
          <w:tcPr>
            <w:tcW w:w="1845" w:type="dxa"/>
            <w:vAlign w:val="center"/>
          </w:tcPr>
          <w:p w14:paraId="3E4FE602" w14:textId="77777777" w:rsidR="00000D5E" w:rsidRDefault="00000D5E" w:rsidP="00000D5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1A37AA61" w14:textId="3C1BAD59" w:rsidR="00000D5E" w:rsidRPr="00000D5E" w:rsidRDefault="00000D5E" w:rsidP="00000D5E">
            <w:pPr>
              <w:rPr>
                <w:rFonts w:ascii="Arial" w:hAnsi="Arial" w:cs="Arial"/>
                <w:sz w:val="16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000D5E" w:rsidRPr="00B27225" w14:paraId="76486566" w14:textId="77777777" w:rsidTr="00000D5E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03A71E98" w14:textId="77777777" w:rsidR="00000D5E" w:rsidRPr="00A512B8" w:rsidRDefault="00000D5E" w:rsidP="00000D5E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lastRenderedPageBreak/>
              <w:t>CPF + TERMINAL</w:t>
            </w:r>
          </w:p>
        </w:tc>
        <w:tc>
          <w:tcPr>
            <w:tcW w:w="4057" w:type="dxa"/>
            <w:vAlign w:val="center"/>
          </w:tcPr>
          <w:p w14:paraId="3D4D6EDB" w14:textId="2FB7900B" w:rsidR="00000D5E" w:rsidRPr="00893E35" w:rsidRDefault="00000D5E" w:rsidP="00000D5E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EXIST_CPF_TERM_CDI_MOI_3G</w:t>
            </w:r>
          </w:p>
        </w:tc>
        <w:tc>
          <w:tcPr>
            <w:tcW w:w="1845" w:type="dxa"/>
            <w:vAlign w:val="center"/>
          </w:tcPr>
          <w:p w14:paraId="5EA2A5E4" w14:textId="77777777" w:rsidR="00000D5E" w:rsidRDefault="00000D5E" w:rsidP="00000D5E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45" w:type="dxa"/>
            <w:vAlign w:val="center"/>
          </w:tcPr>
          <w:p w14:paraId="20C30FF8" w14:textId="0CD60521" w:rsidR="00000D5E" w:rsidRPr="00000D5E" w:rsidRDefault="00000D5E" w:rsidP="00000D5E">
            <w:pPr>
              <w:rPr>
                <w:rFonts w:ascii="Arial" w:hAnsi="Arial" w:cs="Arial"/>
                <w:sz w:val="16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6DC26C3B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  <w:vAlign w:val="center"/>
          </w:tcPr>
          <w:p w14:paraId="5266DEC2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  <w:vAlign w:val="center"/>
          </w:tcPr>
          <w:p w14:paraId="4F7C971C" w14:textId="7F963A9F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EXIST_STAT_TERM_MOI_CDI_PO</w:t>
            </w:r>
          </w:p>
        </w:tc>
        <w:tc>
          <w:tcPr>
            <w:tcW w:w="1845" w:type="dxa"/>
            <w:vAlign w:val="center"/>
          </w:tcPr>
          <w:p w14:paraId="79BDF6D1" w14:textId="13B576C5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7B2B47A" w14:textId="098F75A5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13A59727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56BF1150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  <w:vAlign w:val="center"/>
          </w:tcPr>
          <w:p w14:paraId="7B0809E4" w14:textId="4B0BC214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EXIST_STAT_TERM_CDI_MOI_PO</w:t>
            </w:r>
          </w:p>
        </w:tc>
        <w:tc>
          <w:tcPr>
            <w:tcW w:w="1845" w:type="dxa"/>
            <w:vAlign w:val="center"/>
          </w:tcPr>
          <w:p w14:paraId="7E707C3E" w14:textId="3D7224A1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C5B3FA6" w14:textId="5FA0E653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4146B3B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52A47075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  <w:vAlign w:val="center"/>
          </w:tcPr>
          <w:p w14:paraId="097B28AD" w14:textId="2577C236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EXIST_STAT_TERM_MOI_CDI_3G</w:t>
            </w:r>
          </w:p>
        </w:tc>
        <w:tc>
          <w:tcPr>
            <w:tcW w:w="1845" w:type="dxa"/>
            <w:vAlign w:val="center"/>
          </w:tcPr>
          <w:p w14:paraId="54D4251A" w14:textId="5260CF00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9A02F62" w14:textId="3AB0DE83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20A70D86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506A6480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57" w:type="dxa"/>
            <w:vAlign w:val="center"/>
          </w:tcPr>
          <w:p w14:paraId="1C9E7298" w14:textId="1E00F8DD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EXIST_STAT_TERM_CDI_MOI_3G</w:t>
            </w:r>
          </w:p>
        </w:tc>
        <w:tc>
          <w:tcPr>
            <w:tcW w:w="1845" w:type="dxa"/>
            <w:vAlign w:val="center"/>
          </w:tcPr>
          <w:p w14:paraId="059F00DF" w14:textId="6E9E68E1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FF121B6" w14:textId="2E5511B2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7291E48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3BE8F51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  <w:vAlign w:val="center"/>
          </w:tcPr>
          <w:p w14:paraId="008CF4C4" w14:textId="1775DB15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EXIST_TIPO_PROD_MOI_CDI_PO</w:t>
            </w:r>
          </w:p>
        </w:tc>
        <w:tc>
          <w:tcPr>
            <w:tcW w:w="1845" w:type="dxa"/>
            <w:vAlign w:val="center"/>
          </w:tcPr>
          <w:p w14:paraId="3A96AA9E" w14:textId="4CFCEF02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11C37B5" w14:textId="1094A5CB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6FEF17B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1FA1891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  <w:vAlign w:val="center"/>
          </w:tcPr>
          <w:p w14:paraId="528D4B9D" w14:textId="1D57A473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EXIST_TIPO_PROD_CDI_MOI_PO</w:t>
            </w:r>
          </w:p>
        </w:tc>
        <w:tc>
          <w:tcPr>
            <w:tcW w:w="1845" w:type="dxa"/>
            <w:vAlign w:val="center"/>
          </w:tcPr>
          <w:p w14:paraId="119AB72E" w14:textId="62B1E02F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7721DD3" w14:textId="31A92534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064CCE13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26ECA09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  <w:vAlign w:val="center"/>
          </w:tcPr>
          <w:p w14:paraId="2F499868" w14:textId="0111DDC1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EXIST_TIPO_PROD_MOI_CDI_3G</w:t>
            </w:r>
          </w:p>
        </w:tc>
        <w:tc>
          <w:tcPr>
            <w:tcW w:w="1845" w:type="dxa"/>
            <w:vAlign w:val="center"/>
          </w:tcPr>
          <w:p w14:paraId="35689F28" w14:textId="556A3542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9AE7F0D" w14:textId="4105082B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2BD4AA24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B8A52CB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57" w:type="dxa"/>
            <w:vAlign w:val="center"/>
          </w:tcPr>
          <w:p w14:paraId="14970FD0" w14:textId="10764142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EXIST_TIPO_PROD_CDI_MOI_3G</w:t>
            </w:r>
          </w:p>
        </w:tc>
        <w:tc>
          <w:tcPr>
            <w:tcW w:w="1845" w:type="dxa"/>
            <w:vAlign w:val="center"/>
          </w:tcPr>
          <w:p w14:paraId="02465EC8" w14:textId="55E4D666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0AEC551" w14:textId="79173003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27511970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88FFF45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  <w:vAlign w:val="center"/>
          </w:tcPr>
          <w:p w14:paraId="6740CBE3" w14:textId="05D9B028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EXIST_NOME_PLANO_MOI_CDI_PO</w:t>
            </w:r>
          </w:p>
        </w:tc>
        <w:tc>
          <w:tcPr>
            <w:tcW w:w="1845" w:type="dxa"/>
            <w:vAlign w:val="center"/>
          </w:tcPr>
          <w:p w14:paraId="3BDAAACB" w14:textId="31B2799C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ED6F3BB" w14:textId="0999CD7E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13B62702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D49A29E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  <w:vAlign w:val="center"/>
          </w:tcPr>
          <w:p w14:paraId="3CF08BCC" w14:textId="5884ACC9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EXIST_NOME_PLANO_CDI_MOI_PO</w:t>
            </w:r>
          </w:p>
        </w:tc>
        <w:tc>
          <w:tcPr>
            <w:tcW w:w="1845" w:type="dxa"/>
            <w:vAlign w:val="center"/>
          </w:tcPr>
          <w:p w14:paraId="732FE972" w14:textId="65C078C1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101BC08A" w14:textId="6C6D0B8D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2E7273C4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E032608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  <w:vAlign w:val="center"/>
          </w:tcPr>
          <w:p w14:paraId="69D6E47C" w14:textId="24EFD8F8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EXIST_NOME_PLANO_MOI_CDI_3G</w:t>
            </w:r>
          </w:p>
        </w:tc>
        <w:tc>
          <w:tcPr>
            <w:tcW w:w="1845" w:type="dxa"/>
            <w:vAlign w:val="center"/>
          </w:tcPr>
          <w:p w14:paraId="7408523E" w14:textId="3354B42A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E48159F" w14:textId="2E610394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7EE329C8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77CFFB8B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57" w:type="dxa"/>
            <w:vAlign w:val="center"/>
          </w:tcPr>
          <w:p w14:paraId="00F1FF6F" w14:textId="216E6A54" w:rsidR="00192B77" w:rsidRPr="00893E35" w:rsidRDefault="00192B77" w:rsidP="00192B77">
            <w:pPr>
              <w:rPr>
                <w:rFonts w:ascii="Arial" w:hAnsi="Arial" w:cs="Arial"/>
                <w:sz w:val="16"/>
              </w:rPr>
            </w:pPr>
            <w:r w:rsidRPr="00893E35">
              <w:rPr>
                <w:rFonts w:ascii="Arial" w:hAnsi="Arial" w:cs="Arial"/>
                <w:sz w:val="16"/>
              </w:rPr>
              <w:t>EXIST_NOME_PLANO_CDI_MOI_3G</w:t>
            </w:r>
          </w:p>
        </w:tc>
        <w:tc>
          <w:tcPr>
            <w:tcW w:w="1845" w:type="dxa"/>
            <w:vAlign w:val="center"/>
          </w:tcPr>
          <w:p w14:paraId="5EE0E338" w14:textId="6986C5A9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479C763" w14:textId="5AD31935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1CFBB50A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BC6D191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  <w:vAlign w:val="center"/>
          </w:tcPr>
          <w:p w14:paraId="4562A7E1" w14:textId="11B23857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EXIST_STAT_CONT_ON_MOI_CDI_PO</w:t>
            </w:r>
          </w:p>
        </w:tc>
        <w:tc>
          <w:tcPr>
            <w:tcW w:w="1845" w:type="dxa"/>
            <w:vAlign w:val="center"/>
          </w:tcPr>
          <w:p w14:paraId="74CF347B" w14:textId="790BE825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C1D5967" w14:textId="6F7AFB4A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3517CD8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7F5CF454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  <w:vAlign w:val="center"/>
          </w:tcPr>
          <w:p w14:paraId="2C164775" w14:textId="0739073C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EXIST_STAT_CONT_ON_MOI_CDI_PO</w:t>
            </w:r>
          </w:p>
        </w:tc>
        <w:tc>
          <w:tcPr>
            <w:tcW w:w="1845" w:type="dxa"/>
            <w:vAlign w:val="center"/>
          </w:tcPr>
          <w:p w14:paraId="6DC0209A" w14:textId="1DB7F79B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EAFB09F" w14:textId="5C073B72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7776E3D8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D359BEC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  <w:vAlign w:val="center"/>
          </w:tcPr>
          <w:p w14:paraId="3CAB96AF" w14:textId="281C2785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EXIST_STAT_CONT_ON_MOI_SINN_3G</w:t>
            </w:r>
          </w:p>
        </w:tc>
        <w:tc>
          <w:tcPr>
            <w:tcW w:w="1845" w:type="dxa"/>
            <w:vAlign w:val="center"/>
          </w:tcPr>
          <w:p w14:paraId="1DC08B6C" w14:textId="3DA4C802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EB16B86" w14:textId="1C805E1B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7BA2EED2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70FD287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57" w:type="dxa"/>
            <w:vAlign w:val="center"/>
          </w:tcPr>
          <w:p w14:paraId="250C3EAA" w14:textId="2F8C0581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EXIST_STAT_CONT_ON_MOI_CDI_3G</w:t>
            </w:r>
          </w:p>
        </w:tc>
        <w:tc>
          <w:tcPr>
            <w:tcW w:w="1845" w:type="dxa"/>
            <w:vAlign w:val="center"/>
          </w:tcPr>
          <w:p w14:paraId="61CCCD62" w14:textId="2956F9AF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08F00956" w14:textId="03A6F58C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1CB58AB3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34B0F28A" w14:textId="77777777" w:rsidR="00192B77" w:rsidRPr="00A512B8" w:rsidRDefault="00192B77" w:rsidP="00192B77">
            <w:pPr>
              <w:rPr>
                <w:rFonts w:ascii="Arial" w:hAnsi="Arial" w:cs="Arial"/>
                <w:sz w:val="16"/>
                <w:lang w:eastAsia="en-US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  <w:vAlign w:val="center"/>
          </w:tcPr>
          <w:p w14:paraId="0355628A" w14:textId="291D12CB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EXIST_EMAIL_CONT_ON_MOI_CDI_PO</w:t>
            </w:r>
          </w:p>
        </w:tc>
        <w:tc>
          <w:tcPr>
            <w:tcW w:w="1845" w:type="dxa"/>
            <w:vAlign w:val="center"/>
          </w:tcPr>
          <w:p w14:paraId="7DB209C4" w14:textId="360E69E4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22DA8E8" w14:textId="3726B721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0BAA45F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7B96B443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  <w:vAlign w:val="center"/>
          </w:tcPr>
          <w:p w14:paraId="5F8E7A3B" w14:textId="0F50E089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EXIST_EMAIL_CONT_ON_CDI_MOI_PO</w:t>
            </w:r>
          </w:p>
        </w:tc>
        <w:tc>
          <w:tcPr>
            <w:tcW w:w="1845" w:type="dxa"/>
            <w:vAlign w:val="center"/>
          </w:tcPr>
          <w:p w14:paraId="77F40811" w14:textId="5E10802D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7E65DD3" w14:textId="634C3A76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2BAECD0B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E4BC8B0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  <w:vAlign w:val="center"/>
          </w:tcPr>
          <w:p w14:paraId="5C5ED03E" w14:textId="3F15A537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EXIST_EMAIL_CONT_ON_MOI_CDI_3G</w:t>
            </w:r>
          </w:p>
        </w:tc>
        <w:tc>
          <w:tcPr>
            <w:tcW w:w="1845" w:type="dxa"/>
            <w:vAlign w:val="center"/>
          </w:tcPr>
          <w:p w14:paraId="3C67BF3A" w14:textId="654D630E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731FF2B4" w14:textId="7E6BBA06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504A2067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BFCD6F7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57" w:type="dxa"/>
            <w:vAlign w:val="center"/>
          </w:tcPr>
          <w:p w14:paraId="5DCFB5DE" w14:textId="32E0DD03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EXIST_EMAIL_CONT_ON_CDI_MOI_3G</w:t>
            </w:r>
          </w:p>
        </w:tc>
        <w:tc>
          <w:tcPr>
            <w:tcW w:w="1845" w:type="dxa"/>
            <w:vAlign w:val="center"/>
          </w:tcPr>
          <w:p w14:paraId="0480F479" w14:textId="306F7A41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22F6BDE" w14:textId="05CC6D5F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5A1F3821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6C9F9D1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  <w:vAlign w:val="center"/>
          </w:tcPr>
          <w:p w14:paraId="4D819E11" w14:textId="3EA2388D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EXIST_DT_CAD_CONT_ON_MOI_CDI_PO</w:t>
            </w:r>
          </w:p>
        </w:tc>
        <w:tc>
          <w:tcPr>
            <w:tcW w:w="1845" w:type="dxa"/>
            <w:vAlign w:val="center"/>
          </w:tcPr>
          <w:p w14:paraId="0099D589" w14:textId="24CC360B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28A196B4" w14:textId="0E8C8C4A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56EE0DF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7AB92CEE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  <w:vAlign w:val="center"/>
          </w:tcPr>
          <w:p w14:paraId="2CFD8E03" w14:textId="39066E01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EXIST_DT_CAD_CONT_ON_CDI_MOI_PO</w:t>
            </w:r>
          </w:p>
        </w:tc>
        <w:tc>
          <w:tcPr>
            <w:tcW w:w="1845" w:type="dxa"/>
            <w:vAlign w:val="center"/>
          </w:tcPr>
          <w:p w14:paraId="163DE421" w14:textId="04469D0B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F659410" w14:textId="40EE9DE4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0C060BB4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059B9D7F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57" w:type="dxa"/>
            <w:vAlign w:val="center"/>
          </w:tcPr>
          <w:p w14:paraId="3DF5CAE8" w14:textId="73638252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EXIST_DT_CAD_CONT_ON_MOI_CDI_3G</w:t>
            </w:r>
          </w:p>
        </w:tc>
        <w:tc>
          <w:tcPr>
            <w:tcW w:w="1845" w:type="dxa"/>
            <w:vAlign w:val="center"/>
          </w:tcPr>
          <w:p w14:paraId="197601D9" w14:textId="3313348A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F3193F5" w14:textId="1D2C17B6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1F932A0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5EFBA8DE" w14:textId="77777777" w:rsidR="00192B77" w:rsidRPr="00962116" w:rsidRDefault="00192B77" w:rsidP="00192B77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lastRenderedPageBreak/>
              <w:t>CPF + TERMINAL + DATA_CAD_CONTA_ONLINE</w:t>
            </w:r>
          </w:p>
        </w:tc>
        <w:tc>
          <w:tcPr>
            <w:tcW w:w="4057" w:type="dxa"/>
            <w:vAlign w:val="center"/>
          </w:tcPr>
          <w:p w14:paraId="778A3A7E" w14:textId="3F11DE86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EXIST_DT_CAD_CONT_ON_CDI_MOI_3G</w:t>
            </w:r>
          </w:p>
        </w:tc>
        <w:tc>
          <w:tcPr>
            <w:tcW w:w="1845" w:type="dxa"/>
            <w:vAlign w:val="center"/>
          </w:tcPr>
          <w:p w14:paraId="0CF2D88E" w14:textId="04BC774E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B6A7EE6" w14:textId="3F965977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7160B0F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6BC10F29" w14:textId="77777777" w:rsidR="00192B77" w:rsidRPr="004B7E2D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  <w:vAlign w:val="center"/>
          </w:tcPr>
          <w:p w14:paraId="686F7AF3" w14:textId="3332CEA7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EXIST_DT_ULT_STAT_CONT_ON_MOI_CDI_PO</w:t>
            </w:r>
          </w:p>
        </w:tc>
        <w:tc>
          <w:tcPr>
            <w:tcW w:w="1845" w:type="dxa"/>
            <w:vAlign w:val="center"/>
          </w:tcPr>
          <w:p w14:paraId="17CC9B37" w14:textId="358BC5DE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1F6B45C7" w14:textId="05F2F47D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3D35AEA3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572E7FA" w14:textId="77777777" w:rsidR="00192B77" w:rsidRPr="004B7E2D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  <w:vAlign w:val="center"/>
          </w:tcPr>
          <w:p w14:paraId="443A2448" w14:textId="79E0BBA7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EXIST_DT_ULT_STAT_CONT_ON_CDI_MOI_PO</w:t>
            </w:r>
          </w:p>
        </w:tc>
        <w:tc>
          <w:tcPr>
            <w:tcW w:w="1845" w:type="dxa"/>
            <w:vAlign w:val="center"/>
          </w:tcPr>
          <w:p w14:paraId="058EBC6C" w14:textId="09A2BEAA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FDF1BAD" w14:textId="549A131C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B27225" w14:paraId="7C89D0C9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F79878B" w14:textId="77777777" w:rsidR="00192B77" w:rsidRPr="004B7E2D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  <w:vAlign w:val="center"/>
          </w:tcPr>
          <w:p w14:paraId="0451C1A8" w14:textId="3A703FB2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EXIST_DT_ULT_STAT_CONT_ON_MOI_CDI_3G</w:t>
            </w:r>
          </w:p>
        </w:tc>
        <w:tc>
          <w:tcPr>
            <w:tcW w:w="1845" w:type="dxa"/>
            <w:vAlign w:val="center"/>
          </w:tcPr>
          <w:p w14:paraId="4F7EFB8F" w14:textId="1A92C346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5857943" w14:textId="35DBFFC0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B27225" w14:paraId="0997277A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4E1B99DE" w14:textId="77777777" w:rsidR="00192B77" w:rsidRPr="004B7E2D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57" w:type="dxa"/>
            <w:vAlign w:val="center"/>
          </w:tcPr>
          <w:p w14:paraId="13EAB464" w14:textId="1965DBA1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EXIST_DT_ULT_STAT_CONT_ON_CDI_MOI_3G</w:t>
            </w:r>
          </w:p>
        </w:tc>
        <w:tc>
          <w:tcPr>
            <w:tcW w:w="1845" w:type="dxa"/>
            <w:vAlign w:val="center"/>
          </w:tcPr>
          <w:p w14:paraId="2E171288" w14:textId="1B8317B3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462EB9B5" w14:textId="53EF35C7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4B7E2D" w14:paraId="29E6E39D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06D23B2E" w14:textId="77777777" w:rsidR="00192B77" w:rsidRPr="00434A98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  <w:vAlign w:val="center"/>
          </w:tcPr>
          <w:p w14:paraId="4A350E9B" w14:textId="7C047BED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EXIST_TER_CAD_CONT_ON_REC_SMS_MOI_CDI_PO</w:t>
            </w:r>
          </w:p>
        </w:tc>
        <w:tc>
          <w:tcPr>
            <w:tcW w:w="1845" w:type="dxa"/>
            <w:vAlign w:val="center"/>
          </w:tcPr>
          <w:p w14:paraId="707E214E" w14:textId="656C93D0" w:rsidR="00192B77" w:rsidRPr="004B7E2D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31D094BD" w14:textId="1AEEE2A5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4B7E2D" w14:paraId="1311A79A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9B6C66B" w14:textId="77777777" w:rsidR="00192B77" w:rsidRPr="00434A98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  <w:vAlign w:val="center"/>
          </w:tcPr>
          <w:p w14:paraId="13E6BC2F" w14:textId="23FCD334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EXIST_TER_CAD_CONT_ON_REC_SMS_CDI_MOI_PO</w:t>
            </w:r>
          </w:p>
        </w:tc>
        <w:tc>
          <w:tcPr>
            <w:tcW w:w="1845" w:type="dxa"/>
            <w:vAlign w:val="center"/>
          </w:tcPr>
          <w:p w14:paraId="15CE0B3A" w14:textId="7CA105F0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1C9173BC" w14:textId="59799521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MOI_CDI_POS</w:t>
            </w:r>
          </w:p>
        </w:tc>
      </w:tr>
      <w:tr w:rsidR="00192B77" w:rsidRPr="00707EFE" w14:paraId="3825A248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27576A2E" w14:textId="77777777" w:rsidR="00192B77" w:rsidRPr="00434A98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  <w:vAlign w:val="center"/>
          </w:tcPr>
          <w:p w14:paraId="5F913921" w14:textId="54246653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EXIST_TER_CAD_CONT_ON_REC_SMS_MOI_CDI_3G</w:t>
            </w:r>
          </w:p>
        </w:tc>
        <w:tc>
          <w:tcPr>
            <w:tcW w:w="1845" w:type="dxa"/>
            <w:vAlign w:val="center"/>
          </w:tcPr>
          <w:p w14:paraId="61499FB2" w14:textId="354BE5E8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60806167" w14:textId="285AEDE1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  <w:tr w:rsidR="00192B77" w:rsidRPr="004B7E2D" w14:paraId="2EF3771E" w14:textId="77777777" w:rsidTr="00192B77">
        <w:trPr>
          <w:trHeight w:val="456"/>
          <w:jc w:val="center"/>
        </w:trPr>
        <w:tc>
          <w:tcPr>
            <w:tcW w:w="2309" w:type="dxa"/>
            <w:shd w:val="clear" w:color="auto" w:fill="auto"/>
            <w:noWrap/>
          </w:tcPr>
          <w:p w14:paraId="16CF7349" w14:textId="77777777" w:rsidR="00192B77" w:rsidRPr="00434A98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57" w:type="dxa"/>
            <w:vAlign w:val="center"/>
          </w:tcPr>
          <w:p w14:paraId="2F8663CE" w14:textId="41B5336F" w:rsidR="00192B77" w:rsidRPr="00893E35" w:rsidRDefault="00192B77" w:rsidP="00192B77">
            <w:pPr>
              <w:rPr>
                <w:rFonts w:ascii="Arial" w:hAnsi="Arial" w:cs="Arial"/>
                <w:sz w:val="16"/>
                <w:lang w:val="en-US"/>
              </w:rPr>
            </w:pPr>
            <w:r w:rsidRPr="00893E35">
              <w:rPr>
                <w:rFonts w:ascii="Arial" w:hAnsi="Arial" w:cs="Arial"/>
                <w:sz w:val="16"/>
                <w:lang w:val="en-US"/>
              </w:rPr>
              <w:t>EXIST_TER_CAD_CONT_ON_REC_SMS_CDI_MOI_3G</w:t>
            </w:r>
          </w:p>
        </w:tc>
        <w:tc>
          <w:tcPr>
            <w:tcW w:w="1845" w:type="dxa"/>
            <w:vAlign w:val="center"/>
          </w:tcPr>
          <w:p w14:paraId="51AF96B9" w14:textId="49A1BC9D" w:rsidR="00192B77" w:rsidRDefault="00192B77" w:rsidP="00192B77">
            <w:pPr>
              <w:rPr>
                <w:rFonts w:ascii="Arial" w:hAnsi="Arial" w:cs="Arial"/>
                <w:sz w:val="16"/>
              </w:rPr>
            </w:pPr>
            <w:r w:rsidRPr="00526DF2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45" w:type="dxa"/>
            <w:vAlign w:val="center"/>
          </w:tcPr>
          <w:p w14:paraId="58361C95" w14:textId="436490E1" w:rsidR="00192B77" w:rsidRPr="00000D5E" w:rsidRDefault="00192B77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00D5E">
              <w:rPr>
                <w:rFonts w:ascii="Arial" w:hAnsi="Arial" w:cs="Arial"/>
                <w:sz w:val="16"/>
              </w:rPr>
              <w:t>MOI_CDI_3G</w:t>
            </w:r>
          </w:p>
        </w:tc>
      </w:tr>
    </w:tbl>
    <w:p w14:paraId="4F7D86C2" w14:textId="77777777" w:rsidR="00893E35" w:rsidRPr="00FC7BA5" w:rsidRDefault="00893E35" w:rsidP="00F6347D">
      <w:pPr>
        <w:rPr>
          <w:highlight w:val="yellow"/>
          <w:lang w:val="en-US" w:eastAsia="en-US"/>
        </w:rPr>
      </w:pP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410"/>
        <w:gridCol w:w="2448"/>
        <w:gridCol w:w="2250"/>
      </w:tblGrid>
      <w:tr w:rsidR="00F6347D" w14:paraId="104D11A1" w14:textId="77777777" w:rsidTr="00B43887">
        <w:trPr>
          <w:trHeight w:val="312"/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2DECA20" w14:textId="77777777" w:rsidR="00F6347D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27FD04C5" w14:textId="77777777" w:rsidR="00F6347D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448" w:type="dxa"/>
            <w:shd w:val="clear" w:color="auto" w:fill="BFBFBF" w:themeFill="background1" w:themeFillShade="BF"/>
            <w:vAlign w:val="center"/>
          </w:tcPr>
          <w:p w14:paraId="30ACB68F" w14:textId="77777777" w:rsidR="00F6347D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6CE4603E" w14:textId="77777777" w:rsidR="00F6347D" w:rsidRDefault="00F6347D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707EFE" w14:paraId="03546154" w14:textId="77777777" w:rsidTr="00B43887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77A9FE90" w14:textId="631205C8" w:rsidR="00707EFE" w:rsidRDefault="00707EFE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MOI_SBL_POS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4F97D98A" w14:textId="69BA5510" w:rsidR="00707EFE" w:rsidRDefault="00B43887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0F816D76" w14:textId="454BDFF6" w:rsidR="00707EFE" w:rsidRDefault="00707EFE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7350F1AD" w14:textId="67D1495E" w:rsidR="00707EFE" w:rsidRDefault="00707EFE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Móvel Pós</w:t>
            </w:r>
          </w:p>
        </w:tc>
      </w:tr>
      <w:tr w:rsidR="00707EFE" w14:paraId="2F4DD376" w14:textId="77777777" w:rsidTr="00B43887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57268125" w14:textId="7B6109F3" w:rsidR="00707EFE" w:rsidRDefault="00707EFE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MOI_SBL_3G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7B355A08" w14:textId="37F90B72" w:rsidR="00707EFE" w:rsidRDefault="00B43887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48CBE3D6" w14:textId="2D51F499" w:rsidR="00707EFE" w:rsidRDefault="00707EFE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50F05731" w14:textId="0CB73762" w:rsidR="00707EFE" w:rsidRDefault="00707EFE" w:rsidP="00707EFE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3G</w:t>
            </w:r>
          </w:p>
        </w:tc>
      </w:tr>
      <w:tr w:rsidR="00AA0893" w14:paraId="3CE306E9" w14:textId="77777777" w:rsidTr="00B43887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0D305427" w14:textId="331F0CEB" w:rsidR="00AA0893" w:rsidRDefault="00AA0893" w:rsidP="00AA089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MOI_CDI_POS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12191770" w14:textId="68A9B231" w:rsidR="00AA0893" w:rsidRPr="006213AB" w:rsidRDefault="00AA0893" w:rsidP="00AA089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67A4F129" w14:textId="11960735" w:rsidR="00AA0893" w:rsidRPr="006213AB" w:rsidRDefault="00AA0893" w:rsidP="00AA089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3DC4AB0E" w14:textId="39D735A8" w:rsidR="00AA0893" w:rsidRDefault="00AA0893" w:rsidP="00AA089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Móvel Pós</w:t>
            </w:r>
          </w:p>
        </w:tc>
      </w:tr>
      <w:tr w:rsidR="00AA0893" w14:paraId="5EEB26BA" w14:textId="77777777" w:rsidTr="00B43887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22AAE1D2" w14:textId="1F8196FC" w:rsidR="00AA0893" w:rsidRDefault="00AA0893" w:rsidP="00AA089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MOI_CDI_3G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10A60BFC" w14:textId="73F647F0" w:rsidR="00AA0893" w:rsidRPr="006213AB" w:rsidRDefault="00AA0893" w:rsidP="00AA089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4D267C17" w14:textId="4ACD439A" w:rsidR="00AA0893" w:rsidRPr="006213AB" w:rsidRDefault="00AA0893" w:rsidP="00AA0893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CDI_CADASTRO_CRM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58736B60" w14:textId="19833AA1" w:rsidR="00AA0893" w:rsidRDefault="00AA0893" w:rsidP="00AA089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3G</w:t>
            </w:r>
          </w:p>
        </w:tc>
      </w:tr>
    </w:tbl>
    <w:p w14:paraId="7DEC3461" w14:textId="77777777" w:rsidR="00F6347D" w:rsidRPr="00FC7BA5" w:rsidRDefault="00F6347D" w:rsidP="00F6347D">
      <w:pPr>
        <w:rPr>
          <w:highlight w:val="yellow"/>
          <w:lang w:eastAsia="en-US"/>
        </w:rPr>
      </w:pPr>
    </w:p>
    <w:p w14:paraId="2170509D" w14:textId="77777777" w:rsidR="00226C77" w:rsidRPr="00B27225" w:rsidRDefault="00226C77" w:rsidP="00226C77">
      <w:pPr>
        <w:rPr>
          <w:lang w:eastAsia="en-US"/>
        </w:rPr>
      </w:pPr>
    </w:p>
    <w:p w14:paraId="50BB65E5" w14:textId="77777777" w:rsidR="00120AAA" w:rsidRPr="00120AAA" w:rsidRDefault="00120AAA" w:rsidP="00120AAA">
      <w:pPr>
        <w:pStyle w:val="Heading4"/>
        <w:numPr>
          <w:ilvl w:val="3"/>
          <w:numId w:val="48"/>
        </w:numPr>
        <w:rPr>
          <w:lang w:val="pt-BR"/>
        </w:rPr>
      </w:pPr>
      <w:r w:rsidRPr="00120AAA">
        <w:rPr>
          <w:lang w:val="pt-BR"/>
        </w:rPr>
        <w:t>RGN12 – Batimento clientes Oi Total e OCT.</w:t>
      </w:r>
    </w:p>
    <w:p w14:paraId="4040F415" w14:textId="77777777" w:rsidR="00120AAA" w:rsidRPr="00B27225" w:rsidRDefault="00120AAA" w:rsidP="00120AAA">
      <w:pPr>
        <w:rPr>
          <w:lang w:eastAsia="en-US"/>
        </w:rPr>
      </w:pPr>
    </w:p>
    <w:p w14:paraId="16E0A711" w14:textId="77777777" w:rsidR="00120AAA" w:rsidRPr="00B27225" w:rsidRDefault="00120AAA" w:rsidP="00120AAA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Para clientes Oi Total e OCT realizar o batimento das seguintes informações:</w:t>
      </w:r>
    </w:p>
    <w:p w14:paraId="4375FE0F" w14:textId="77777777" w:rsidR="00120AAA" w:rsidRPr="00B27225" w:rsidRDefault="00120AAA" w:rsidP="00120AAA">
      <w:pPr>
        <w:rPr>
          <w:rFonts w:ascii="Arial" w:hAnsi="Arial" w:cs="Arial"/>
          <w:lang w:eastAsia="en-US"/>
        </w:rPr>
      </w:pP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4111"/>
        <w:gridCol w:w="1843"/>
      </w:tblGrid>
      <w:tr w:rsidR="00120AAA" w:rsidRPr="00B27225" w14:paraId="2A1BF69C" w14:textId="77777777" w:rsidTr="00AE5150">
        <w:trPr>
          <w:trHeight w:val="280"/>
        </w:trPr>
        <w:tc>
          <w:tcPr>
            <w:tcW w:w="4111" w:type="dxa"/>
            <w:shd w:val="clear" w:color="FFFFFF" w:fill="C0C0C0"/>
            <w:noWrap/>
            <w:hideMark/>
          </w:tcPr>
          <w:p w14:paraId="20A058D9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111" w:type="dxa"/>
            <w:shd w:val="clear" w:color="FFFFFF" w:fill="C0C0C0"/>
          </w:tcPr>
          <w:p w14:paraId="427D36AD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843" w:type="dxa"/>
            <w:shd w:val="clear" w:color="FFFFFF" w:fill="C0C0C0"/>
          </w:tcPr>
          <w:p w14:paraId="58A76D61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color w:val="000000"/>
                <w:sz w:val="16"/>
                <w:szCs w:val="20"/>
              </w:rPr>
              <w:t>CHAVE</w:t>
            </w:r>
          </w:p>
        </w:tc>
      </w:tr>
      <w:tr w:rsidR="00120AAA" w:rsidRPr="00B27225" w14:paraId="4C3BBD17" w14:textId="77777777" w:rsidTr="00AE5150">
        <w:trPr>
          <w:trHeight w:val="309"/>
        </w:trPr>
        <w:tc>
          <w:tcPr>
            <w:tcW w:w="4111" w:type="dxa"/>
            <w:shd w:val="clear" w:color="auto" w:fill="auto"/>
            <w:noWrap/>
            <w:vAlign w:val="center"/>
          </w:tcPr>
          <w:p w14:paraId="0DD08662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111" w:type="dxa"/>
            <w:vAlign w:val="center"/>
          </w:tcPr>
          <w:p w14:paraId="13C00A90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"Terminal existente no CRM e inexistente no Portal',"Terminal existente no Portal e inexistente no CRM para o mesmo CPF"</w:t>
            </w:r>
          </w:p>
        </w:tc>
        <w:tc>
          <w:tcPr>
            <w:tcW w:w="1843" w:type="dxa"/>
            <w:vAlign w:val="center"/>
          </w:tcPr>
          <w:p w14:paraId="4961E930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</w:t>
            </w:r>
          </w:p>
        </w:tc>
      </w:tr>
      <w:tr w:rsidR="00120AAA" w:rsidRPr="00B27225" w14:paraId="22CBA5C3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2AD1EF5A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 xml:space="preserve">CPF + </w:t>
            </w:r>
            <w:r w:rsidRPr="00972E6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972E6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111" w:type="dxa"/>
            <w:vAlign w:val="center"/>
          </w:tcPr>
          <w:p w14:paraId="52D81AEC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"Status divergente"</w:t>
            </w:r>
          </w:p>
        </w:tc>
        <w:tc>
          <w:tcPr>
            <w:tcW w:w="1843" w:type="dxa"/>
            <w:vAlign w:val="center"/>
          </w:tcPr>
          <w:p w14:paraId="478DB7A9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120AAA" w:rsidRPr="00B27225" w14:paraId="640D0894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79A2FBBC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111" w:type="dxa"/>
            <w:vAlign w:val="center"/>
          </w:tcPr>
          <w:p w14:paraId="7CA04997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"Produto existente no CRM e inexistente no Portal"</w:t>
            </w:r>
          </w:p>
        </w:tc>
        <w:tc>
          <w:tcPr>
            <w:tcW w:w="1843" w:type="dxa"/>
            <w:vAlign w:val="center"/>
          </w:tcPr>
          <w:p w14:paraId="2C340E15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120AAA" w:rsidRPr="00B27225" w14:paraId="49956A33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630F0482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111" w:type="dxa"/>
            <w:vAlign w:val="center"/>
          </w:tcPr>
          <w:p w14:paraId="522CDAE6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"Nome do Plano divergente"</w:t>
            </w:r>
          </w:p>
        </w:tc>
        <w:tc>
          <w:tcPr>
            <w:tcW w:w="1843" w:type="dxa"/>
            <w:vAlign w:val="center"/>
          </w:tcPr>
          <w:p w14:paraId="1DD68412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</w:tr>
      <w:tr w:rsidR="00120AAA" w:rsidRPr="00B27225" w14:paraId="04B01FAC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04180132" w14:textId="77777777" w:rsidR="00120AAA" w:rsidRPr="00972E68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972E68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111" w:type="dxa"/>
            <w:vAlign w:val="center"/>
          </w:tcPr>
          <w:p w14:paraId="27F28666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"Status Conta Online divergente"</w:t>
            </w:r>
          </w:p>
        </w:tc>
        <w:tc>
          <w:tcPr>
            <w:tcW w:w="1843" w:type="dxa"/>
            <w:vAlign w:val="center"/>
          </w:tcPr>
          <w:p w14:paraId="1E1AC97A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120AAA" w:rsidRPr="00B27225" w14:paraId="0EB48526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73BBAE7F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111" w:type="dxa"/>
            <w:vAlign w:val="center"/>
          </w:tcPr>
          <w:p w14:paraId="02223401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"Email Conta Online divergente"</w:t>
            </w:r>
          </w:p>
        </w:tc>
        <w:tc>
          <w:tcPr>
            <w:tcW w:w="1843" w:type="dxa"/>
            <w:vAlign w:val="center"/>
          </w:tcPr>
          <w:p w14:paraId="7531B332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120AAA" w:rsidRPr="00B27225" w14:paraId="520BFAC9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3E64B049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111" w:type="dxa"/>
            <w:vAlign w:val="center"/>
          </w:tcPr>
          <w:p w14:paraId="37CBC42D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"Data de Cadastro da conta online divergente"</w:t>
            </w:r>
          </w:p>
        </w:tc>
        <w:tc>
          <w:tcPr>
            <w:tcW w:w="1843" w:type="dxa"/>
            <w:vAlign w:val="center"/>
          </w:tcPr>
          <w:p w14:paraId="1F31BC28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120AAA" w:rsidRPr="00B27225" w14:paraId="438D4F77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30A0C9F6" w14:textId="77777777" w:rsidR="00120AAA" w:rsidRPr="00972E6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972E68">
              <w:rPr>
                <w:rFonts w:ascii="Arial" w:hAnsi="Arial" w:cs="Arial"/>
                <w:sz w:val="16"/>
                <w:lang w:val="en-US"/>
              </w:rPr>
              <w:lastRenderedPageBreak/>
              <w:t>CPF + TERMINAL + DATA_ULT_STATUS_CONT_ONLINE</w:t>
            </w:r>
          </w:p>
        </w:tc>
        <w:tc>
          <w:tcPr>
            <w:tcW w:w="4111" w:type="dxa"/>
            <w:vAlign w:val="center"/>
          </w:tcPr>
          <w:p w14:paraId="2370AD26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"Data do último status conta online divergente"</w:t>
            </w:r>
          </w:p>
        </w:tc>
        <w:tc>
          <w:tcPr>
            <w:tcW w:w="1843" w:type="dxa"/>
            <w:vAlign w:val="center"/>
          </w:tcPr>
          <w:p w14:paraId="34AF48EC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  <w:tr w:rsidR="00120AAA" w:rsidRPr="00B27225" w14:paraId="1AFE9A61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1F2E57E2" w14:textId="77777777" w:rsidR="00120AAA" w:rsidRPr="00972E6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972E68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111" w:type="dxa"/>
            <w:vAlign w:val="center"/>
          </w:tcPr>
          <w:p w14:paraId="4FEE2FCC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"Terminal cadastrado no Conta Oine para recebimento de SMS divergente"</w:t>
            </w:r>
          </w:p>
        </w:tc>
        <w:tc>
          <w:tcPr>
            <w:tcW w:w="1843" w:type="dxa"/>
            <w:vAlign w:val="center"/>
          </w:tcPr>
          <w:p w14:paraId="7FAC95DF" w14:textId="77777777" w:rsidR="00120AAA" w:rsidRPr="00972E68" w:rsidRDefault="00120AAA" w:rsidP="00AE5150">
            <w:pPr>
              <w:rPr>
                <w:rFonts w:ascii="Arial" w:hAnsi="Arial" w:cs="Arial"/>
                <w:sz w:val="16"/>
              </w:rPr>
            </w:pPr>
            <w:r w:rsidRPr="00972E68">
              <w:rPr>
                <w:rFonts w:ascii="Arial" w:hAnsi="Arial" w:cs="Arial"/>
                <w:sz w:val="16"/>
              </w:rPr>
              <w:t>CPF + TERMINAL</w:t>
            </w:r>
          </w:p>
        </w:tc>
      </w:tr>
    </w:tbl>
    <w:p w14:paraId="34753336" w14:textId="77777777" w:rsidR="00120AAA" w:rsidRDefault="00120AAA" w:rsidP="00120AAA">
      <w:pPr>
        <w:rPr>
          <w:rFonts w:ascii="Arial" w:hAnsi="Arial" w:cs="Arial"/>
          <w:lang w:eastAsia="en-US"/>
        </w:rPr>
      </w:pPr>
    </w:p>
    <w:p w14:paraId="0F3A6C65" w14:textId="77777777" w:rsidR="00120AAA" w:rsidRDefault="00120AAA" w:rsidP="00120AAA">
      <w:pPr>
        <w:rPr>
          <w:rFonts w:ascii="Arial" w:hAnsi="Arial" w:cs="Arial"/>
        </w:rPr>
      </w:pPr>
      <w:r w:rsidRPr="00BF12FB">
        <w:rPr>
          <w:rFonts w:ascii="Arial" w:hAnsi="Arial" w:cs="Arial"/>
        </w:rPr>
        <w:t>Para o batimento entre o PORTAL Oi e o CDI, o mesmo deverá ser da seguinte forma: Se no extrator do PORTAL OI, o registro tiver CRM_ORIGEM igual a SBL6.3, ou SBL8 então esse registro do PORTAL OI deve ser batido com o CDI.</w:t>
      </w:r>
    </w:p>
    <w:p w14:paraId="4F5D26FF" w14:textId="77777777" w:rsidR="00120AAA" w:rsidRPr="004A3355" w:rsidRDefault="00120AAA" w:rsidP="00120AAA">
      <w:pPr>
        <w:pStyle w:val="Heading5"/>
      </w:pPr>
      <w:r w:rsidRPr="004A3355">
        <w:t>Alarmes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3"/>
        <w:gridCol w:w="3497"/>
        <w:gridCol w:w="3033"/>
      </w:tblGrid>
      <w:tr w:rsidR="00120AAA" w:rsidRPr="00334E18" w14:paraId="73295162" w14:textId="77777777" w:rsidTr="00AE5150">
        <w:trPr>
          <w:jc w:val="center"/>
        </w:trPr>
        <w:tc>
          <w:tcPr>
            <w:tcW w:w="0" w:type="auto"/>
            <w:shd w:val="clear" w:color="auto" w:fill="BFBFBF" w:themeFill="background1" w:themeFillShade="BF"/>
          </w:tcPr>
          <w:p w14:paraId="43ADE957" w14:textId="77777777" w:rsidR="00120AAA" w:rsidRPr="004A3355" w:rsidRDefault="00120AAA" w:rsidP="00AE5150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CAMPO</w:t>
            </w:r>
          </w:p>
        </w:tc>
        <w:tc>
          <w:tcPr>
            <w:tcW w:w="3497" w:type="dxa"/>
            <w:shd w:val="clear" w:color="auto" w:fill="BFBFBF" w:themeFill="background1" w:themeFillShade="BF"/>
          </w:tcPr>
          <w:p w14:paraId="01DD8D3E" w14:textId="77777777" w:rsidR="00120AAA" w:rsidRPr="004A3355" w:rsidRDefault="00120AAA" w:rsidP="00AE5150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VALOR</w:t>
            </w:r>
          </w:p>
        </w:tc>
        <w:tc>
          <w:tcPr>
            <w:tcW w:w="3033" w:type="dxa"/>
            <w:shd w:val="clear" w:color="auto" w:fill="BFBFBF" w:themeFill="background1" w:themeFillShade="BF"/>
          </w:tcPr>
          <w:p w14:paraId="2B8046D0" w14:textId="77777777" w:rsidR="00120AAA" w:rsidRPr="004A3355" w:rsidRDefault="00120AAA" w:rsidP="00AE5150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DESCRIÇÃO</w:t>
            </w:r>
          </w:p>
        </w:tc>
      </w:tr>
      <w:tr w:rsidR="00120AAA" w:rsidRPr="0034122C" w14:paraId="3C869D8E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132419C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PORTAL_CPF</w:t>
            </w:r>
          </w:p>
        </w:tc>
        <w:tc>
          <w:tcPr>
            <w:tcW w:w="3497" w:type="dxa"/>
            <w:shd w:val="clear" w:color="auto" w:fill="auto"/>
          </w:tcPr>
          <w:p w14:paraId="6AFEE1C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[PORTAL.CPF]</w:t>
            </w:r>
          </w:p>
        </w:tc>
        <w:tc>
          <w:tcPr>
            <w:tcW w:w="3033" w:type="dxa"/>
            <w:shd w:val="clear" w:color="auto" w:fill="auto"/>
          </w:tcPr>
          <w:p w14:paraId="4F2794D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CPF no PORTAL</w:t>
            </w:r>
          </w:p>
        </w:tc>
      </w:tr>
      <w:tr w:rsidR="00120AAA" w:rsidRPr="0034122C" w14:paraId="43AD8646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13571E1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CRM_CPF</w:t>
            </w:r>
          </w:p>
        </w:tc>
        <w:tc>
          <w:tcPr>
            <w:tcW w:w="3497" w:type="dxa"/>
            <w:shd w:val="clear" w:color="auto" w:fill="auto"/>
          </w:tcPr>
          <w:p w14:paraId="10291E9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[CRM.CPF]</w:t>
            </w:r>
          </w:p>
        </w:tc>
        <w:tc>
          <w:tcPr>
            <w:tcW w:w="3033" w:type="dxa"/>
            <w:shd w:val="clear" w:color="auto" w:fill="auto"/>
          </w:tcPr>
          <w:p w14:paraId="1488158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CPF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120AAA" w:rsidRPr="0034122C" w14:paraId="2096B6E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304FCC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</w:t>
            </w:r>
          </w:p>
        </w:tc>
        <w:tc>
          <w:tcPr>
            <w:tcW w:w="3497" w:type="dxa"/>
            <w:shd w:val="clear" w:color="auto" w:fill="auto"/>
          </w:tcPr>
          <w:p w14:paraId="2163285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[PORTAL.NRO_TERMINAL]</w:t>
            </w:r>
          </w:p>
        </w:tc>
        <w:tc>
          <w:tcPr>
            <w:tcW w:w="3033" w:type="dxa"/>
            <w:shd w:val="clear" w:color="auto" w:fill="auto"/>
          </w:tcPr>
          <w:p w14:paraId="740FE37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120AAA" w:rsidRPr="0034122C" w14:paraId="2BF4D5AA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0F3B83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CRM_TERMINAL</w:t>
            </w:r>
          </w:p>
        </w:tc>
        <w:tc>
          <w:tcPr>
            <w:tcW w:w="3497" w:type="dxa"/>
            <w:shd w:val="clear" w:color="auto" w:fill="auto"/>
          </w:tcPr>
          <w:p w14:paraId="30EF49A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[CRM.NRO_TERMINAL]</w:t>
            </w:r>
          </w:p>
        </w:tc>
        <w:tc>
          <w:tcPr>
            <w:tcW w:w="3033" w:type="dxa"/>
            <w:shd w:val="clear" w:color="auto" w:fill="auto"/>
          </w:tcPr>
          <w:p w14:paraId="66E9A1E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CRM</w:t>
            </w:r>
          </w:p>
        </w:tc>
      </w:tr>
      <w:tr w:rsidR="00120AAA" w:rsidRPr="0034122C" w14:paraId="7C4D0CF2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AB59DD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ID_PLATAFORMA_A </w:t>
            </w:r>
          </w:p>
        </w:tc>
        <w:tc>
          <w:tcPr>
            <w:tcW w:w="3497" w:type="dxa"/>
            <w:shd w:val="clear" w:color="auto" w:fill="auto"/>
          </w:tcPr>
          <w:p w14:paraId="54744A9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[ID_PLATAFORMA_A]</w:t>
            </w:r>
          </w:p>
        </w:tc>
        <w:tc>
          <w:tcPr>
            <w:tcW w:w="3033" w:type="dxa"/>
            <w:shd w:val="clear" w:color="auto" w:fill="auto"/>
          </w:tcPr>
          <w:p w14:paraId="0C5D8F3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Identificador da plataforma A </w:t>
            </w:r>
          </w:p>
        </w:tc>
      </w:tr>
      <w:tr w:rsidR="00120AAA" w:rsidRPr="0034122C" w14:paraId="46BC4639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2F68E6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ID_PLATAFORMA_B</w:t>
            </w:r>
          </w:p>
        </w:tc>
        <w:tc>
          <w:tcPr>
            <w:tcW w:w="3497" w:type="dxa"/>
            <w:shd w:val="clear" w:color="auto" w:fill="auto"/>
          </w:tcPr>
          <w:p w14:paraId="37C30F2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[ID_PLATAFORMA_B]</w:t>
            </w:r>
          </w:p>
        </w:tc>
        <w:tc>
          <w:tcPr>
            <w:tcW w:w="3033" w:type="dxa"/>
            <w:shd w:val="clear" w:color="auto" w:fill="auto"/>
          </w:tcPr>
          <w:p w14:paraId="5129AC1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plataforma B</w:t>
            </w:r>
          </w:p>
        </w:tc>
      </w:tr>
      <w:tr w:rsidR="00120AAA" w:rsidRPr="0034122C" w14:paraId="4935E82B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FDEDE4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ALARM_TYPE_ID</w:t>
            </w:r>
          </w:p>
        </w:tc>
        <w:tc>
          <w:tcPr>
            <w:tcW w:w="3497" w:type="dxa"/>
            <w:shd w:val="clear" w:color="auto" w:fill="auto"/>
          </w:tcPr>
          <w:p w14:paraId="6403623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[ID_ALARM_TYPE]</w:t>
            </w:r>
          </w:p>
        </w:tc>
        <w:tc>
          <w:tcPr>
            <w:tcW w:w="3033" w:type="dxa"/>
            <w:shd w:val="clear" w:color="auto" w:fill="auto"/>
          </w:tcPr>
          <w:p w14:paraId="70DC29A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alarme na tabela PI_T_MISMATCH_DEFINITION</w:t>
            </w:r>
          </w:p>
        </w:tc>
      </w:tr>
      <w:tr w:rsidR="00120AAA" w:rsidRPr="0034122C" w14:paraId="181A0406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4189C0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CREATED_DATE</w:t>
            </w:r>
          </w:p>
        </w:tc>
        <w:tc>
          <w:tcPr>
            <w:tcW w:w="3497" w:type="dxa"/>
            <w:shd w:val="clear" w:color="auto" w:fill="auto"/>
          </w:tcPr>
          <w:p w14:paraId="2F2598C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Sysdate</w:t>
            </w:r>
          </w:p>
        </w:tc>
        <w:tc>
          <w:tcPr>
            <w:tcW w:w="3033" w:type="dxa"/>
            <w:shd w:val="clear" w:color="auto" w:fill="auto"/>
          </w:tcPr>
          <w:p w14:paraId="50639A0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de criação da alarme</w:t>
            </w:r>
          </w:p>
        </w:tc>
      </w:tr>
      <w:tr w:rsidR="00120AAA" w:rsidRPr="0034122C" w14:paraId="4370B152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919141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INCONSISTENCIA</w:t>
            </w:r>
          </w:p>
        </w:tc>
        <w:tc>
          <w:tcPr>
            <w:tcW w:w="3497" w:type="dxa"/>
            <w:shd w:val="clear" w:color="auto" w:fill="auto"/>
          </w:tcPr>
          <w:p w14:paraId="1224EC9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[INCOSISTENCIA]</w:t>
            </w:r>
          </w:p>
        </w:tc>
        <w:tc>
          <w:tcPr>
            <w:tcW w:w="3033" w:type="dxa"/>
            <w:shd w:val="clear" w:color="auto" w:fill="auto"/>
          </w:tcPr>
          <w:p w14:paraId="2D94E06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Valor fixo com a descrição do alarme</w:t>
            </w:r>
          </w:p>
        </w:tc>
      </w:tr>
      <w:tr w:rsidR="00120AAA" w:rsidRPr="0034122C" w14:paraId="37793B93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54F669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ID_CARREGAMENTO_A</w:t>
            </w:r>
          </w:p>
        </w:tc>
        <w:tc>
          <w:tcPr>
            <w:tcW w:w="3497" w:type="dxa"/>
            <w:shd w:val="clear" w:color="auto" w:fill="auto"/>
          </w:tcPr>
          <w:p w14:paraId="621F737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6B9E6AE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A sendo utilizado</w:t>
            </w:r>
          </w:p>
        </w:tc>
      </w:tr>
      <w:tr w:rsidR="00120AAA" w:rsidRPr="0034122C" w14:paraId="331A3653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0EF4DD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ID_CARREGAMENTO_B</w:t>
            </w:r>
          </w:p>
        </w:tc>
        <w:tc>
          <w:tcPr>
            <w:tcW w:w="3497" w:type="dxa"/>
            <w:shd w:val="clear" w:color="auto" w:fill="auto"/>
          </w:tcPr>
          <w:p w14:paraId="378A305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4B6D170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B sendo utilizado</w:t>
            </w:r>
          </w:p>
        </w:tc>
      </w:tr>
      <w:tr w:rsidR="00120AAA" w:rsidRPr="00334E18" w14:paraId="325F4707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FA2D78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MISMATCH_ID</w:t>
            </w:r>
          </w:p>
        </w:tc>
        <w:tc>
          <w:tcPr>
            <w:tcW w:w="3497" w:type="dxa"/>
            <w:shd w:val="clear" w:color="auto" w:fill="auto"/>
          </w:tcPr>
          <w:p w14:paraId="7532696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[MISMATCH_ID]</w:t>
            </w:r>
          </w:p>
        </w:tc>
        <w:tc>
          <w:tcPr>
            <w:tcW w:w="3033" w:type="dxa"/>
            <w:shd w:val="clear" w:color="auto" w:fill="auto"/>
          </w:tcPr>
          <w:p w14:paraId="2A02395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Mismatch</w:t>
            </w:r>
          </w:p>
        </w:tc>
      </w:tr>
      <w:tr w:rsidR="00120AAA" w:rsidRPr="00334E18" w14:paraId="1A0CD38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C34B1C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MISMATCH_NAME</w:t>
            </w:r>
          </w:p>
        </w:tc>
        <w:tc>
          <w:tcPr>
            <w:tcW w:w="3497" w:type="dxa"/>
            <w:shd w:val="clear" w:color="auto" w:fill="auto"/>
          </w:tcPr>
          <w:p w14:paraId="5C942DA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[MISMATCH_NAME]</w:t>
            </w:r>
          </w:p>
        </w:tc>
        <w:tc>
          <w:tcPr>
            <w:tcW w:w="3033" w:type="dxa"/>
            <w:shd w:val="clear" w:color="auto" w:fill="auto"/>
          </w:tcPr>
          <w:p w14:paraId="3BA73E4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do Mismatch</w:t>
            </w:r>
          </w:p>
        </w:tc>
      </w:tr>
      <w:tr w:rsidR="00120AAA" w:rsidRPr="00334E18" w14:paraId="775138EE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91BC28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RECON_ID</w:t>
            </w:r>
          </w:p>
        </w:tc>
        <w:tc>
          <w:tcPr>
            <w:tcW w:w="3497" w:type="dxa"/>
            <w:shd w:val="clear" w:color="auto" w:fill="auto"/>
          </w:tcPr>
          <w:p w14:paraId="3903734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[RECON_ID]</w:t>
            </w:r>
          </w:p>
        </w:tc>
        <w:tc>
          <w:tcPr>
            <w:tcW w:w="3033" w:type="dxa"/>
            <w:shd w:val="clear" w:color="auto" w:fill="auto"/>
          </w:tcPr>
          <w:p w14:paraId="5469BBAA" w14:textId="77777777" w:rsidR="00120AAA" w:rsidRPr="00D052A3" w:rsidRDefault="00120AAA" w:rsidP="00AE5150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Reconciliação</w:t>
            </w:r>
          </w:p>
        </w:tc>
      </w:tr>
      <w:tr w:rsidR="00120AAA" w:rsidRPr="00334E18" w14:paraId="4A5136E7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201E9F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PORTAL_TIPO_PRODUTO</w:t>
            </w:r>
          </w:p>
        </w:tc>
        <w:tc>
          <w:tcPr>
            <w:tcW w:w="3497" w:type="dxa"/>
            <w:shd w:val="clear" w:color="auto" w:fill="auto"/>
          </w:tcPr>
          <w:p w14:paraId="1E78702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[PORTAL.TIPO_PRODUTO]</w:t>
            </w:r>
          </w:p>
        </w:tc>
        <w:tc>
          <w:tcPr>
            <w:tcW w:w="3033" w:type="dxa"/>
            <w:shd w:val="clear" w:color="auto" w:fill="auto"/>
          </w:tcPr>
          <w:p w14:paraId="0D74864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Portal</w:t>
            </w:r>
          </w:p>
        </w:tc>
      </w:tr>
      <w:tr w:rsidR="00120AAA" w:rsidRPr="00334E18" w14:paraId="5DAEF929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8B40A3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CRM_TIPO_PRODUTO </w:t>
            </w:r>
          </w:p>
        </w:tc>
        <w:tc>
          <w:tcPr>
            <w:tcW w:w="3497" w:type="dxa"/>
            <w:shd w:val="clear" w:color="auto" w:fill="auto"/>
          </w:tcPr>
          <w:p w14:paraId="1DF8D91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[CRM.TIPO_PRODUTO]</w:t>
            </w:r>
          </w:p>
        </w:tc>
        <w:tc>
          <w:tcPr>
            <w:tcW w:w="3033" w:type="dxa"/>
            <w:shd w:val="clear" w:color="auto" w:fill="auto"/>
          </w:tcPr>
          <w:p w14:paraId="6EAC290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CRM</w:t>
            </w:r>
          </w:p>
        </w:tc>
      </w:tr>
      <w:tr w:rsidR="00120AAA" w:rsidRPr="00334E18" w14:paraId="15976E92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1C99916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PORTAL_STATUS_TERMINAL</w:t>
            </w:r>
          </w:p>
        </w:tc>
        <w:tc>
          <w:tcPr>
            <w:tcW w:w="3497" w:type="dxa"/>
            <w:shd w:val="clear" w:color="auto" w:fill="auto"/>
          </w:tcPr>
          <w:p w14:paraId="4A6C11C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[PORTAL.STATUS_TERMINAL]</w:t>
            </w:r>
          </w:p>
        </w:tc>
        <w:tc>
          <w:tcPr>
            <w:tcW w:w="3033" w:type="dxa"/>
            <w:shd w:val="clear" w:color="auto" w:fill="auto"/>
          </w:tcPr>
          <w:p w14:paraId="2EF2043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Portal</w:t>
            </w:r>
          </w:p>
        </w:tc>
      </w:tr>
      <w:tr w:rsidR="00120AAA" w:rsidRPr="00334E18" w14:paraId="2382ED32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D79954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 STATUS_TERMINAL</w:t>
            </w:r>
          </w:p>
        </w:tc>
        <w:tc>
          <w:tcPr>
            <w:tcW w:w="3497" w:type="dxa"/>
            <w:shd w:val="clear" w:color="auto" w:fill="auto"/>
          </w:tcPr>
          <w:p w14:paraId="6C61A90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[CRM.STATUS_TERMINAL]</w:t>
            </w:r>
          </w:p>
        </w:tc>
        <w:tc>
          <w:tcPr>
            <w:tcW w:w="3033" w:type="dxa"/>
            <w:shd w:val="clear" w:color="auto" w:fill="auto"/>
          </w:tcPr>
          <w:p w14:paraId="799D52E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CRM</w:t>
            </w:r>
          </w:p>
        </w:tc>
      </w:tr>
      <w:tr w:rsidR="00120AAA" w:rsidRPr="00334E18" w14:paraId="1037F84A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0D2595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PORTAL_NOME_PLANO</w:t>
            </w:r>
          </w:p>
        </w:tc>
        <w:tc>
          <w:tcPr>
            <w:tcW w:w="3497" w:type="dxa"/>
            <w:shd w:val="clear" w:color="auto" w:fill="auto"/>
          </w:tcPr>
          <w:p w14:paraId="50B9ADE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[PORTAL.NOME_PLANO]</w:t>
            </w:r>
          </w:p>
        </w:tc>
        <w:tc>
          <w:tcPr>
            <w:tcW w:w="3033" w:type="dxa"/>
            <w:shd w:val="clear" w:color="auto" w:fill="auto"/>
          </w:tcPr>
          <w:p w14:paraId="7E514E5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Portal</w:t>
            </w:r>
          </w:p>
        </w:tc>
      </w:tr>
      <w:tr w:rsidR="00120AAA" w:rsidRPr="0034122C" w14:paraId="259E7402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E3CF2D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CRM_NOME_PLANO</w:t>
            </w:r>
          </w:p>
        </w:tc>
        <w:tc>
          <w:tcPr>
            <w:tcW w:w="3497" w:type="dxa"/>
            <w:shd w:val="clear" w:color="auto" w:fill="auto"/>
          </w:tcPr>
          <w:p w14:paraId="133D18A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[CRM.NOME_PLANO]</w:t>
            </w:r>
          </w:p>
        </w:tc>
        <w:tc>
          <w:tcPr>
            <w:tcW w:w="3033" w:type="dxa"/>
            <w:shd w:val="clear" w:color="auto" w:fill="auto"/>
          </w:tcPr>
          <w:p w14:paraId="29E7330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CRM</w:t>
            </w:r>
          </w:p>
        </w:tc>
      </w:tr>
      <w:tr w:rsidR="00120AAA" w:rsidRPr="0034122C" w14:paraId="7A41BE1B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AD534F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PORTAL_VELOCIDADE_BL</w:t>
            </w:r>
          </w:p>
        </w:tc>
        <w:tc>
          <w:tcPr>
            <w:tcW w:w="3497" w:type="dxa"/>
            <w:shd w:val="clear" w:color="auto" w:fill="auto"/>
          </w:tcPr>
          <w:p w14:paraId="705E939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[PORTAL.VELOCIDADE_BL]</w:t>
            </w:r>
          </w:p>
        </w:tc>
        <w:tc>
          <w:tcPr>
            <w:tcW w:w="3033" w:type="dxa"/>
            <w:shd w:val="clear" w:color="auto" w:fill="auto"/>
          </w:tcPr>
          <w:p w14:paraId="7751053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Portal</w:t>
            </w:r>
          </w:p>
        </w:tc>
      </w:tr>
      <w:tr w:rsidR="00120AAA" w:rsidRPr="0034122C" w14:paraId="578311E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7271BC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CRM_VELOCIDADE_BL</w:t>
            </w:r>
          </w:p>
        </w:tc>
        <w:tc>
          <w:tcPr>
            <w:tcW w:w="3497" w:type="dxa"/>
            <w:shd w:val="clear" w:color="auto" w:fill="auto"/>
          </w:tcPr>
          <w:p w14:paraId="42607E0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[CRM.VELOCIDADE_BL]</w:t>
            </w:r>
          </w:p>
        </w:tc>
        <w:tc>
          <w:tcPr>
            <w:tcW w:w="3033" w:type="dxa"/>
            <w:shd w:val="clear" w:color="auto" w:fill="auto"/>
          </w:tcPr>
          <w:p w14:paraId="0ACF8DE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CRM</w:t>
            </w:r>
          </w:p>
        </w:tc>
      </w:tr>
      <w:tr w:rsidR="00120AAA" w:rsidRPr="0034122C" w14:paraId="543E24CF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A52E65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PORTAL_STATUS_CONTA_ONLINE</w:t>
            </w:r>
          </w:p>
        </w:tc>
        <w:tc>
          <w:tcPr>
            <w:tcW w:w="3497" w:type="dxa"/>
            <w:shd w:val="clear" w:color="auto" w:fill="auto"/>
          </w:tcPr>
          <w:p w14:paraId="395AA6F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[PORTAL.STATUS_CONTA_ONLINE]</w:t>
            </w:r>
          </w:p>
        </w:tc>
        <w:tc>
          <w:tcPr>
            <w:tcW w:w="3033" w:type="dxa"/>
            <w:shd w:val="clear" w:color="auto" w:fill="auto"/>
          </w:tcPr>
          <w:p w14:paraId="65C5118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Portal</w:t>
            </w:r>
          </w:p>
        </w:tc>
      </w:tr>
      <w:tr w:rsidR="00120AAA" w:rsidRPr="0034122C" w14:paraId="45267AE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F16FEF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CRM_STATUS_CONTA_ONLINE</w:t>
            </w:r>
          </w:p>
        </w:tc>
        <w:tc>
          <w:tcPr>
            <w:tcW w:w="3497" w:type="dxa"/>
            <w:shd w:val="clear" w:color="auto" w:fill="auto"/>
          </w:tcPr>
          <w:p w14:paraId="603FA3B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[CRM.STATUS_CONTA_ONLINE]</w:t>
            </w:r>
          </w:p>
        </w:tc>
        <w:tc>
          <w:tcPr>
            <w:tcW w:w="3033" w:type="dxa"/>
            <w:shd w:val="clear" w:color="auto" w:fill="auto"/>
          </w:tcPr>
          <w:p w14:paraId="0479866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CRM</w:t>
            </w:r>
          </w:p>
        </w:tc>
      </w:tr>
      <w:tr w:rsidR="00120AAA" w:rsidRPr="0034122C" w14:paraId="11FA9CA7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045ED6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PORTAL_EMAIL_CONTA_ONLINE</w:t>
            </w:r>
          </w:p>
        </w:tc>
        <w:tc>
          <w:tcPr>
            <w:tcW w:w="3497" w:type="dxa"/>
            <w:shd w:val="clear" w:color="auto" w:fill="auto"/>
          </w:tcPr>
          <w:p w14:paraId="45B22B9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[PORTAL.EMAIL_CONTA_ONLINE]</w:t>
            </w:r>
          </w:p>
        </w:tc>
        <w:tc>
          <w:tcPr>
            <w:tcW w:w="3033" w:type="dxa"/>
            <w:shd w:val="clear" w:color="auto" w:fill="auto"/>
          </w:tcPr>
          <w:p w14:paraId="5F3F144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Portal</w:t>
            </w:r>
          </w:p>
        </w:tc>
      </w:tr>
      <w:tr w:rsidR="00120AAA" w:rsidRPr="0034122C" w14:paraId="2DDEA58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6585B8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CRM_EMAIL_CONTA_ONLINE</w:t>
            </w:r>
          </w:p>
        </w:tc>
        <w:tc>
          <w:tcPr>
            <w:tcW w:w="3497" w:type="dxa"/>
            <w:shd w:val="clear" w:color="auto" w:fill="auto"/>
          </w:tcPr>
          <w:p w14:paraId="16BB3D7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[CRM.EMAIL_CONTA_ONLINE]</w:t>
            </w:r>
          </w:p>
        </w:tc>
        <w:tc>
          <w:tcPr>
            <w:tcW w:w="3033" w:type="dxa"/>
            <w:shd w:val="clear" w:color="auto" w:fill="auto"/>
          </w:tcPr>
          <w:p w14:paraId="2832547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CRM</w:t>
            </w:r>
          </w:p>
        </w:tc>
      </w:tr>
      <w:tr w:rsidR="00120AAA" w:rsidRPr="0034122C" w14:paraId="13840E5D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1811F8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PORTAL_DATA_CAD_CONTA_ONLINE</w:t>
            </w:r>
          </w:p>
        </w:tc>
        <w:tc>
          <w:tcPr>
            <w:tcW w:w="3497" w:type="dxa"/>
            <w:shd w:val="clear" w:color="auto" w:fill="auto"/>
          </w:tcPr>
          <w:p w14:paraId="61A2948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[PORTAL.DATA_CAD_CONTA_ONLINE]</w:t>
            </w:r>
          </w:p>
        </w:tc>
        <w:tc>
          <w:tcPr>
            <w:tcW w:w="3033" w:type="dxa"/>
            <w:shd w:val="clear" w:color="auto" w:fill="auto"/>
          </w:tcPr>
          <w:p w14:paraId="35297BE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Portal</w:t>
            </w:r>
          </w:p>
        </w:tc>
      </w:tr>
      <w:tr w:rsidR="00120AAA" w:rsidRPr="00524D5F" w14:paraId="44476AA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C27C26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CRM_DATA_CAD_CONTA_ONLINE</w:t>
            </w:r>
          </w:p>
        </w:tc>
        <w:tc>
          <w:tcPr>
            <w:tcW w:w="3497" w:type="dxa"/>
            <w:shd w:val="clear" w:color="auto" w:fill="auto"/>
          </w:tcPr>
          <w:p w14:paraId="2C59C13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[CRM.DATA_CAD_CONTA_ONLINE]</w:t>
            </w:r>
          </w:p>
        </w:tc>
        <w:tc>
          <w:tcPr>
            <w:tcW w:w="3033" w:type="dxa"/>
            <w:shd w:val="clear" w:color="auto" w:fill="auto"/>
          </w:tcPr>
          <w:p w14:paraId="0A56F02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CRM</w:t>
            </w:r>
          </w:p>
        </w:tc>
      </w:tr>
      <w:tr w:rsidR="00120AAA" w:rsidRPr="0034122C" w14:paraId="7D568C8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2D3266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lastRenderedPageBreak/>
              <w:t>PORTAL_DT_ULT_STAT_CONTA_ON</w:t>
            </w:r>
          </w:p>
        </w:tc>
        <w:tc>
          <w:tcPr>
            <w:tcW w:w="3497" w:type="dxa"/>
            <w:shd w:val="clear" w:color="auto" w:fill="auto"/>
          </w:tcPr>
          <w:p w14:paraId="79758E9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[PORTAL.DT_ULT_STAT_CONTA_ON]</w:t>
            </w:r>
          </w:p>
        </w:tc>
        <w:tc>
          <w:tcPr>
            <w:tcW w:w="3033" w:type="dxa"/>
            <w:shd w:val="clear" w:color="auto" w:fill="auto"/>
          </w:tcPr>
          <w:p w14:paraId="2DED22A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Portal</w:t>
            </w:r>
          </w:p>
        </w:tc>
      </w:tr>
      <w:tr w:rsidR="00120AAA" w:rsidRPr="0034122C" w14:paraId="2F76C9E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C59CB3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CRM_DT_ULT_STAT_CONTA_ON</w:t>
            </w:r>
          </w:p>
        </w:tc>
        <w:tc>
          <w:tcPr>
            <w:tcW w:w="3497" w:type="dxa"/>
            <w:shd w:val="clear" w:color="auto" w:fill="auto"/>
          </w:tcPr>
          <w:p w14:paraId="1BD500D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[CRM.DT_ULT_STAT_CONTA_ON]</w:t>
            </w:r>
          </w:p>
        </w:tc>
        <w:tc>
          <w:tcPr>
            <w:tcW w:w="3033" w:type="dxa"/>
            <w:shd w:val="clear" w:color="auto" w:fill="auto"/>
          </w:tcPr>
          <w:p w14:paraId="558D796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CRM</w:t>
            </w:r>
          </w:p>
        </w:tc>
      </w:tr>
      <w:tr w:rsidR="00120AAA" w:rsidRPr="0034122C" w14:paraId="3E402C8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B2C247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PORTAL_TERMINAL_CONTA_ONLINE</w:t>
            </w:r>
          </w:p>
        </w:tc>
        <w:tc>
          <w:tcPr>
            <w:tcW w:w="3497" w:type="dxa"/>
            <w:shd w:val="clear" w:color="auto" w:fill="auto"/>
          </w:tcPr>
          <w:p w14:paraId="6780C87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[PORTAL.TERMINAL_CONTA_ONLINE]</w:t>
            </w:r>
          </w:p>
        </w:tc>
        <w:tc>
          <w:tcPr>
            <w:tcW w:w="3033" w:type="dxa"/>
            <w:shd w:val="clear" w:color="auto" w:fill="auto"/>
          </w:tcPr>
          <w:p w14:paraId="529877F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Portal</w:t>
            </w:r>
          </w:p>
        </w:tc>
      </w:tr>
      <w:tr w:rsidR="00120AAA" w:rsidRPr="0034122C" w14:paraId="3BF48FFB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EF92E6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CRM_TERMINAL_CONTA_ONLINE</w:t>
            </w:r>
          </w:p>
        </w:tc>
        <w:tc>
          <w:tcPr>
            <w:tcW w:w="3497" w:type="dxa"/>
            <w:shd w:val="clear" w:color="auto" w:fill="auto"/>
          </w:tcPr>
          <w:p w14:paraId="78760CD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[CRM.TERMINAL_CONTA_ONLINE]</w:t>
            </w:r>
          </w:p>
        </w:tc>
        <w:tc>
          <w:tcPr>
            <w:tcW w:w="3033" w:type="dxa"/>
            <w:shd w:val="clear" w:color="auto" w:fill="auto"/>
          </w:tcPr>
          <w:p w14:paraId="63D6A13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CRM</w:t>
            </w:r>
          </w:p>
        </w:tc>
      </w:tr>
      <w:tr w:rsidR="00120AAA" w:rsidRPr="0034122C" w14:paraId="1055490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0445C7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PORTAL_MAT_RESP_CAD_CONTA_ON</w:t>
            </w:r>
          </w:p>
        </w:tc>
        <w:tc>
          <w:tcPr>
            <w:tcW w:w="3497" w:type="dxa"/>
            <w:shd w:val="clear" w:color="auto" w:fill="auto"/>
          </w:tcPr>
          <w:p w14:paraId="499BF14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D052A3">
              <w:rPr>
                <w:rFonts w:ascii="Arial" w:hAnsi="Arial" w:cs="Arial"/>
                <w:sz w:val="16"/>
                <w:szCs w:val="16"/>
              </w:rPr>
              <w:t>MAT_RESP_CAD_CONTA_ON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7E835B5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Matrícula Responsável Cadastro Conta Online no Portal </w:t>
            </w:r>
          </w:p>
        </w:tc>
      </w:tr>
      <w:tr w:rsidR="00120AAA" w:rsidRPr="00D052A3" w14:paraId="567BC70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2DF01E2" w14:textId="77777777" w:rsidR="00120AAA" w:rsidRPr="00471E72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CRM_MAT_RESP_CAD_CONTA_ON</w:t>
            </w:r>
          </w:p>
        </w:tc>
        <w:tc>
          <w:tcPr>
            <w:tcW w:w="3497" w:type="dxa"/>
            <w:shd w:val="clear" w:color="auto" w:fill="auto"/>
          </w:tcPr>
          <w:p w14:paraId="3058165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[CRM.MAT_RESP_CAD_CONTA_ON]</w:t>
            </w:r>
          </w:p>
        </w:tc>
        <w:tc>
          <w:tcPr>
            <w:tcW w:w="3033" w:type="dxa"/>
            <w:shd w:val="clear" w:color="auto" w:fill="auto"/>
          </w:tcPr>
          <w:p w14:paraId="3E5ED0C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pt-BR"/>
              </w:rPr>
              <w:t>Matrícula Responsável Cadastro Conta Online no Portal</w:t>
            </w:r>
          </w:p>
        </w:tc>
      </w:tr>
      <w:tr w:rsidR="00120AAA" w:rsidRPr="0034122C" w14:paraId="053026B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58EE02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353A5A7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AAD4B5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120AAA" w:rsidRPr="0034122C" w14:paraId="6B8C3FE0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34A19B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6CC9562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02FAD36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120AAA" w:rsidRPr="0034122C" w14:paraId="360CE629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E7B561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5CA24F2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59C357D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Sistema Impactado no Portal</w:t>
            </w:r>
          </w:p>
        </w:tc>
      </w:tr>
      <w:tr w:rsidR="00120AAA" w:rsidRPr="00D052A3" w14:paraId="587BF052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7E688B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5216A0F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SISTEMA_IMPACTADO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4929826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Sistema Impactado no CRM</w:t>
            </w:r>
          </w:p>
        </w:tc>
      </w:tr>
      <w:tr w:rsidR="00120AAA" w:rsidRPr="00D052A3" w14:paraId="69F942FA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5BF6A4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3B5C321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5AFAFE4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Contrato no Portal</w:t>
            </w:r>
          </w:p>
        </w:tc>
      </w:tr>
      <w:tr w:rsidR="00120AAA" w:rsidRPr="00D052A3" w14:paraId="236EB77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1A8B6D9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71F78AC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4094B19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Contrato no CRM</w:t>
            </w:r>
          </w:p>
        </w:tc>
      </w:tr>
      <w:tr w:rsidR="00120AAA" w:rsidRPr="0034122C" w14:paraId="121111CF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9812B7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VERSION</w:t>
            </w:r>
          </w:p>
        </w:tc>
        <w:tc>
          <w:tcPr>
            <w:tcW w:w="3497" w:type="dxa"/>
            <w:shd w:val="clear" w:color="auto" w:fill="auto"/>
          </w:tcPr>
          <w:p w14:paraId="1B6E63C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74F5BAE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em que o alarme foi gerado</w:t>
            </w:r>
          </w:p>
        </w:tc>
      </w:tr>
    </w:tbl>
    <w:p w14:paraId="33E4E17B" w14:textId="77777777" w:rsidR="00120AAA" w:rsidRPr="00C476C1" w:rsidRDefault="00120AAA" w:rsidP="00120AAA">
      <w:pPr>
        <w:rPr>
          <w:lang w:eastAsia="en-US"/>
        </w:rPr>
      </w:pPr>
    </w:p>
    <w:p w14:paraId="6EAAF6C2" w14:textId="77777777" w:rsidR="00120AAA" w:rsidRDefault="00120AAA" w:rsidP="00120AAA">
      <w:pPr>
        <w:pStyle w:val="Heading5"/>
      </w:pPr>
      <w:r>
        <w:t>Reconciliações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410"/>
        <w:gridCol w:w="2448"/>
        <w:gridCol w:w="2250"/>
      </w:tblGrid>
      <w:tr w:rsidR="00120AAA" w14:paraId="7D6D4DB1" w14:textId="77777777" w:rsidTr="00AE5150">
        <w:trPr>
          <w:trHeight w:val="312"/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2FC970D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5DFA54B3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448" w:type="dxa"/>
            <w:shd w:val="clear" w:color="auto" w:fill="BFBFBF" w:themeFill="background1" w:themeFillShade="BF"/>
            <w:vAlign w:val="center"/>
          </w:tcPr>
          <w:p w14:paraId="67902F2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216D694C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120AAA" w14:paraId="19BC7897" w14:textId="77777777" w:rsidTr="00AE5150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654A6B45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  <w:tc>
          <w:tcPr>
            <w:tcW w:w="2410" w:type="dxa"/>
            <w:shd w:val="clear" w:color="auto" w:fill="FFFFFF" w:themeFill="background1"/>
          </w:tcPr>
          <w:p w14:paraId="73022C86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3197A">
              <w:rPr>
                <w:rFonts w:ascii="Arial" w:hAnsi="Arial" w:cs="Arial"/>
                <w:sz w:val="16"/>
              </w:rPr>
              <w:t>MOI_CADASTRO_CRM_FAT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3573178D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1B5B544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OCT</w:t>
            </w:r>
          </w:p>
        </w:tc>
      </w:tr>
      <w:tr w:rsidR="00120AAA" w14:paraId="7A096C19" w14:textId="77777777" w:rsidTr="00AE5150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6E6B020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  <w:tc>
          <w:tcPr>
            <w:tcW w:w="2410" w:type="dxa"/>
            <w:shd w:val="clear" w:color="auto" w:fill="FFFFFF" w:themeFill="background1"/>
          </w:tcPr>
          <w:p w14:paraId="1A3AE50D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3197A">
              <w:rPr>
                <w:rFonts w:ascii="Arial" w:hAnsi="Arial" w:cs="Arial"/>
                <w:sz w:val="16"/>
              </w:rPr>
              <w:t>MOI_CADASTRO_CRM_FAT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6071D0E7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09681C1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Oi Total</w:t>
            </w:r>
          </w:p>
        </w:tc>
      </w:tr>
      <w:tr w:rsidR="00120AAA" w14:paraId="080AD40D" w14:textId="77777777" w:rsidTr="00AE5150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5684F690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MOI_CDI_OC</w:t>
            </w:r>
          </w:p>
        </w:tc>
        <w:tc>
          <w:tcPr>
            <w:tcW w:w="2410" w:type="dxa"/>
            <w:shd w:val="clear" w:color="auto" w:fill="FFFFFF" w:themeFill="background1"/>
          </w:tcPr>
          <w:p w14:paraId="45F3D957" w14:textId="77777777" w:rsidR="00120AAA" w:rsidRPr="00A3197A" w:rsidRDefault="00120AAA" w:rsidP="00AE5150">
            <w:pPr>
              <w:rPr>
                <w:rFonts w:ascii="Arial" w:hAnsi="Arial" w:cs="Arial"/>
                <w:sz w:val="16"/>
              </w:rPr>
            </w:pPr>
            <w:r w:rsidRPr="00A3197A">
              <w:rPr>
                <w:rFonts w:ascii="Arial" w:hAnsi="Arial" w:cs="Arial"/>
                <w:sz w:val="16"/>
              </w:rPr>
              <w:t>MOI_CADASTRO_CRM_FAT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36E5AF14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  <w:r w:rsidRPr="006213AB">
              <w:rPr>
                <w:rFonts w:ascii="Arial" w:hAnsi="Arial" w:cs="Arial"/>
                <w:sz w:val="16"/>
              </w:rPr>
              <w:t>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247A6F4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OCT</w:t>
            </w:r>
          </w:p>
        </w:tc>
      </w:tr>
      <w:tr w:rsidR="00120AAA" w14:paraId="130C0D5F" w14:textId="77777777" w:rsidTr="00AE5150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2275BC7C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MOI_CDI_OT</w:t>
            </w:r>
          </w:p>
        </w:tc>
        <w:tc>
          <w:tcPr>
            <w:tcW w:w="2410" w:type="dxa"/>
            <w:shd w:val="clear" w:color="auto" w:fill="FFFFFF" w:themeFill="background1"/>
          </w:tcPr>
          <w:p w14:paraId="19CC98A5" w14:textId="77777777" w:rsidR="00120AAA" w:rsidRPr="00A3197A" w:rsidRDefault="00120AAA" w:rsidP="00AE5150">
            <w:pPr>
              <w:rPr>
                <w:rFonts w:ascii="Arial" w:hAnsi="Arial" w:cs="Arial"/>
                <w:sz w:val="16"/>
              </w:rPr>
            </w:pPr>
            <w:r w:rsidRPr="00A3197A">
              <w:rPr>
                <w:rFonts w:ascii="Arial" w:hAnsi="Arial" w:cs="Arial"/>
                <w:sz w:val="16"/>
              </w:rPr>
              <w:t>MOI_CADASTRO_CRM_FAT</w:t>
            </w:r>
          </w:p>
        </w:tc>
        <w:tc>
          <w:tcPr>
            <w:tcW w:w="2448" w:type="dxa"/>
            <w:shd w:val="clear" w:color="auto" w:fill="FFFFFF" w:themeFill="background1"/>
            <w:vAlign w:val="center"/>
          </w:tcPr>
          <w:p w14:paraId="5908C33D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  <w:r w:rsidRPr="006213AB">
              <w:rPr>
                <w:rFonts w:ascii="Arial" w:hAnsi="Arial" w:cs="Arial"/>
                <w:sz w:val="16"/>
              </w:rPr>
              <w:t>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036D81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Oi Total</w:t>
            </w:r>
          </w:p>
        </w:tc>
      </w:tr>
    </w:tbl>
    <w:p w14:paraId="5069BF64" w14:textId="77777777" w:rsidR="00120AAA" w:rsidRDefault="00120AAA" w:rsidP="00120AAA">
      <w:pPr>
        <w:rPr>
          <w:rFonts w:ascii="Arial" w:hAnsi="Arial" w:cs="Arial"/>
          <w:lang w:eastAsia="en-US"/>
        </w:rPr>
      </w:pPr>
    </w:p>
    <w:p w14:paraId="03E03CEB" w14:textId="77777777" w:rsidR="00120AAA" w:rsidRPr="00C476C1" w:rsidRDefault="00120AAA" w:rsidP="00120AAA">
      <w:pPr>
        <w:pStyle w:val="Heading5"/>
        <w:rPr>
          <w:lang w:val="pt-BR"/>
        </w:rPr>
      </w:pPr>
      <w:r w:rsidRPr="00C476C1">
        <w:rPr>
          <w:lang w:val="pt-BR"/>
        </w:rPr>
        <w:t>Tipos de Alarmes CRM</w:t>
      </w:r>
    </w:p>
    <w:tbl>
      <w:tblPr>
        <w:tblW w:w="101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9"/>
        <w:gridCol w:w="4092"/>
        <w:gridCol w:w="1862"/>
        <w:gridCol w:w="1862"/>
      </w:tblGrid>
      <w:tr w:rsidR="00120AAA" w:rsidRPr="00B27225" w14:paraId="082546E1" w14:textId="77777777" w:rsidTr="00AE5150">
        <w:trPr>
          <w:trHeight w:val="361"/>
          <w:jc w:val="center"/>
        </w:trPr>
        <w:tc>
          <w:tcPr>
            <w:tcW w:w="2329" w:type="dxa"/>
            <w:shd w:val="clear" w:color="FFFFFF" w:fill="C0C0C0"/>
            <w:noWrap/>
            <w:vAlign w:val="center"/>
            <w:hideMark/>
          </w:tcPr>
          <w:p w14:paraId="4C8DB1D4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92" w:type="dxa"/>
            <w:shd w:val="clear" w:color="auto" w:fill="BFBFBF" w:themeFill="background1" w:themeFillShade="BF"/>
            <w:vAlign w:val="center"/>
          </w:tcPr>
          <w:p w14:paraId="72EBDD2A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62" w:type="dxa"/>
            <w:shd w:val="clear" w:color="auto" w:fill="BFBFBF" w:themeFill="background1" w:themeFillShade="BF"/>
            <w:vAlign w:val="center"/>
          </w:tcPr>
          <w:p w14:paraId="5D909B94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62" w:type="dxa"/>
            <w:shd w:val="clear" w:color="auto" w:fill="BFBFBF" w:themeFill="background1" w:themeFillShade="BF"/>
            <w:vAlign w:val="center"/>
          </w:tcPr>
          <w:p w14:paraId="0FAD5868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120AAA" w:rsidRPr="00B27225" w14:paraId="1697713E" w14:textId="77777777" w:rsidTr="00AE5150">
        <w:trPr>
          <w:trHeight w:val="479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191CE8F4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0521897F" w14:textId="77777777" w:rsidR="00120AAA" w:rsidRPr="00BD1AF4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SBL_OC</w:t>
            </w:r>
          </w:p>
        </w:tc>
        <w:tc>
          <w:tcPr>
            <w:tcW w:w="1862" w:type="dxa"/>
            <w:vAlign w:val="center"/>
          </w:tcPr>
          <w:p w14:paraId="72A49118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2E5F3C4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0AE44E2F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4AE01304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114662D6" w14:textId="77777777" w:rsidR="00120AAA" w:rsidRPr="00BD1AF4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SBL_MOI_OC</w:t>
            </w:r>
          </w:p>
        </w:tc>
        <w:tc>
          <w:tcPr>
            <w:tcW w:w="1862" w:type="dxa"/>
            <w:vAlign w:val="center"/>
          </w:tcPr>
          <w:p w14:paraId="544A722D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470AF84C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79EA2A8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73981AFE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2D506BC6" w14:textId="77777777" w:rsidR="00120AAA" w:rsidRPr="00BD1AF4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>
              <w:rPr>
                <w:rFonts w:ascii="Arial" w:hAnsi="Arial" w:cs="Arial"/>
                <w:sz w:val="16"/>
                <w:lang w:val="en-US"/>
              </w:rPr>
              <w:t>SBL_OT</w:t>
            </w:r>
          </w:p>
        </w:tc>
        <w:tc>
          <w:tcPr>
            <w:tcW w:w="1862" w:type="dxa"/>
            <w:vAlign w:val="center"/>
          </w:tcPr>
          <w:p w14:paraId="01435B2F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100DBBCC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635111B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276F0CFF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6A52637B" w14:textId="77777777" w:rsidR="00120AAA" w:rsidRPr="00BD1AF4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SBL_MOI_OT</w:t>
            </w:r>
          </w:p>
        </w:tc>
        <w:tc>
          <w:tcPr>
            <w:tcW w:w="1862" w:type="dxa"/>
            <w:vAlign w:val="center"/>
          </w:tcPr>
          <w:p w14:paraId="75BF658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4AA627C8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30AC7865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3821DFE4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</w:tcPr>
          <w:p w14:paraId="06970712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CONSIST_STAT_TERM_MOI_SBL_OC</w:t>
            </w:r>
          </w:p>
        </w:tc>
        <w:tc>
          <w:tcPr>
            <w:tcW w:w="1862" w:type="dxa"/>
            <w:vAlign w:val="center"/>
          </w:tcPr>
          <w:p w14:paraId="6AF6FDD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0748203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6670F390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63938338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</w:tcPr>
          <w:p w14:paraId="2D1DF4F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CONSIST_STAT_TERM_SBL_MOI_OC</w:t>
            </w:r>
          </w:p>
        </w:tc>
        <w:tc>
          <w:tcPr>
            <w:tcW w:w="1862" w:type="dxa"/>
            <w:vAlign w:val="center"/>
          </w:tcPr>
          <w:p w14:paraId="714B06E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655036A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6A475C2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163CD76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</w:tcPr>
          <w:p w14:paraId="37200FB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CONSIST_STAT_TERM_MOI_SBL_OT</w:t>
            </w:r>
          </w:p>
        </w:tc>
        <w:tc>
          <w:tcPr>
            <w:tcW w:w="1862" w:type="dxa"/>
            <w:vAlign w:val="center"/>
          </w:tcPr>
          <w:p w14:paraId="64089B87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9436A07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6D9EF5F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EA7BE5A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lastRenderedPageBreak/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</w:tcPr>
          <w:p w14:paraId="143E6FA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CONSIST_STAT_TERM_SBL_MOI_OT</w:t>
            </w:r>
          </w:p>
        </w:tc>
        <w:tc>
          <w:tcPr>
            <w:tcW w:w="1862" w:type="dxa"/>
            <w:vAlign w:val="center"/>
          </w:tcPr>
          <w:p w14:paraId="3A4DC477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476D38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5519156F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64F80A5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</w:tcPr>
          <w:p w14:paraId="3306E121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CONSIST_TIPO_PROD_MOI_SBL_OC</w:t>
            </w:r>
          </w:p>
        </w:tc>
        <w:tc>
          <w:tcPr>
            <w:tcW w:w="1862" w:type="dxa"/>
            <w:vAlign w:val="center"/>
          </w:tcPr>
          <w:p w14:paraId="29F788C1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8461ED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416825E0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E58378A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</w:tcPr>
          <w:p w14:paraId="59577868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CONSIST_TIPO_PROD_SBL_MOI_OC</w:t>
            </w:r>
          </w:p>
        </w:tc>
        <w:tc>
          <w:tcPr>
            <w:tcW w:w="1862" w:type="dxa"/>
            <w:vAlign w:val="center"/>
          </w:tcPr>
          <w:p w14:paraId="0BB30E5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F3AE4CB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3F9D80E6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381CC07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</w:tcPr>
          <w:p w14:paraId="357D1796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CONSIST_TIPO_PROD_MOI_SBL_OT</w:t>
            </w:r>
          </w:p>
        </w:tc>
        <w:tc>
          <w:tcPr>
            <w:tcW w:w="1862" w:type="dxa"/>
            <w:vAlign w:val="center"/>
          </w:tcPr>
          <w:p w14:paraId="1AFEB6AD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8B2D4E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2C6FFCD8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1866C42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</w:tcPr>
          <w:p w14:paraId="397F1841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CONSIST_TIPO_PROD_SBL_MOI_OT</w:t>
            </w:r>
          </w:p>
        </w:tc>
        <w:tc>
          <w:tcPr>
            <w:tcW w:w="1862" w:type="dxa"/>
            <w:vAlign w:val="center"/>
          </w:tcPr>
          <w:p w14:paraId="5BD24F87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E41C6A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61C52AD8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F43B911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</w:tcPr>
          <w:p w14:paraId="441FAFC5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CONSIST_NOME_PLANO_MOI_SBL_OC</w:t>
            </w:r>
          </w:p>
        </w:tc>
        <w:tc>
          <w:tcPr>
            <w:tcW w:w="1862" w:type="dxa"/>
            <w:vAlign w:val="center"/>
          </w:tcPr>
          <w:p w14:paraId="0EA6F64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643CABB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2D9F47F1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6409822C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</w:tcPr>
          <w:p w14:paraId="5BD3CCCA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CONSIST_NOME_PLANO_SBL_MOI_OC</w:t>
            </w:r>
          </w:p>
        </w:tc>
        <w:tc>
          <w:tcPr>
            <w:tcW w:w="1862" w:type="dxa"/>
            <w:vAlign w:val="center"/>
          </w:tcPr>
          <w:p w14:paraId="6764566B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F543C70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7029D32A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297A551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</w:tcPr>
          <w:p w14:paraId="1EADFA2E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CONSIST_NOME_PLANO_MOI_SBL_OT</w:t>
            </w:r>
          </w:p>
        </w:tc>
        <w:tc>
          <w:tcPr>
            <w:tcW w:w="1862" w:type="dxa"/>
            <w:vAlign w:val="center"/>
          </w:tcPr>
          <w:p w14:paraId="136383D1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BC498E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37BADE9E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F96F3F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</w:tcPr>
          <w:p w14:paraId="2D19E807" w14:textId="77777777" w:rsidR="00120AAA" w:rsidRPr="001F0F61" w:rsidRDefault="00120AAA" w:rsidP="00AE5150">
            <w:pPr>
              <w:rPr>
                <w:rFonts w:ascii="Arial" w:hAnsi="Arial" w:cs="Arial"/>
                <w:sz w:val="16"/>
              </w:rPr>
            </w:pPr>
            <w:r w:rsidRPr="001F0F61">
              <w:rPr>
                <w:rFonts w:ascii="Arial" w:hAnsi="Arial" w:cs="Arial"/>
                <w:sz w:val="16"/>
              </w:rPr>
              <w:t>CONSIST_NOME_PLANO_SBL_MOI_OT</w:t>
            </w:r>
          </w:p>
        </w:tc>
        <w:tc>
          <w:tcPr>
            <w:tcW w:w="1862" w:type="dxa"/>
            <w:vAlign w:val="center"/>
          </w:tcPr>
          <w:p w14:paraId="55E72F35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10AD5DA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59E3A79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16FB25BF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</w:tcPr>
          <w:p w14:paraId="3BE3DBC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CONSIST_STAT_CONT_ON_MOI_SBL_OC</w:t>
            </w:r>
          </w:p>
        </w:tc>
        <w:tc>
          <w:tcPr>
            <w:tcW w:w="1862" w:type="dxa"/>
            <w:vAlign w:val="center"/>
          </w:tcPr>
          <w:p w14:paraId="2F72BDB4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FE47183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7C22C3E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DA17FD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</w:tcPr>
          <w:p w14:paraId="07B1F3C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CONSIST_STAT_CONT_ON_MOI_SBL_OC</w:t>
            </w:r>
          </w:p>
        </w:tc>
        <w:tc>
          <w:tcPr>
            <w:tcW w:w="1862" w:type="dxa"/>
            <w:vAlign w:val="center"/>
          </w:tcPr>
          <w:p w14:paraId="50E12A1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918EC0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0F839CB7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CC2FB3E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</w:tcPr>
          <w:p w14:paraId="3F2D508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CONSIST_STAT_CONT_ON_MOI_SINN_OT</w:t>
            </w:r>
          </w:p>
        </w:tc>
        <w:tc>
          <w:tcPr>
            <w:tcW w:w="1862" w:type="dxa"/>
            <w:vAlign w:val="center"/>
          </w:tcPr>
          <w:p w14:paraId="4876AD5F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BE5F20D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086D8D9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71FD09A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</w:tcPr>
          <w:p w14:paraId="2A927FA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CONSIST_STAT_CONT_ON_MOI_SBL_OT</w:t>
            </w:r>
          </w:p>
        </w:tc>
        <w:tc>
          <w:tcPr>
            <w:tcW w:w="1862" w:type="dxa"/>
            <w:vAlign w:val="center"/>
          </w:tcPr>
          <w:p w14:paraId="51383675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48E0BF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47E4A005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6DDDE718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</w:tcPr>
          <w:p w14:paraId="74F76C9E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CONSIST_EMAIL_CONT_ON_MOI_SBL_OC</w:t>
            </w:r>
          </w:p>
        </w:tc>
        <w:tc>
          <w:tcPr>
            <w:tcW w:w="1862" w:type="dxa"/>
            <w:vAlign w:val="center"/>
          </w:tcPr>
          <w:p w14:paraId="530ECEA0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A19B93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358B1F9D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8DBBCA8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</w:tcPr>
          <w:p w14:paraId="10E12E8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CONSIST_EMAIL_CONT_ON_SBL_MOI_OC</w:t>
            </w:r>
          </w:p>
        </w:tc>
        <w:tc>
          <w:tcPr>
            <w:tcW w:w="1862" w:type="dxa"/>
            <w:vAlign w:val="center"/>
          </w:tcPr>
          <w:p w14:paraId="29C2E56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4E7A3FE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5233AECC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548A9CB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</w:tcPr>
          <w:p w14:paraId="3FA6AFD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CONSIST_EMAIL_CONT_ON_MOI_SBL_OT</w:t>
            </w:r>
          </w:p>
        </w:tc>
        <w:tc>
          <w:tcPr>
            <w:tcW w:w="1862" w:type="dxa"/>
            <w:vAlign w:val="center"/>
          </w:tcPr>
          <w:p w14:paraId="78B4451C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6CC2EF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7FBDB583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3C5B0DC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</w:tcPr>
          <w:p w14:paraId="721EBF36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CONSIST_EMAIL_CONT_ON_SBL_MOI_OT</w:t>
            </w:r>
          </w:p>
        </w:tc>
        <w:tc>
          <w:tcPr>
            <w:tcW w:w="1862" w:type="dxa"/>
            <w:vAlign w:val="center"/>
          </w:tcPr>
          <w:p w14:paraId="209A6BE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F2A95B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679FF323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BE9595A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</w:tcPr>
          <w:p w14:paraId="3215A7CA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CONSIST_DT_CAD_CONT_ON_MOI_SBL_OC</w:t>
            </w:r>
          </w:p>
        </w:tc>
        <w:tc>
          <w:tcPr>
            <w:tcW w:w="1862" w:type="dxa"/>
            <w:vAlign w:val="center"/>
          </w:tcPr>
          <w:p w14:paraId="03D2BEE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6F2B1E8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2DE35BD8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7E3F6818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</w:tcPr>
          <w:p w14:paraId="61894D8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CONSIST_DT_CAD_CONT_ON_SBL_MOI_OC</w:t>
            </w:r>
          </w:p>
        </w:tc>
        <w:tc>
          <w:tcPr>
            <w:tcW w:w="1862" w:type="dxa"/>
            <w:vAlign w:val="center"/>
          </w:tcPr>
          <w:p w14:paraId="6B6F90E6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216C07D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6013E105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6473E8C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</w:tcPr>
          <w:p w14:paraId="76372280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CONSIST_DT_CAD_CONT_ON_MOI_SBL_OT</w:t>
            </w:r>
          </w:p>
        </w:tc>
        <w:tc>
          <w:tcPr>
            <w:tcW w:w="1862" w:type="dxa"/>
            <w:vAlign w:val="center"/>
          </w:tcPr>
          <w:p w14:paraId="3C3377B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D83B06C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50767A7F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75AC6916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</w:tcPr>
          <w:p w14:paraId="72485CE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CONSIST_DT_CAD_CONT_ON_SBL_MOI_OT</w:t>
            </w:r>
          </w:p>
        </w:tc>
        <w:tc>
          <w:tcPr>
            <w:tcW w:w="1862" w:type="dxa"/>
            <w:vAlign w:val="center"/>
          </w:tcPr>
          <w:p w14:paraId="5D205FE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E0B3ED6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063BA1D1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6C464369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</w:tcPr>
          <w:p w14:paraId="5E94F4D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CONSIST_DT_ULT_STAT_CONT_ON_MOI_SBL_OC</w:t>
            </w:r>
          </w:p>
        </w:tc>
        <w:tc>
          <w:tcPr>
            <w:tcW w:w="1862" w:type="dxa"/>
            <w:vAlign w:val="center"/>
          </w:tcPr>
          <w:p w14:paraId="138223A4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29E194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721EEC31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8BB822E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</w:tcPr>
          <w:p w14:paraId="0C7DF27A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CONSIST_DT_ULT_STAT_CONT_ON_SBL_MOI_OC</w:t>
            </w:r>
          </w:p>
        </w:tc>
        <w:tc>
          <w:tcPr>
            <w:tcW w:w="1862" w:type="dxa"/>
            <w:vAlign w:val="center"/>
          </w:tcPr>
          <w:p w14:paraId="56CBD95B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55E6A3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B27225" w14:paraId="51083A20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75816ED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</w:tcPr>
          <w:p w14:paraId="7974572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CONSIST_DT_ULT_STAT_CONT_ON_MOI_SBL_OT</w:t>
            </w:r>
          </w:p>
        </w:tc>
        <w:tc>
          <w:tcPr>
            <w:tcW w:w="1862" w:type="dxa"/>
            <w:vAlign w:val="center"/>
          </w:tcPr>
          <w:p w14:paraId="7F3FE02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0867375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B27225" w14:paraId="2B916685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3AAC9AC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lastRenderedPageBreak/>
              <w:t>CPF + TERMINAL + DATA_ULT_STATUS_CONT_ONLINE</w:t>
            </w:r>
          </w:p>
        </w:tc>
        <w:tc>
          <w:tcPr>
            <w:tcW w:w="4092" w:type="dxa"/>
          </w:tcPr>
          <w:p w14:paraId="0A07A27B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CONSIST_DT_ULT_STAT_CONT_ON_SBL_MOI_OT</w:t>
            </w:r>
          </w:p>
        </w:tc>
        <w:tc>
          <w:tcPr>
            <w:tcW w:w="1862" w:type="dxa"/>
            <w:vAlign w:val="center"/>
          </w:tcPr>
          <w:p w14:paraId="61F0F7BD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45CEA3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4B7E2D" w14:paraId="26AD37FE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416B497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</w:tcPr>
          <w:p w14:paraId="761AC82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CONSIST_TER_CAD_CONT_ON_MOI_BL_OC</w:t>
            </w:r>
          </w:p>
        </w:tc>
        <w:tc>
          <w:tcPr>
            <w:tcW w:w="1862" w:type="dxa"/>
            <w:vAlign w:val="center"/>
          </w:tcPr>
          <w:p w14:paraId="7C7CEB42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F5A4F9E" w14:textId="77777777" w:rsidR="00120AAA" w:rsidRPr="004B7E2D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4B7E2D" w14:paraId="78F9D448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E49CBB6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</w:tcPr>
          <w:p w14:paraId="5018E70C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CONSIST_TER_CAD_CONT_ON_BL_MOI_OC</w:t>
            </w:r>
          </w:p>
        </w:tc>
        <w:tc>
          <w:tcPr>
            <w:tcW w:w="1862" w:type="dxa"/>
            <w:vAlign w:val="center"/>
          </w:tcPr>
          <w:p w14:paraId="6664A0B5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D76286E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MOI_SBL_OC</w:t>
            </w:r>
          </w:p>
        </w:tc>
      </w:tr>
      <w:tr w:rsidR="00120AAA" w:rsidRPr="00707EFE" w14:paraId="4277F6E0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351C392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</w:tcPr>
          <w:p w14:paraId="12C883CB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CONSIST_TER_CAD_CONT_ON_MOI_BL_OT</w:t>
            </w:r>
          </w:p>
        </w:tc>
        <w:tc>
          <w:tcPr>
            <w:tcW w:w="1862" w:type="dxa"/>
            <w:vAlign w:val="center"/>
          </w:tcPr>
          <w:p w14:paraId="3174CEB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92B7016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  <w:tr w:rsidR="00120AAA" w:rsidRPr="004B7E2D" w14:paraId="0B4498F1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F46C505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</w:tcPr>
          <w:p w14:paraId="29011BE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lang w:val="en-US"/>
              </w:rPr>
              <w:t>CONSIST_TER_CAD_CONT_ON_BL_MOI_OT</w:t>
            </w:r>
          </w:p>
        </w:tc>
        <w:tc>
          <w:tcPr>
            <w:tcW w:w="1862" w:type="dxa"/>
            <w:vAlign w:val="center"/>
          </w:tcPr>
          <w:p w14:paraId="2A97FA2F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365965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MOI_SBL_OT</w:t>
            </w:r>
          </w:p>
        </w:tc>
      </w:tr>
    </w:tbl>
    <w:p w14:paraId="61ABFE29" w14:textId="77777777" w:rsidR="00120AAA" w:rsidRDefault="00120AAA" w:rsidP="00120AAA">
      <w:pPr>
        <w:rPr>
          <w:highlight w:val="yellow"/>
          <w:lang w:val="en-US" w:eastAsia="en-US"/>
        </w:rPr>
      </w:pPr>
    </w:p>
    <w:p w14:paraId="1E4255F8" w14:textId="77777777" w:rsidR="00120AAA" w:rsidRPr="00C476C1" w:rsidRDefault="00120AAA" w:rsidP="00120AAA">
      <w:pPr>
        <w:pStyle w:val="Heading5"/>
        <w:rPr>
          <w:lang w:val="pt-BR"/>
        </w:rPr>
      </w:pPr>
      <w:r w:rsidRPr="00C476C1">
        <w:rPr>
          <w:lang w:val="pt-BR"/>
        </w:rPr>
        <w:t>Tipos de Alarmes CDI</w:t>
      </w:r>
    </w:p>
    <w:tbl>
      <w:tblPr>
        <w:tblW w:w="101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9"/>
        <w:gridCol w:w="4092"/>
        <w:gridCol w:w="1862"/>
        <w:gridCol w:w="1862"/>
      </w:tblGrid>
      <w:tr w:rsidR="00120AAA" w:rsidRPr="00B27225" w14:paraId="791E2D6C" w14:textId="77777777" w:rsidTr="00AE5150">
        <w:trPr>
          <w:trHeight w:val="361"/>
          <w:jc w:val="center"/>
        </w:trPr>
        <w:tc>
          <w:tcPr>
            <w:tcW w:w="2329" w:type="dxa"/>
            <w:shd w:val="clear" w:color="FFFFFF" w:fill="C0C0C0"/>
            <w:noWrap/>
            <w:vAlign w:val="center"/>
            <w:hideMark/>
          </w:tcPr>
          <w:p w14:paraId="71E8D439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92" w:type="dxa"/>
            <w:shd w:val="clear" w:color="auto" w:fill="BFBFBF" w:themeFill="background1" w:themeFillShade="BF"/>
            <w:vAlign w:val="center"/>
          </w:tcPr>
          <w:p w14:paraId="0C227357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color w:val="000000"/>
                <w:sz w:val="16"/>
                <w:szCs w:val="16"/>
              </w:rPr>
              <w:t>ALARME</w:t>
            </w:r>
          </w:p>
        </w:tc>
        <w:tc>
          <w:tcPr>
            <w:tcW w:w="1862" w:type="dxa"/>
            <w:shd w:val="clear" w:color="auto" w:fill="BFBFBF" w:themeFill="background1" w:themeFillShade="BF"/>
            <w:vAlign w:val="center"/>
          </w:tcPr>
          <w:p w14:paraId="20AF81FC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62" w:type="dxa"/>
            <w:shd w:val="clear" w:color="auto" w:fill="BFBFBF" w:themeFill="background1" w:themeFillShade="BF"/>
            <w:vAlign w:val="center"/>
          </w:tcPr>
          <w:p w14:paraId="081A6EED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color w:val="000000"/>
                <w:sz w:val="16"/>
                <w:szCs w:val="16"/>
              </w:rPr>
              <w:t>RECONCILIAÇÃO</w:t>
            </w:r>
          </w:p>
        </w:tc>
      </w:tr>
      <w:tr w:rsidR="00120AAA" w:rsidRPr="00B27225" w14:paraId="63E19448" w14:textId="77777777" w:rsidTr="00AE5150">
        <w:trPr>
          <w:trHeight w:val="479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15C17256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394C0883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AA0893">
              <w:rPr>
                <w:rFonts w:ascii="Arial" w:hAnsi="Arial" w:cs="Arial"/>
                <w:sz w:val="16"/>
                <w:szCs w:val="16"/>
                <w:lang w:val="en-US"/>
              </w:rPr>
              <w:t>EXIST_CPF_TERM_MOI_CDI_OC</w:t>
            </w:r>
          </w:p>
        </w:tc>
        <w:tc>
          <w:tcPr>
            <w:tcW w:w="1862" w:type="dxa"/>
            <w:vAlign w:val="center"/>
          </w:tcPr>
          <w:p w14:paraId="34EF5711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5CEBF9F8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0527D31F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60026B4A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57DAED9E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AA0893">
              <w:rPr>
                <w:rFonts w:ascii="Arial" w:hAnsi="Arial" w:cs="Arial"/>
                <w:sz w:val="16"/>
                <w:szCs w:val="16"/>
                <w:lang w:val="en-US"/>
              </w:rPr>
              <w:t>EXIST_CPF_TERM_CDI_MOI_OC</w:t>
            </w:r>
          </w:p>
        </w:tc>
        <w:tc>
          <w:tcPr>
            <w:tcW w:w="1862" w:type="dxa"/>
            <w:vAlign w:val="center"/>
          </w:tcPr>
          <w:p w14:paraId="04DAAA48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53C34480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6506A91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63DAFFF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639A66F1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AA0893">
              <w:rPr>
                <w:rFonts w:ascii="Arial" w:hAnsi="Arial" w:cs="Arial"/>
                <w:sz w:val="16"/>
                <w:szCs w:val="16"/>
                <w:lang w:val="en-US"/>
              </w:rPr>
              <w:t>EXIST_CPF_TERM_MOI_CDI_OT</w:t>
            </w:r>
          </w:p>
        </w:tc>
        <w:tc>
          <w:tcPr>
            <w:tcW w:w="1862" w:type="dxa"/>
            <w:vAlign w:val="center"/>
          </w:tcPr>
          <w:p w14:paraId="356C1EF1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0FEBD2E7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4357D163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4B924BB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92" w:type="dxa"/>
            <w:vAlign w:val="center"/>
          </w:tcPr>
          <w:p w14:paraId="466ED22A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AA0893">
              <w:rPr>
                <w:rFonts w:ascii="Arial" w:hAnsi="Arial" w:cs="Arial"/>
                <w:sz w:val="16"/>
                <w:szCs w:val="16"/>
                <w:lang w:val="en-US"/>
              </w:rPr>
              <w:t>EXIST_CPF_TERM_CDI_MOI_OT</w:t>
            </w:r>
          </w:p>
        </w:tc>
        <w:tc>
          <w:tcPr>
            <w:tcW w:w="1862" w:type="dxa"/>
            <w:vAlign w:val="center"/>
          </w:tcPr>
          <w:p w14:paraId="248181A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62" w:type="dxa"/>
            <w:vAlign w:val="center"/>
          </w:tcPr>
          <w:p w14:paraId="1758C3AF" w14:textId="77777777" w:rsidR="00120AAA" w:rsidRPr="00AA0893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0E868664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  <w:vAlign w:val="center"/>
          </w:tcPr>
          <w:p w14:paraId="1B08A161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</w:rPr>
              <w:t xml:space="preserve">CPF + </w:t>
            </w: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  <w:vAlign w:val="center"/>
          </w:tcPr>
          <w:p w14:paraId="3523B49F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CONSIST_STAT_TERM_MOI_CDI_OC</w:t>
            </w:r>
          </w:p>
        </w:tc>
        <w:tc>
          <w:tcPr>
            <w:tcW w:w="1862" w:type="dxa"/>
            <w:vAlign w:val="center"/>
          </w:tcPr>
          <w:p w14:paraId="35D4FBF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6D257FE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3F26EE44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9DE590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  <w:vAlign w:val="center"/>
          </w:tcPr>
          <w:p w14:paraId="420981C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CONSIST_STAT_TERM_CDI_MOI_OC</w:t>
            </w:r>
          </w:p>
        </w:tc>
        <w:tc>
          <w:tcPr>
            <w:tcW w:w="1862" w:type="dxa"/>
            <w:vAlign w:val="center"/>
          </w:tcPr>
          <w:p w14:paraId="01C4D09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683F3A5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53AD9A1E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38F71B5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  <w:vAlign w:val="center"/>
          </w:tcPr>
          <w:p w14:paraId="4109FFC6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CONSIST_STAT_TERM_MOI_CDI_OT</w:t>
            </w:r>
          </w:p>
        </w:tc>
        <w:tc>
          <w:tcPr>
            <w:tcW w:w="1862" w:type="dxa"/>
            <w:vAlign w:val="center"/>
          </w:tcPr>
          <w:p w14:paraId="37A632A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DF24E2A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5B5C51C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5FE4A4A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92" w:type="dxa"/>
            <w:vAlign w:val="center"/>
          </w:tcPr>
          <w:p w14:paraId="4774C71C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CONSIST_STAT_TERM_CDI_MOI_OT</w:t>
            </w:r>
          </w:p>
        </w:tc>
        <w:tc>
          <w:tcPr>
            <w:tcW w:w="1862" w:type="dxa"/>
            <w:vAlign w:val="center"/>
          </w:tcPr>
          <w:p w14:paraId="660748EC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0857813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47A7AA26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7FBA6089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  <w:vAlign w:val="center"/>
          </w:tcPr>
          <w:p w14:paraId="2C1663C7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CONSIST_TIPO_PROD_MOI_CDI_OC</w:t>
            </w:r>
          </w:p>
        </w:tc>
        <w:tc>
          <w:tcPr>
            <w:tcW w:w="1862" w:type="dxa"/>
            <w:vAlign w:val="center"/>
          </w:tcPr>
          <w:p w14:paraId="71FE9471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E91BA5F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63F72E14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6375344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  <w:vAlign w:val="center"/>
          </w:tcPr>
          <w:p w14:paraId="13821AEB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CONSIST_TIPO_PROD_CDI_MOI_OC</w:t>
            </w:r>
          </w:p>
        </w:tc>
        <w:tc>
          <w:tcPr>
            <w:tcW w:w="1862" w:type="dxa"/>
            <w:vAlign w:val="center"/>
          </w:tcPr>
          <w:p w14:paraId="014F5A3A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C452707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5395D55A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1CAFA835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  <w:vAlign w:val="center"/>
          </w:tcPr>
          <w:p w14:paraId="19D4C52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CONSIST_TIPO_PROD_MOI_CDI_OT</w:t>
            </w:r>
          </w:p>
        </w:tc>
        <w:tc>
          <w:tcPr>
            <w:tcW w:w="1862" w:type="dxa"/>
            <w:vAlign w:val="center"/>
          </w:tcPr>
          <w:p w14:paraId="129C697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586130F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56D8D045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626D2A9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92" w:type="dxa"/>
            <w:vAlign w:val="center"/>
          </w:tcPr>
          <w:p w14:paraId="0A6C65A1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CONSIST_TIPO_PROD_CDI_MOI_OT</w:t>
            </w:r>
          </w:p>
        </w:tc>
        <w:tc>
          <w:tcPr>
            <w:tcW w:w="1862" w:type="dxa"/>
            <w:vAlign w:val="center"/>
          </w:tcPr>
          <w:p w14:paraId="7B8388DB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02642AE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657A1B6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6BAD6B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  <w:vAlign w:val="center"/>
          </w:tcPr>
          <w:p w14:paraId="58CBDEB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CONSIST_NOME_PLANO_MOI_CDI_OC</w:t>
            </w:r>
          </w:p>
        </w:tc>
        <w:tc>
          <w:tcPr>
            <w:tcW w:w="1862" w:type="dxa"/>
            <w:vAlign w:val="center"/>
          </w:tcPr>
          <w:p w14:paraId="202B906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24ED625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12560D7D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187A8069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  <w:vAlign w:val="center"/>
          </w:tcPr>
          <w:p w14:paraId="2E9CF9E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CONSIST_NOME_PLANO_CDI_MOI_OC</w:t>
            </w:r>
          </w:p>
        </w:tc>
        <w:tc>
          <w:tcPr>
            <w:tcW w:w="1862" w:type="dxa"/>
            <w:vAlign w:val="center"/>
          </w:tcPr>
          <w:p w14:paraId="572B46B7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244BEBC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41E999B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A502A10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  <w:vAlign w:val="center"/>
          </w:tcPr>
          <w:p w14:paraId="406A5D6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CONSIST_NOME_PLANO_MOI_CDI_OT</w:t>
            </w:r>
          </w:p>
        </w:tc>
        <w:tc>
          <w:tcPr>
            <w:tcW w:w="1862" w:type="dxa"/>
            <w:vAlign w:val="center"/>
          </w:tcPr>
          <w:p w14:paraId="4B8D73EF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CA570EB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0AD7C04E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9BB2A7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92" w:type="dxa"/>
            <w:vAlign w:val="center"/>
          </w:tcPr>
          <w:p w14:paraId="5C5821E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CONSIST_NOME_PLANO_CDI_MOI_OT</w:t>
            </w:r>
          </w:p>
        </w:tc>
        <w:tc>
          <w:tcPr>
            <w:tcW w:w="1862" w:type="dxa"/>
            <w:vAlign w:val="center"/>
          </w:tcPr>
          <w:p w14:paraId="3C1916CC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98C6A53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674591BF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11F93520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lastRenderedPageBreak/>
              <w:t>CPF + TERMINAL + STATUS_CONTA_ONLINE</w:t>
            </w:r>
          </w:p>
        </w:tc>
        <w:tc>
          <w:tcPr>
            <w:tcW w:w="4092" w:type="dxa"/>
            <w:vAlign w:val="center"/>
          </w:tcPr>
          <w:p w14:paraId="2077B65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CONSIST_STAT_CONT_ON_MOI_CDI_OC</w:t>
            </w:r>
          </w:p>
        </w:tc>
        <w:tc>
          <w:tcPr>
            <w:tcW w:w="1862" w:type="dxa"/>
            <w:vAlign w:val="center"/>
          </w:tcPr>
          <w:p w14:paraId="2B9BC7E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251CD81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734DD30E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72F53BF4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  <w:vAlign w:val="center"/>
          </w:tcPr>
          <w:p w14:paraId="4509EB3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CONSIST_STAT_CONT_ON_MOI_CDI_OC</w:t>
            </w:r>
          </w:p>
        </w:tc>
        <w:tc>
          <w:tcPr>
            <w:tcW w:w="1862" w:type="dxa"/>
            <w:vAlign w:val="center"/>
          </w:tcPr>
          <w:p w14:paraId="289256B5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115258A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378010DE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BA6BB9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  <w:vAlign w:val="center"/>
          </w:tcPr>
          <w:p w14:paraId="167690B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CONSIST_STAT_CONT_ON_MOI_SINN_OT</w:t>
            </w:r>
          </w:p>
        </w:tc>
        <w:tc>
          <w:tcPr>
            <w:tcW w:w="1862" w:type="dxa"/>
            <w:vAlign w:val="center"/>
          </w:tcPr>
          <w:p w14:paraId="5D9A19DD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BDF1045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024CD6DD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713DA68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92" w:type="dxa"/>
            <w:vAlign w:val="center"/>
          </w:tcPr>
          <w:p w14:paraId="5FAEA5B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CONSIST_STAT_CONT_ON_MOI_CDI_OT</w:t>
            </w:r>
          </w:p>
        </w:tc>
        <w:tc>
          <w:tcPr>
            <w:tcW w:w="1862" w:type="dxa"/>
            <w:vAlign w:val="center"/>
          </w:tcPr>
          <w:p w14:paraId="4A193B5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50595B3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5EECCC9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8DB7FCD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  <w:vAlign w:val="center"/>
          </w:tcPr>
          <w:p w14:paraId="77C2B90F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CONSIST_EMAIL_CONT_ON_MOI_CDI_OC</w:t>
            </w:r>
          </w:p>
        </w:tc>
        <w:tc>
          <w:tcPr>
            <w:tcW w:w="1862" w:type="dxa"/>
            <w:vAlign w:val="center"/>
          </w:tcPr>
          <w:p w14:paraId="04426046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1741F98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7AEC3C32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D722D9A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  <w:vAlign w:val="center"/>
          </w:tcPr>
          <w:p w14:paraId="604C4356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CONSIST_EMAIL_CONT_ON_CDI_MOI_OC</w:t>
            </w:r>
          </w:p>
        </w:tc>
        <w:tc>
          <w:tcPr>
            <w:tcW w:w="1862" w:type="dxa"/>
            <w:vAlign w:val="center"/>
          </w:tcPr>
          <w:p w14:paraId="68C024A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E4A7EB9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6F38E656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3CE44D2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  <w:vAlign w:val="center"/>
          </w:tcPr>
          <w:p w14:paraId="2B331378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CONSIST_EMAIL_CONT_ON_MOI_CDI_OT</w:t>
            </w:r>
          </w:p>
        </w:tc>
        <w:tc>
          <w:tcPr>
            <w:tcW w:w="1862" w:type="dxa"/>
            <w:vAlign w:val="center"/>
          </w:tcPr>
          <w:p w14:paraId="617E9AA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50FF5A52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28F0F94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74E95651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92" w:type="dxa"/>
            <w:vAlign w:val="center"/>
          </w:tcPr>
          <w:p w14:paraId="36A162FA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CONSIST_EMAIL_CONT_ON_CDI_MOI_OT</w:t>
            </w:r>
          </w:p>
        </w:tc>
        <w:tc>
          <w:tcPr>
            <w:tcW w:w="1862" w:type="dxa"/>
            <w:vAlign w:val="center"/>
          </w:tcPr>
          <w:p w14:paraId="685EECE8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CB36330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6579D7F6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F983EFC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  <w:vAlign w:val="center"/>
          </w:tcPr>
          <w:p w14:paraId="4EB51EB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CONSIST_DT_CAD_CONT_ON_MOI_CDI_OC</w:t>
            </w:r>
          </w:p>
        </w:tc>
        <w:tc>
          <w:tcPr>
            <w:tcW w:w="1862" w:type="dxa"/>
            <w:vAlign w:val="center"/>
          </w:tcPr>
          <w:p w14:paraId="156926A8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DFCC761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34FE94F6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E5EDECC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  <w:vAlign w:val="center"/>
          </w:tcPr>
          <w:p w14:paraId="6895F732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CONSIST_DT_CAD_CONT_ON_CDI_MOI_OC</w:t>
            </w:r>
          </w:p>
        </w:tc>
        <w:tc>
          <w:tcPr>
            <w:tcW w:w="1862" w:type="dxa"/>
            <w:vAlign w:val="center"/>
          </w:tcPr>
          <w:p w14:paraId="5C39371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1A0460B4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047FA06D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5A5645B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  <w:vAlign w:val="center"/>
          </w:tcPr>
          <w:p w14:paraId="5507B95F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CONSIST_DT_CAD_CONT_ON_MOI_CDI_OT</w:t>
            </w:r>
          </w:p>
        </w:tc>
        <w:tc>
          <w:tcPr>
            <w:tcW w:w="1862" w:type="dxa"/>
            <w:vAlign w:val="center"/>
          </w:tcPr>
          <w:p w14:paraId="245F41D6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56D7DCA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257D074B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F3A3AC2" w14:textId="77777777" w:rsidR="00120AAA" w:rsidRPr="00962116" w:rsidRDefault="00120AAA" w:rsidP="00AE5150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92" w:type="dxa"/>
            <w:vAlign w:val="center"/>
          </w:tcPr>
          <w:p w14:paraId="67ECF10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CONSIST_DT_CAD_CONT_ON_CDI_MOI_OT</w:t>
            </w:r>
          </w:p>
        </w:tc>
        <w:tc>
          <w:tcPr>
            <w:tcW w:w="1862" w:type="dxa"/>
            <w:vAlign w:val="center"/>
          </w:tcPr>
          <w:p w14:paraId="07E871F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7B69D0D2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283CE264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88D9D97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  <w:vAlign w:val="center"/>
          </w:tcPr>
          <w:p w14:paraId="7BE37F6C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CONSIST_DT_ULT_STAT_CONT_ON_MOI_CDI_OC</w:t>
            </w:r>
          </w:p>
        </w:tc>
        <w:tc>
          <w:tcPr>
            <w:tcW w:w="1862" w:type="dxa"/>
            <w:vAlign w:val="center"/>
          </w:tcPr>
          <w:p w14:paraId="619C3CB5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1D1C9F0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34865D0D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42C5E6E0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  <w:vAlign w:val="center"/>
          </w:tcPr>
          <w:p w14:paraId="3D37035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CONSIST_DT_ULT_STAT_CONT_ON_CDI_MOI_OC</w:t>
            </w:r>
          </w:p>
        </w:tc>
        <w:tc>
          <w:tcPr>
            <w:tcW w:w="1862" w:type="dxa"/>
            <w:vAlign w:val="center"/>
          </w:tcPr>
          <w:p w14:paraId="0287933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626AB4D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B27225" w14:paraId="68E53CDF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21AC8F6B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  <w:vAlign w:val="center"/>
          </w:tcPr>
          <w:p w14:paraId="7406D196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CONSIST_DT_ULT_STAT_CONT_ON_MOI_CDI_OT</w:t>
            </w:r>
          </w:p>
        </w:tc>
        <w:tc>
          <w:tcPr>
            <w:tcW w:w="1862" w:type="dxa"/>
            <w:vAlign w:val="center"/>
          </w:tcPr>
          <w:p w14:paraId="44A35FE7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AA2F6DC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B27225" w14:paraId="400E1D29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D5D26E1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92" w:type="dxa"/>
            <w:vAlign w:val="center"/>
          </w:tcPr>
          <w:p w14:paraId="39A966D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CONSIST_DT_ULT_STAT_CONT_ON_CDI_MOI_OT</w:t>
            </w:r>
          </w:p>
        </w:tc>
        <w:tc>
          <w:tcPr>
            <w:tcW w:w="1862" w:type="dxa"/>
            <w:vAlign w:val="center"/>
          </w:tcPr>
          <w:p w14:paraId="32DB55E5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237AFB79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4B7E2D" w14:paraId="6A223CC8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78817D51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  <w:vAlign w:val="center"/>
          </w:tcPr>
          <w:p w14:paraId="1AB17AF3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CONSIST_TER_CAD_CONT_ON_MOI_CDI_OC</w:t>
            </w:r>
          </w:p>
        </w:tc>
        <w:tc>
          <w:tcPr>
            <w:tcW w:w="1862" w:type="dxa"/>
            <w:vAlign w:val="center"/>
          </w:tcPr>
          <w:p w14:paraId="25C66CC2" w14:textId="77777777" w:rsidR="00120AAA" w:rsidRPr="004B7E2D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484715F5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4B7E2D" w14:paraId="3EC0E250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3E82AA42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  <w:vAlign w:val="center"/>
          </w:tcPr>
          <w:p w14:paraId="35CA8B81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CONSIST_TER_CAD_CONT_ON_CDI_MOI_OC</w:t>
            </w:r>
          </w:p>
        </w:tc>
        <w:tc>
          <w:tcPr>
            <w:tcW w:w="1862" w:type="dxa"/>
            <w:vAlign w:val="center"/>
          </w:tcPr>
          <w:p w14:paraId="3656B26C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3707BBEA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MOI_CDI_OC</w:t>
            </w:r>
          </w:p>
        </w:tc>
      </w:tr>
      <w:tr w:rsidR="00120AAA" w:rsidRPr="00707EFE" w14:paraId="35856733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08B6FCE5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  <w:vAlign w:val="center"/>
          </w:tcPr>
          <w:p w14:paraId="6F108AE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CONSIST_TER_CAD_CONT_ON_MOI_CDI_OT</w:t>
            </w:r>
          </w:p>
        </w:tc>
        <w:tc>
          <w:tcPr>
            <w:tcW w:w="1862" w:type="dxa"/>
            <w:vAlign w:val="center"/>
          </w:tcPr>
          <w:p w14:paraId="68AD6BC0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600B88A1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  <w:tr w:rsidR="00120AAA" w:rsidRPr="004B7E2D" w14:paraId="691CA9B0" w14:textId="77777777" w:rsidTr="00AE5150">
        <w:trPr>
          <w:trHeight w:val="455"/>
          <w:jc w:val="center"/>
        </w:trPr>
        <w:tc>
          <w:tcPr>
            <w:tcW w:w="2329" w:type="dxa"/>
            <w:shd w:val="clear" w:color="auto" w:fill="auto"/>
            <w:noWrap/>
          </w:tcPr>
          <w:p w14:paraId="59D4D9C8" w14:textId="77777777" w:rsidR="00120AAA" w:rsidRPr="00434A98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92" w:type="dxa"/>
            <w:vAlign w:val="center"/>
          </w:tcPr>
          <w:p w14:paraId="55B3A7B8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CONSIST_TER_CAD_CONT_ON_CDI_MOI_OT</w:t>
            </w:r>
          </w:p>
        </w:tc>
        <w:tc>
          <w:tcPr>
            <w:tcW w:w="1862" w:type="dxa"/>
            <w:vAlign w:val="center"/>
          </w:tcPr>
          <w:p w14:paraId="6836246B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62" w:type="dxa"/>
            <w:vAlign w:val="center"/>
          </w:tcPr>
          <w:p w14:paraId="00201044" w14:textId="77777777" w:rsidR="00120AAA" w:rsidRPr="00AA0893" w:rsidRDefault="00120AAA" w:rsidP="00AE515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A0893">
              <w:rPr>
                <w:rFonts w:ascii="Arial" w:hAnsi="Arial" w:cs="Arial"/>
                <w:sz w:val="16"/>
                <w:szCs w:val="16"/>
              </w:rPr>
              <w:t>MOI_CDI_OT</w:t>
            </w:r>
          </w:p>
        </w:tc>
      </w:tr>
    </w:tbl>
    <w:p w14:paraId="0BA6AC7E" w14:textId="77777777" w:rsidR="00120AAA" w:rsidRPr="00FC7BA5" w:rsidRDefault="00120AAA" w:rsidP="00120AAA">
      <w:pPr>
        <w:rPr>
          <w:highlight w:val="yellow"/>
          <w:lang w:val="en-US" w:eastAsia="en-US"/>
        </w:rPr>
      </w:pPr>
    </w:p>
    <w:p w14:paraId="43B7935E" w14:textId="00D0ED87" w:rsidR="00DC3BF6" w:rsidRPr="00B27225" w:rsidRDefault="00DC3BF6" w:rsidP="000B04A4">
      <w:pPr>
        <w:pStyle w:val="Heading4"/>
        <w:rPr>
          <w:lang w:val="pt-BR"/>
        </w:rPr>
      </w:pPr>
      <w:r w:rsidRPr="00B27225">
        <w:rPr>
          <w:lang w:val="pt-BR"/>
        </w:rPr>
        <w:t>RGN14 – Batimento clientes TV.</w:t>
      </w:r>
    </w:p>
    <w:p w14:paraId="749D5782" w14:textId="77777777" w:rsidR="00DC3BF6" w:rsidRPr="00B27225" w:rsidRDefault="00DC3BF6" w:rsidP="00DC3BF6">
      <w:pPr>
        <w:rPr>
          <w:lang w:eastAsia="en-US"/>
        </w:rPr>
      </w:pPr>
    </w:p>
    <w:p w14:paraId="533318AD" w14:textId="5F26776E" w:rsidR="00DC3BF6" w:rsidRPr="00B27225" w:rsidRDefault="00DC3BF6" w:rsidP="00DC3BF6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Para clientes TV realizar o batimento das seguintes informações:</w:t>
      </w:r>
    </w:p>
    <w:p w14:paraId="6A4687D3" w14:textId="77777777" w:rsidR="00DC3BF6" w:rsidRPr="00B27225" w:rsidRDefault="00DC3BF6" w:rsidP="00DC3BF6">
      <w:pPr>
        <w:rPr>
          <w:rFonts w:ascii="Arial" w:hAnsi="Arial" w:cs="Arial"/>
          <w:lang w:eastAsia="en-US"/>
        </w:rPr>
      </w:pP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4111"/>
        <w:gridCol w:w="1843"/>
      </w:tblGrid>
      <w:tr w:rsidR="00DC3BF6" w:rsidRPr="006515A8" w14:paraId="17812F68" w14:textId="77777777" w:rsidTr="0010014A">
        <w:trPr>
          <w:trHeight w:val="280"/>
        </w:trPr>
        <w:tc>
          <w:tcPr>
            <w:tcW w:w="4111" w:type="dxa"/>
            <w:shd w:val="clear" w:color="FFFFFF" w:fill="C0C0C0"/>
            <w:noWrap/>
            <w:hideMark/>
          </w:tcPr>
          <w:p w14:paraId="2ED5A7D5" w14:textId="77777777" w:rsidR="00DC3BF6" w:rsidRPr="006515A8" w:rsidRDefault="00DC3BF6" w:rsidP="00540F3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4111" w:type="dxa"/>
            <w:shd w:val="clear" w:color="FFFFFF" w:fill="C0C0C0"/>
          </w:tcPr>
          <w:p w14:paraId="55946BB9" w14:textId="77777777" w:rsidR="00DC3BF6" w:rsidRPr="006515A8" w:rsidRDefault="00DC3BF6" w:rsidP="00540F3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color w:val="000000"/>
                <w:sz w:val="16"/>
                <w:szCs w:val="16"/>
              </w:rPr>
              <w:t>INCONSISTENCIA</w:t>
            </w:r>
          </w:p>
        </w:tc>
        <w:tc>
          <w:tcPr>
            <w:tcW w:w="1843" w:type="dxa"/>
            <w:shd w:val="clear" w:color="FFFFFF" w:fill="C0C0C0"/>
          </w:tcPr>
          <w:p w14:paraId="39F56DC7" w14:textId="77777777" w:rsidR="00DC3BF6" w:rsidRPr="006515A8" w:rsidRDefault="00DC3BF6" w:rsidP="00540F3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color w:val="000000"/>
                <w:sz w:val="16"/>
                <w:szCs w:val="16"/>
              </w:rPr>
              <w:t>CHAVE</w:t>
            </w:r>
          </w:p>
        </w:tc>
      </w:tr>
      <w:tr w:rsidR="00DC3BF6" w:rsidRPr="006515A8" w14:paraId="36BA7473" w14:textId="77777777" w:rsidTr="0010014A">
        <w:trPr>
          <w:trHeight w:val="309"/>
        </w:trPr>
        <w:tc>
          <w:tcPr>
            <w:tcW w:w="4111" w:type="dxa"/>
            <w:shd w:val="clear" w:color="auto" w:fill="auto"/>
            <w:noWrap/>
            <w:vAlign w:val="center"/>
          </w:tcPr>
          <w:p w14:paraId="52046087" w14:textId="57D37BF5" w:rsidR="00DC3BF6" w:rsidRPr="006515A8" w:rsidRDefault="00DC3BF6" w:rsidP="002801E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  <w:lang w:eastAsia="en-US"/>
              </w:rPr>
              <w:t>CPF + CONTRATO</w:t>
            </w:r>
          </w:p>
        </w:tc>
        <w:tc>
          <w:tcPr>
            <w:tcW w:w="4111" w:type="dxa"/>
            <w:vAlign w:val="center"/>
          </w:tcPr>
          <w:p w14:paraId="0CF7FA48" w14:textId="5D73EB5B" w:rsidR="00DC3BF6" w:rsidRPr="006515A8" w:rsidRDefault="00DC3BF6" w:rsidP="00967A36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</w:t>
            </w:r>
            <w:r w:rsidR="00967A36">
              <w:rPr>
                <w:rFonts w:ascii="Arial" w:hAnsi="Arial" w:cs="Arial"/>
                <w:sz w:val="16"/>
                <w:szCs w:val="16"/>
              </w:rPr>
              <w:t>C</w:t>
            </w:r>
            <w:r w:rsidRPr="006515A8">
              <w:rPr>
                <w:rFonts w:ascii="Arial" w:hAnsi="Arial" w:cs="Arial"/>
                <w:sz w:val="16"/>
                <w:szCs w:val="16"/>
              </w:rPr>
              <w:t>ontrato existente no CRM e inexistente no Portal',</w:t>
            </w:r>
            <w:r w:rsidR="00AA5617" w:rsidRPr="006515A8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967A36">
              <w:rPr>
                <w:rFonts w:ascii="Arial" w:hAnsi="Arial" w:cs="Arial"/>
                <w:sz w:val="16"/>
                <w:szCs w:val="16"/>
              </w:rPr>
              <w:t>"C</w:t>
            </w:r>
            <w:r w:rsidRPr="006515A8">
              <w:rPr>
                <w:rFonts w:ascii="Arial" w:hAnsi="Arial" w:cs="Arial"/>
                <w:sz w:val="16"/>
                <w:szCs w:val="16"/>
              </w:rPr>
              <w:t>ontrato existente no Portal e inexistente no CRM para o mesmo CPF"</w:t>
            </w:r>
          </w:p>
        </w:tc>
        <w:tc>
          <w:tcPr>
            <w:tcW w:w="1843" w:type="dxa"/>
            <w:vAlign w:val="center"/>
          </w:tcPr>
          <w:p w14:paraId="20494A77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CPF</w:t>
            </w:r>
          </w:p>
        </w:tc>
      </w:tr>
      <w:tr w:rsidR="00DC3BF6" w:rsidRPr="006515A8" w14:paraId="56419D70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2A12229D" w14:textId="0B1018CE" w:rsidR="00DC3BF6" w:rsidRPr="006515A8" w:rsidRDefault="00DC3BF6" w:rsidP="002801E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 xml:space="preserve">CPF + </w:t>
            </w:r>
            <w:r w:rsidRPr="006515A8">
              <w:rPr>
                <w:rFonts w:ascii="Arial" w:hAnsi="Arial" w:cs="Arial"/>
                <w:sz w:val="16"/>
                <w:szCs w:val="16"/>
                <w:lang w:eastAsia="en-US"/>
              </w:rPr>
              <w:t>CONTRATO</w:t>
            </w:r>
            <w:r w:rsidRPr="006515A8">
              <w:rPr>
                <w:rFonts w:ascii="Arial" w:hAnsi="Arial" w:cs="Arial"/>
                <w:sz w:val="16"/>
                <w:szCs w:val="16"/>
              </w:rPr>
              <w:t xml:space="preserve"> + STATUS_CONTRATO</w:t>
            </w:r>
          </w:p>
        </w:tc>
        <w:tc>
          <w:tcPr>
            <w:tcW w:w="4111" w:type="dxa"/>
            <w:vAlign w:val="center"/>
          </w:tcPr>
          <w:p w14:paraId="14C6BBC7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"Status divergente"</w:t>
            </w:r>
          </w:p>
        </w:tc>
        <w:tc>
          <w:tcPr>
            <w:tcW w:w="1843" w:type="dxa"/>
            <w:vAlign w:val="center"/>
          </w:tcPr>
          <w:p w14:paraId="271E737F" w14:textId="50D39141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  <w:lang w:eastAsia="en-US"/>
              </w:rPr>
              <w:t xml:space="preserve">CPF + </w:t>
            </w:r>
            <w:r w:rsidR="00B64349" w:rsidRPr="006515A8">
              <w:rPr>
                <w:rFonts w:ascii="Arial" w:hAnsi="Arial" w:cs="Arial"/>
                <w:sz w:val="16"/>
                <w:szCs w:val="16"/>
                <w:lang w:eastAsia="en-US"/>
              </w:rPr>
              <w:t>CONTRATO</w:t>
            </w:r>
          </w:p>
        </w:tc>
      </w:tr>
      <w:tr w:rsidR="00DC3BF6" w:rsidRPr="006515A8" w14:paraId="066A49FA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2E41A469" w14:textId="7238C271" w:rsidR="00DC3BF6" w:rsidRPr="006515A8" w:rsidRDefault="00DC3BF6" w:rsidP="002801E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CPF + CONTRATO + TIPO_PRODUTO</w:t>
            </w:r>
          </w:p>
        </w:tc>
        <w:tc>
          <w:tcPr>
            <w:tcW w:w="4111" w:type="dxa"/>
            <w:vAlign w:val="center"/>
          </w:tcPr>
          <w:p w14:paraId="274D1801" w14:textId="6D161F55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"Produto existente no CRM e inexistente no Portal"</w:t>
            </w:r>
          </w:p>
        </w:tc>
        <w:tc>
          <w:tcPr>
            <w:tcW w:w="1843" w:type="dxa"/>
            <w:vAlign w:val="center"/>
          </w:tcPr>
          <w:p w14:paraId="539E9942" w14:textId="17E320DB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  <w:lang w:eastAsia="en-US"/>
              </w:rPr>
              <w:t xml:space="preserve">CPF + </w:t>
            </w:r>
            <w:r w:rsidR="00B64349" w:rsidRPr="006515A8">
              <w:rPr>
                <w:rFonts w:ascii="Arial" w:hAnsi="Arial" w:cs="Arial"/>
                <w:sz w:val="16"/>
                <w:szCs w:val="16"/>
                <w:lang w:eastAsia="en-US"/>
              </w:rPr>
              <w:t>CONTRATO</w:t>
            </w:r>
          </w:p>
        </w:tc>
      </w:tr>
      <w:tr w:rsidR="00DC3BF6" w:rsidRPr="006515A8" w14:paraId="70F0BCC8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36A4BCDC" w14:textId="21B37437" w:rsidR="00DC3BF6" w:rsidRPr="006515A8" w:rsidRDefault="00DC3BF6" w:rsidP="002801E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CPF + CONTRATO + NOME_PLANO</w:t>
            </w:r>
          </w:p>
        </w:tc>
        <w:tc>
          <w:tcPr>
            <w:tcW w:w="4111" w:type="dxa"/>
            <w:vAlign w:val="center"/>
          </w:tcPr>
          <w:p w14:paraId="68EE10DF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"Nome do Plano divergente"</w:t>
            </w:r>
          </w:p>
        </w:tc>
        <w:tc>
          <w:tcPr>
            <w:tcW w:w="1843" w:type="dxa"/>
            <w:vAlign w:val="center"/>
          </w:tcPr>
          <w:p w14:paraId="100A29C2" w14:textId="2DADAD83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  <w:lang w:eastAsia="en-US"/>
              </w:rPr>
              <w:t xml:space="preserve">CPF + </w:t>
            </w:r>
            <w:r w:rsidR="00B64349" w:rsidRPr="006515A8">
              <w:rPr>
                <w:rFonts w:ascii="Arial" w:hAnsi="Arial" w:cs="Arial"/>
                <w:sz w:val="16"/>
                <w:szCs w:val="16"/>
                <w:lang w:eastAsia="en-US"/>
              </w:rPr>
              <w:t>CONTRATO</w:t>
            </w:r>
          </w:p>
        </w:tc>
      </w:tr>
      <w:tr w:rsidR="00DC3BF6" w:rsidRPr="006515A8" w14:paraId="2A221C0A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1E9F9CB5" w14:textId="3ACA26F5" w:rsidR="00DC3BF6" w:rsidRPr="006515A8" w:rsidRDefault="00DC3BF6" w:rsidP="002801E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CPF + CONTRATO + STATUS_CONTA_ONLINE</w:t>
            </w:r>
          </w:p>
        </w:tc>
        <w:tc>
          <w:tcPr>
            <w:tcW w:w="4111" w:type="dxa"/>
            <w:vAlign w:val="center"/>
          </w:tcPr>
          <w:p w14:paraId="6C4B7EB4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"Status Conta Online divergente"</w:t>
            </w:r>
          </w:p>
        </w:tc>
        <w:tc>
          <w:tcPr>
            <w:tcW w:w="1843" w:type="dxa"/>
            <w:vAlign w:val="center"/>
          </w:tcPr>
          <w:p w14:paraId="2748AD03" w14:textId="133E1584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 xml:space="preserve">CPF + </w:t>
            </w:r>
            <w:r w:rsidR="00B64349" w:rsidRPr="006515A8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</w:tr>
      <w:tr w:rsidR="00DC3BF6" w:rsidRPr="006515A8" w14:paraId="5D4BDB2A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799A7E33" w14:textId="32FEFE3B" w:rsidR="00DC3BF6" w:rsidRPr="006515A8" w:rsidRDefault="00DC3BF6" w:rsidP="00883842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 xml:space="preserve">CPF + </w:t>
            </w:r>
            <w:r w:rsidR="00883842">
              <w:rPr>
                <w:rFonts w:ascii="Arial" w:hAnsi="Arial" w:cs="Arial"/>
                <w:sz w:val="16"/>
                <w:szCs w:val="16"/>
              </w:rPr>
              <w:t>CONTRATO</w:t>
            </w:r>
            <w:r w:rsidRPr="006515A8">
              <w:rPr>
                <w:rFonts w:ascii="Arial" w:hAnsi="Arial" w:cs="Arial"/>
                <w:sz w:val="16"/>
                <w:szCs w:val="16"/>
              </w:rPr>
              <w:t xml:space="preserve"> + EMAIL_CONTA_ONLINE</w:t>
            </w:r>
          </w:p>
        </w:tc>
        <w:tc>
          <w:tcPr>
            <w:tcW w:w="4111" w:type="dxa"/>
            <w:vAlign w:val="center"/>
          </w:tcPr>
          <w:p w14:paraId="36E8712D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"Email Conta Online divergente"</w:t>
            </w:r>
          </w:p>
        </w:tc>
        <w:tc>
          <w:tcPr>
            <w:tcW w:w="1843" w:type="dxa"/>
            <w:vAlign w:val="center"/>
          </w:tcPr>
          <w:p w14:paraId="0E4A8E90" w14:textId="23D892EE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 xml:space="preserve">CPF + </w:t>
            </w:r>
            <w:r w:rsidR="00B64349" w:rsidRPr="006515A8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</w:tr>
      <w:tr w:rsidR="00DC3BF6" w:rsidRPr="006515A8" w14:paraId="77C334C5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4223C495" w14:textId="6DC98ADC" w:rsidR="00DC3BF6" w:rsidRPr="006515A8" w:rsidRDefault="00DC3BF6" w:rsidP="00883842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 xml:space="preserve">CPF + </w:t>
            </w:r>
            <w:r w:rsidR="00883842">
              <w:rPr>
                <w:rFonts w:ascii="Arial" w:hAnsi="Arial" w:cs="Arial"/>
                <w:sz w:val="16"/>
                <w:szCs w:val="16"/>
              </w:rPr>
              <w:t>CONTRATO</w:t>
            </w:r>
            <w:r w:rsidRPr="006515A8">
              <w:rPr>
                <w:rFonts w:ascii="Arial" w:hAnsi="Arial" w:cs="Arial"/>
                <w:sz w:val="16"/>
                <w:szCs w:val="16"/>
              </w:rPr>
              <w:t xml:space="preserve"> + DATA_CAD_CONTA_ONLINE</w:t>
            </w:r>
          </w:p>
        </w:tc>
        <w:tc>
          <w:tcPr>
            <w:tcW w:w="4111" w:type="dxa"/>
            <w:vAlign w:val="center"/>
          </w:tcPr>
          <w:p w14:paraId="7139584D" w14:textId="3FC252AF" w:rsidR="00DC3BF6" w:rsidRPr="006515A8" w:rsidRDefault="00AA5617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"Data de Cadastro da</w:t>
            </w:r>
            <w:r w:rsidR="00DC3BF6" w:rsidRPr="006515A8">
              <w:rPr>
                <w:rFonts w:ascii="Arial" w:hAnsi="Arial" w:cs="Arial"/>
                <w:sz w:val="16"/>
                <w:szCs w:val="16"/>
              </w:rPr>
              <w:t xml:space="preserve"> conta online divergente"</w:t>
            </w:r>
          </w:p>
        </w:tc>
        <w:tc>
          <w:tcPr>
            <w:tcW w:w="1843" w:type="dxa"/>
            <w:vAlign w:val="center"/>
          </w:tcPr>
          <w:p w14:paraId="3FFD6973" w14:textId="2E3177B5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 xml:space="preserve">CPF + </w:t>
            </w:r>
            <w:r w:rsidR="00B64349" w:rsidRPr="006515A8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</w:tr>
      <w:tr w:rsidR="00DC3BF6" w:rsidRPr="006515A8" w14:paraId="610B1CE8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16CC5B29" w14:textId="0CBBD5BE" w:rsidR="00DC3BF6" w:rsidRPr="006515A8" w:rsidRDefault="00DC3BF6" w:rsidP="00883842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6515A8">
              <w:rPr>
                <w:rFonts w:ascii="Arial" w:hAnsi="Arial" w:cs="Arial"/>
                <w:sz w:val="16"/>
                <w:szCs w:val="16"/>
                <w:lang w:val="en-US"/>
              </w:rPr>
              <w:t xml:space="preserve">CPF + </w:t>
            </w:r>
            <w:r w:rsidR="0088384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6515A8">
              <w:rPr>
                <w:rFonts w:ascii="Arial" w:hAnsi="Arial" w:cs="Arial"/>
                <w:sz w:val="16"/>
                <w:szCs w:val="16"/>
                <w:lang w:val="en-US"/>
              </w:rPr>
              <w:t xml:space="preserve"> + DATA_ULT_STATUS_CONT_ONLINE</w:t>
            </w:r>
          </w:p>
        </w:tc>
        <w:tc>
          <w:tcPr>
            <w:tcW w:w="4111" w:type="dxa"/>
            <w:vAlign w:val="center"/>
          </w:tcPr>
          <w:p w14:paraId="38D1F575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"Data do último status conta online divergente"</w:t>
            </w:r>
          </w:p>
        </w:tc>
        <w:tc>
          <w:tcPr>
            <w:tcW w:w="1843" w:type="dxa"/>
            <w:vAlign w:val="center"/>
          </w:tcPr>
          <w:p w14:paraId="69C260DE" w14:textId="6F9F33C3" w:rsidR="00DC3BF6" w:rsidRPr="006515A8" w:rsidRDefault="002801E1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CPF + CONTRATO</w:t>
            </w:r>
          </w:p>
        </w:tc>
      </w:tr>
      <w:tr w:rsidR="00DC3BF6" w:rsidRPr="006515A8" w14:paraId="0FE80491" w14:textId="77777777" w:rsidTr="0010014A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0260DE94" w14:textId="306D36B6" w:rsidR="00DC3BF6" w:rsidRPr="006515A8" w:rsidRDefault="00DC3BF6" w:rsidP="00883842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6515A8">
              <w:rPr>
                <w:rFonts w:ascii="Arial" w:hAnsi="Arial" w:cs="Arial"/>
                <w:sz w:val="16"/>
                <w:szCs w:val="16"/>
                <w:lang w:val="en-US"/>
              </w:rPr>
              <w:t xml:space="preserve">CPF + </w:t>
            </w:r>
            <w:r w:rsidR="0088384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6515A8">
              <w:rPr>
                <w:rFonts w:ascii="Arial" w:hAnsi="Arial" w:cs="Arial"/>
                <w:sz w:val="16"/>
                <w:szCs w:val="16"/>
                <w:lang w:val="en-US"/>
              </w:rPr>
              <w:t xml:space="preserve"> + TERM_CAD_CONTA_ONLINE_REC_SMS</w:t>
            </w:r>
          </w:p>
        </w:tc>
        <w:tc>
          <w:tcPr>
            <w:tcW w:w="4111" w:type="dxa"/>
            <w:vAlign w:val="center"/>
          </w:tcPr>
          <w:p w14:paraId="594795A0" w14:textId="77777777" w:rsidR="00DC3BF6" w:rsidRPr="006515A8" w:rsidRDefault="00DC3BF6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"Terminal cadastrado no Conta Online para recebimento de SMS divergente"</w:t>
            </w:r>
          </w:p>
        </w:tc>
        <w:tc>
          <w:tcPr>
            <w:tcW w:w="1843" w:type="dxa"/>
            <w:vAlign w:val="center"/>
          </w:tcPr>
          <w:p w14:paraId="2A440E5E" w14:textId="4991BA59" w:rsidR="00DC3BF6" w:rsidRPr="006515A8" w:rsidRDefault="002801E1" w:rsidP="002801E1">
            <w:pPr>
              <w:rPr>
                <w:rFonts w:ascii="Arial" w:hAnsi="Arial" w:cs="Arial"/>
                <w:sz w:val="16"/>
                <w:szCs w:val="16"/>
              </w:rPr>
            </w:pPr>
            <w:r w:rsidRPr="006515A8">
              <w:rPr>
                <w:rFonts w:ascii="Arial" w:hAnsi="Arial" w:cs="Arial"/>
                <w:sz w:val="16"/>
                <w:szCs w:val="16"/>
              </w:rPr>
              <w:t>CPF + CONTRATO</w:t>
            </w:r>
          </w:p>
        </w:tc>
      </w:tr>
    </w:tbl>
    <w:p w14:paraId="357FEBAA" w14:textId="52ADDB4E" w:rsidR="00304415" w:rsidRDefault="00304415" w:rsidP="00D538DB">
      <w:pPr>
        <w:rPr>
          <w:rFonts w:ascii="Arial" w:hAnsi="Arial" w:cs="Arial"/>
          <w:sz w:val="16"/>
          <w:szCs w:val="16"/>
        </w:rPr>
      </w:pPr>
    </w:p>
    <w:p w14:paraId="7FD95A22" w14:textId="5063D68B" w:rsidR="00BF12FB" w:rsidRDefault="00BF12FB" w:rsidP="00BF12FB">
      <w:pPr>
        <w:rPr>
          <w:rFonts w:ascii="Arial" w:hAnsi="Arial" w:cs="Arial"/>
        </w:rPr>
      </w:pPr>
      <w:r w:rsidRPr="00BF12FB">
        <w:rPr>
          <w:rFonts w:ascii="Arial" w:hAnsi="Arial" w:cs="Arial"/>
        </w:rPr>
        <w:t>Para o batimento entre o PORTAL Oi e o CDI, o mesmo deverá ser da seguinte forma: Se no extrator do PORTAL OI, o registro tiver CRM_ORIGEM igual a SINN então esse registro do PORTAL OI deve ser batido com o CDI.</w:t>
      </w:r>
    </w:p>
    <w:p w14:paraId="5D74167C" w14:textId="77777777" w:rsidR="006E6A39" w:rsidRPr="004A3355" w:rsidRDefault="006E6A39" w:rsidP="006E6A39">
      <w:pPr>
        <w:pStyle w:val="Heading5"/>
      </w:pPr>
      <w:r w:rsidRPr="004A3355">
        <w:t>Alarmes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3"/>
        <w:gridCol w:w="3497"/>
        <w:gridCol w:w="3033"/>
      </w:tblGrid>
      <w:tr w:rsidR="006E6A39" w:rsidRPr="00334E18" w14:paraId="5C4CCDFD" w14:textId="77777777" w:rsidTr="00D45ECB">
        <w:trPr>
          <w:jc w:val="center"/>
        </w:trPr>
        <w:tc>
          <w:tcPr>
            <w:tcW w:w="0" w:type="auto"/>
            <w:shd w:val="clear" w:color="auto" w:fill="BFBFBF" w:themeFill="background1" w:themeFillShade="BF"/>
          </w:tcPr>
          <w:p w14:paraId="498F767A" w14:textId="77777777" w:rsidR="006E6A39" w:rsidRPr="004A3355" w:rsidRDefault="006E6A39" w:rsidP="00D45ECB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CAMPO</w:t>
            </w:r>
          </w:p>
        </w:tc>
        <w:tc>
          <w:tcPr>
            <w:tcW w:w="3497" w:type="dxa"/>
            <w:shd w:val="clear" w:color="auto" w:fill="BFBFBF" w:themeFill="background1" w:themeFillShade="BF"/>
          </w:tcPr>
          <w:p w14:paraId="1FC10196" w14:textId="77777777" w:rsidR="006E6A39" w:rsidRPr="004A3355" w:rsidRDefault="006E6A39" w:rsidP="00D45ECB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VALOR</w:t>
            </w:r>
          </w:p>
        </w:tc>
        <w:tc>
          <w:tcPr>
            <w:tcW w:w="3033" w:type="dxa"/>
            <w:shd w:val="clear" w:color="auto" w:fill="BFBFBF" w:themeFill="background1" w:themeFillShade="BF"/>
          </w:tcPr>
          <w:p w14:paraId="4A66941C" w14:textId="77777777" w:rsidR="006E6A39" w:rsidRPr="004A3355" w:rsidRDefault="006E6A39" w:rsidP="00D45ECB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DESCRIÇÃO</w:t>
            </w:r>
          </w:p>
        </w:tc>
      </w:tr>
      <w:tr w:rsidR="006E6A39" w:rsidRPr="0034122C" w14:paraId="79A49F2E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987384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PORTAL_CPF</w:t>
            </w:r>
          </w:p>
        </w:tc>
        <w:tc>
          <w:tcPr>
            <w:tcW w:w="3497" w:type="dxa"/>
            <w:shd w:val="clear" w:color="auto" w:fill="auto"/>
          </w:tcPr>
          <w:p w14:paraId="2385EB2F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[PORTAL.CPF]</w:t>
            </w:r>
          </w:p>
        </w:tc>
        <w:tc>
          <w:tcPr>
            <w:tcW w:w="3033" w:type="dxa"/>
            <w:shd w:val="clear" w:color="auto" w:fill="auto"/>
          </w:tcPr>
          <w:p w14:paraId="639C2E2F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CPF no PORTAL</w:t>
            </w:r>
          </w:p>
        </w:tc>
      </w:tr>
      <w:tr w:rsidR="006E6A39" w:rsidRPr="0034122C" w14:paraId="54614BA9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3B7BAD4F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CRM_CPF</w:t>
            </w:r>
          </w:p>
        </w:tc>
        <w:tc>
          <w:tcPr>
            <w:tcW w:w="3497" w:type="dxa"/>
            <w:shd w:val="clear" w:color="auto" w:fill="auto"/>
          </w:tcPr>
          <w:p w14:paraId="12B4847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[CRM.CPF]</w:t>
            </w:r>
          </w:p>
        </w:tc>
        <w:tc>
          <w:tcPr>
            <w:tcW w:w="3033" w:type="dxa"/>
            <w:shd w:val="clear" w:color="auto" w:fill="auto"/>
          </w:tcPr>
          <w:p w14:paraId="3249CD9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CPF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6E6A39" w:rsidRPr="0034122C" w14:paraId="6A638C37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33A06D8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</w:t>
            </w:r>
          </w:p>
        </w:tc>
        <w:tc>
          <w:tcPr>
            <w:tcW w:w="3497" w:type="dxa"/>
            <w:shd w:val="clear" w:color="auto" w:fill="auto"/>
          </w:tcPr>
          <w:p w14:paraId="2C95E94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[PORTAL.NRO_TERMINAL]</w:t>
            </w:r>
          </w:p>
        </w:tc>
        <w:tc>
          <w:tcPr>
            <w:tcW w:w="3033" w:type="dxa"/>
            <w:shd w:val="clear" w:color="auto" w:fill="auto"/>
          </w:tcPr>
          <w:p w14:paraId="0E22DC2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6E6A39" w:rsidRPr="0034122C" w14:paraId="4D8A0E05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8071CF5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CRM_TERMINAL</w:t>
            </w:r>
          </w:p>
        </w:tc>
        <w:tc>
          <w:tcPr>
            <w:tcW w:w="3497" w:type="dxa"/>
            <w:shd w:val="clear" w:color="auto" w:fill="auto"/>
          </w:tcPr>
          <w:p w14:paraId="13EEA9F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[CRM.NRO_TERMINAL]</w:t>
            </w:r>
          </w:p>
        </w:tc>
        <w:tc>
          <w:tcPr>
            <w:tcW w:w="3033" w:type="dxa"/>
            <w:shd w:val="clear" w:color="auto" w:fill="auto"/>
          </w:tcPr>
          <w:p w14:paraId="45FB1CBB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CRM</w:t>
            </w:r>
          </w:p>
        </w:tc>
      </w:tr>
      <w:tr w:rsidR="006E6A39" w:rsidRPr="0034122C" w14:paraId="2B5DD26B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448B8B9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ID_PLATAFORMA_A </w:t>
            </w:r>
          </w:p>
        </w:tc>
        <w:tc>
          <w:tcPr>
            <w:tcW w:w="3497" w:type="dxa"/>
            <w:shd w:val="clear" w:color="auto" w:fill="auto"/>
          </w:tcPr>
          <w:p w14:paraId="34E3620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[ID_PLATAFORMA_A]</w:t>
            </w:r>
          </w:p>
        </w:tc>
        <w:tc>
          <w:tcPr>
            <w:tcW w:w="3033" w:type="dxa"/>
            <w:shd w:val="clear" w:color="auto" w:fill="auto"/>
          </w:tcPr>
          <w:p w14:paraId="12358C8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Identificador da plataforma A </w:t>
            </w:r>
          </w:p>
        </w:tc>
      </w:tr>
      <w:tr w:rsidR="006E6A39" w:rsidRPr="0034122C" w14:paraId="188429E3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95E1A8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ID_PLATAFORMA_B</w:t>
            </w:r>
          </w:p>
        </w:tc>
        <w:tc>
          <w:tcPr>
            <w:tcW w:w="3497" w:type="dxa"/>
            <w:shd w:val="clear" w:color="auto" w:fill="auto"/>
          </w:tcPr>
          <w:p w14:paraId="3A2B933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[ID_PLATAFORMA_B]</w:t>
            </w:r>
          </w:p>
        </w:tc>
        <w:tc>
          <w:tcPr>
            <w:tcW w:w="3033" w:type="dxa"/>
            <w:shd w:val="clear" w:color="auto" w:fill="auto"/>
          </w:tcPr>
          <w:p w14:paraId="34BB825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plataforma B</w:t>
            </w:r>
          </w:p>
        </w:tc>
      </w:tr>
      <w:tr w:rsidR="006E6A39" w:rsidRPr="0034122C" w14:paraId="2F94DE06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21479A9F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ALARM_TYPE_ID</w:t>
            </w:r>
          </w:p>
        </w:tc>
        <w:tc>
          <w:tcPr>
            <w:tcW w:w="3497" w:type="dxa"/>
            <w:shd w:val="clear" w:color="auto" w:fill="auto"/>
          </w:tcPr>
          <w:p w14:paraId="53037F3B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[ID_ALARM_TYPE]</w:t>
            </w:r>
          </w:p>
        </w:tc>
        <w:tc>
          <w:tcPr>
            <w:tcW w:w="3033" w:type="dxa"/>
            <w:shd w:val="clear" w:color="auto" w:fill="auto"/>
          </w:tcPr>
          <w:p w14:paraId="4834E07C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alarme na tabela PI_T_MISMATCH_DEFINITION</w:t>
            </w:r>
          </w:p>
        </w:tc>
      </w:tr>
      <w:tr w:rsidR="006E6A39" w:rsidRPr="0034122C" w14:paraId="28DB5B6E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7D16520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CREATED_DATE</w:t>
            </w:r>
          </w:p>
        </w:tc>
        <w:tc>
          <w:tcPr>
            <w:tcW w:w="3497" w:type="dxa"/>
            <w:shd w:val="clear" w:color="auto" w:fill="auto"/>
          </w:tcPr>
          <w:p w14:paraId="5C55220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Sysdate</w:t>
            </w:r>
          </w:p>
        </w:tc>
        <w:tc>
          <w:tcPr>
            <w:tcW w:w="3033" w:type="dxa"/>
            <w:shd w:val="clear" w:color="auto" w:fill="auto"/>
          </w:tcPr>
          <w:p w14:paraId="4906E71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de criação da alarme</w:t>
            </w:r>
          </w:p>
        </w:tc>
      </w:tr>
      <w:tr w:rsidR="006E6A39" w:rsidRPr="0034122C" w14:paraId="54CF1642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24F662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INCONSISTENCIA</w:t>
            </w:r>
          </w:p>
        </w:tc>
        <w:tc>
          <w:tcPr>
            <w:tcW w:w="3497" w:type="dxa"/>
            <w:shd w:val="clear" w:color="auto" w:fill="auto"/>
          </w:tcPr>
          <w:p w14:paraId="3B0E9BD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[INCOSISTENCIA]</w:t>
            </w:r>
          </w:p>
        </w:tc>
        <w:tc>
          <w:tcPr>
            <w:tcW w:w="3033" w:type="dxa"/>
            <w:shd w:val="clear" w:color="auto" w:fill="auto"/>
          </w:tcPr>
          <w:p w14:paraId="3A7C7CD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Valor fixo com a descrição do alarme</w:t>
            </w:r>
          </w:p>
        </w:tc>
      </w:tr>
      <w:tr w:rsidR="006E6A39" w:rsidRPr="0034122C" w14:paraId="000B2420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2795B20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ID_CARREGAMENTO_A</w:t>
            </w:r>
          </w:p>
        </w:tc>
        <w:tc>
          <w:tcPr>
            <w:tcW w:w="3497" w:type="dxa"/>
            <w:shd w:val="clear" w:color="auto" w:fill="auto"/>
          </w:tcPr>
          <w:p w14:paraId="34DA838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3DF5214C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A sendo utilizado</w:t>
            </w:r>
          </w:p>
        </w:tc>
      </w:tr>
      <w:tr w:rsidR="006E6A39" w:rsidRPr="0034122C" w14:paraId="48B3C016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67585FD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ID_CARREGAMENTO_B</w:t>
            </w:r>
          </w:p>
        </w:tc>
        <w:tc>
          <w:tcPr>
            <w:tcW w:w="3497" w:type="dxa"/>
            <w:shd w:val="clear" w:color="auto" w:fill="auto"/>
          </w:tcPr>
          <w:p w14:paraId="25A214C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5602E90F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B sendo utilizado</w:t>
            </w:r>
          </w:p>
        </w:tc>
      </w:tr>
      <w:tr w:rsidR="006E6A39" w:rsidRPr="00334E18" w14:paraId="49F69FF8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32DCEB7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MISMATCH_ID</w:t>
            </w:r>
          </w:p>
        </w:tc>
        <w:tc>
          <w:tcPr>
            <w:tcW w:w="3497" w:type="dxa"/>
            <w:shd w:val="clear" w:color="auto" w:fill="auto"/>
          </w:tcPr>
          <w:p w14:paraId="6041845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[MISMATCH_ID]</w:t>
            </w:r>
          </w:p>
        </w:tc>
        <w:tc>
          <w:tcPr>
            <w:tcW w:w="3033" w:type="dxa"/>
            <w:shd w:val="clear" w:color="auto" w:fill="auto"/>
          </w:tcPr>
          <w:p w14:paraId="4C7F47E9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Mismatch</w:t>
            </w:r>
          </w:p>
        </w:tc>
      </w:tr>
      <w:tr w:rsidR="006E6A39" w:rsidRPr="00334E18" w14:paraId="36136C1D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1563BD45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MISMATCH_NAME</w:t>
            </w:r>
          </w:p>
        </w:tc>
        <w:tc>
          <w:tcPr>
            <w:tcW w:w="3497" w:type="dxa"/>
            <w:shd w:val="clear" w:color="auto" w:fill="auto"/>
          </w:tcPr>
          <w:p w14:paraId="2E60C12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[MISMATCH_NAME]</w:t>
            </w:r>
          </w:p>
        </w:tc>
        <w:tc>
          <w:tcPr>
            <w:tcW w:w="3033" w:type="dxa"/>
            <w:shd w:val="clear" w:color="auto" w:fill="auto"/>
          </w:tcPr>
          <w:p w14:paraId="50DFD5A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do Mismatch</w:t>
            </w:r>
          </w:p>
        </w:tc>
      </w:tr>
      <w:tr w:rsidR="006E6A39" w:rsidRPr="00334E18" w14:paraId="511D1CEE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22275A3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RECON_ID</w:t>
            </w:r>
          </w:p>
        </w:tc>
        <w:tc>
          <w:tcPr>
            <w:tcW w:w="3497" w:type="dxa"/>
            <w:shd w:val="clear" w:color="auto" w:fill="auto"/>
          </w:tcPr>
          <w:p w14:paraId="5ABCED5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[RECON_ID]</w:t>
            </w:r>
          </w:p>
        </w:tc>
        <w:tc>
          <w:tcPr>
            <w:tcW w:w="3033" w:type="dxa"/>
            <w:shd w:val="clear" w:color="auto" w:fill="auto"/>
          </w:tcPr>
          <w:p w14:paraId="1CE9D1AA" w14:textId="77777777" w:rsidR="006E6A39" w:rsidRPr="00D052A3" w:rsidRDefault="006E6A39" w:rsidP="00D45ECB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Reconciliação</w:t>
            </w:r>
          </w:p>
        </w:tc>
      </w:tr>
      <w:tr w:rsidR="006E6A39" w:rsidRPr="00334E18" w14:paraId="02C326F8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64EBBCD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PORTAL_TIPO_PRODUTO</w:t>
            </w:r>
          </w:p>
        </w:tc>
        <w:tc>
          <w:tcPr>
            <w:tcW w:w="3497" w:type="dxa"/>
            <w:shd w:val="clear" w:color="auto" w:fill="auto"/>
          </w:tcPr>
          <w:p w14:paraId="42B7560C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[PORTAL.TIPO_PRODUTO]</w:t>
            </w:r>
          </w:p>
        </w:tc>
        <w:tc>
          <w:tcPr>
            <w:tcW w:w="3033" w:type="dxa"/>
            <w:shd w:val="clear" w:color="auto" w:fill="auto"/>
          </w:tcPr>
          <w:p w14:paraId="0E6CE61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Portal</w:t>
            </w:r>
          </w:p>
        </w:tc>
      </w:tr>
      <w:tr w:rsidR="006E6A39" w:rsidRPr="00334E18" w14:paraId="52D9AD40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13BAB73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CRM_TIPO_PRODUTO </w:t>
            </w:r>
          </w:p>
        </w:tc>
        <w:tc>
          <w:tcPr>
            <w:tcW w:w="3497" w:type="dxa"/>
            <w:shd w:val="clear" w:color="auto" w:fill="auto"/>
          </w:tcPr>
          <w:p w14:paraId="7D125DA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[CRM.TIPO_PRODUTO]</w:t>
            </w:r>
          </w:p>
        </w:tc>
        <w:tc>
          <w:tcPr>
            <w:tcW w:w="3033" w:type="dxa"/>
            <w:shd w:val="clear" w:color="auto" w:fill="auto"/>
          </w:tcPr>
          <w:p w14:paraId="44A0409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CRM</w:t>
            </w:r>
          </w:p>
        </w:tc>
      </w:tr>
      <w:tr w:rsidR="006E6A39" w:rsidRPr="00334E18" w14:paraId="09F3151D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3D86165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PORTAL_STATUS_TERMINAL</w:t>
            </w:r>
          </w:p>
        </w:tc>
        <w:tc>
          <w:tcPr>
            <w:tcW w:w="3497" w:type="dxa"/>
            <w:shd w:val="clear" w:color="auto" w:fill="auto"/>
          </w:tcPr>
          <w:p w14:paraId="1F1D1DCF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[PORTAL.STATUS_TERMINAL]</w:t>
            </w:r>
          </w:p>
        </w:tc>
        <w:tc>
          <w:tcPr>
            <w:tcW w:w="3033" w:type="dxa"/>
            <w:shd w:val="clear" w:color="auto" w:fill="auto"/>
          </w:tcPr>
          <w:p w14:paraId="3B0D57E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Portal</w:t>
            </w:r>
          </w:p>
        </w:tc>
      </w:tr>
      <w:tr w:rsidR="006E6A39" w:rsidRPr="00334E18" w14:paraId="54166D60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D7DB03B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 STATUS_TERMINAL</w:t>
            </w:r>
          </w:p>
        </w:tc>
        <w:tc>
          <w:tcPr>
            <w:tcW w:w="3497" w:type="dxa"/>
            <w:shd w:val="clear" w:color="auto" w:fill="auto"/>
          </w:tcPr>
          <w:p w14:paraId="69DEB83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[CRM.STATUS_TERMINAL]</w:t>
            </w:r>
          </w:p>
        </w:tc>
        <w:tc>
          <w:tcPr>
            <w:tcW w:w="3033" w:type="dxa"/>
            <w:shd w:val="clear" w:color="auto" w:fill="auto"/>
          </w:tcPr>
          <w:p w14:paraId="204D648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CRM</w:t>
            </w:r>
          </w:p>
        </w:tc>
      </w:tr>
      <w:tr w:rsidR="006E6A39" w:rsidRPr="00334E18" w14:paraId="15C83738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7B6EF00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lastRenderedPageBreak/>
              <w:t>PORTAL_NOME_PLANO</w:t>
            </w:r>
          </w:p>
        </w:tc>
        <w:tc>
          <w:tcPr>
            <w:tcW w:w="3497" w:type="dxa"/>
            <w:shd w:val="clear" w:color="auto" w:fill="auto"/>
          </w:tcPr>
          <w:p w14:paraId="69FA91C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[PORTAL.NOME_PLANO]</w:t>
            </w:r>
          </w:p>
        </w:tc>
        <w:tc>
          <w:tcPr>
            <w:tcW w:w="3033" w:type="dxa"/>
            <w:shd w:val="clear" w:color="auto" w:fill="auto"/>
          </w:tcPr>
          <w:p w14:paraId="4CB6A44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Portal</w:t>
            </w:r>
          </w:p>
        </w:tc>
      </w:tr>
      <w:tr w:rsidR="006E6A39" w:rsidRPr="0034122C" w14:paraId="0B5F8956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3CFB1E8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CRM_NOME_PLANO</w:t>
            </w:r>
          </w:p>
        </w:tc>
        <w:tc>
          <w:tcPr>
            <w:tcW w:w="3497" w:type="dxa"/>
            <w:shd w:val="clear" w:color="auto" w:fill="auto"/>
          </w:tcPr>
          <w:p w14:paraId="08CE3FC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[CRM.NOME_PLANO]</w:t>
            </w:r>
          </w:p>
        </w:tc>
        <w:tc>
          <w:tcPr>
            <w:tcW w:w="3033" w:type="dxa"/>
            <w:shd w:val="clear" w:color="auto" w:fill="auto"/>
          </w:tcPr>
          <w:p w14:paraId="6B71E4B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CRM</w:t>
            </w:r>
          </w:p>
        </w:tc>
      </w:tr>
      <w:tr w:rsidR="006E6A39" w:rsidRPr="0034122C" w14:paraId="1DEAA675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6B2467B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PORTAL_VELOCIDADE_BL</w:t>
            </w:r>
          </w:p>
        </w:tc>
        <w:tc>
          <w:tcPr>
            <w:tcW w:w="3497" w:type="dxa"/>
            <w:shd w:val="clear" w:color="auto" w:fill="auto"/>
          </w:tcPr>
          <w:p w14:paraId="6EAB5ED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[PORTAL.VELOCIDADE_BL]</w:t>
            </w:r>
          </w:p>
        </w:tc>
        <w:tc>
          <w:tcPr>
            <w:tcW w:w="3033" w:type="dxa"/>
            <w:shd w:val="clear" w:color="auto" w:fill="auto"/>
          </w:tcPr>
          <w:p w14:paraId="3F61970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Portal</w:t>
            </w:r>
          </w:p>
        </w:tc>
      </w:tr>
      <w:tr w:rsidR="006E6A39" w:rsidRPr="0034122C" w14:paraId="3172EC61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E00869B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CRM_VELOCIDADE_BL</w:t>
            </w:r>
          </w:p>
        </w:tc>
        <w:tc>
          <w:tcPr>
            <w:tcW w:w="3497" w:type="dxa"/>
            <w:shd w:val="clear" w:color="auto" w:fill="auto"/>
          </w:tcPr>
          <w:p w14:paraId="0538D9A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[CRM.VELOCIDADE_BL]</w:t>
            </w:r>
          </w:p>
        </w:tc>
        <w:tc>
          <w:tcPr>
            <w:tcW w:w="3033" w:type="dxa"/>
            <w:shd w:val="clear" w:color="auto" w:fill="auto"/>
          </w:tcPr>
          <w:p w14:paraId="710394D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CRM</w:t>
            </w:r>
          </w:p>
        </w:tc>
      </w:tr>
      <w:tr w:rsidR="006E6A39" w:rsidRPr="0034122C" w14:paraId="6C9ADEA8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20E3161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PORTAL_STATUS_CONTA_ONLINE</w:t>
            </w:r>
          </w:p>
        </w:tc>
        <w:tc>
          <w:tcPr>
            <w:tcW w:w="3497" w:type="dxa"/>
            <w:shd w:val="clear" w:color="auto" w:fill="auto"/>
          </w:tcPr>
          <w:p w14:paraId="42D32375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[PORTAL.STATUS_CONTA_ONLINE]</w:t>
            </w:r>
          </w:p>
        </w:tc>
        <w:tc>
          <w:tcPr>
            <w:tcW w:w="3033" w:type="dxa"/>
            <w:shd w:val="clear" w:color="auto" w:fill="auto"/>
          </w:tcPr>
          <w:p w14:paraId="390414B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Portal</w:t>
            </w:r>
          </w:p>
        </w:tc>
      </w:tr>
      <w:tr w:rsidR="006E6A39" w:rsidRPr="0034122C" w14:paraId="2016412B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C5CC5C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CRM_STATUS_CONTA_ONLINE</w:t>
            </w:r>
          </w:p>
        </w:tc>
        <w:tc>
          <w:tcPr>
            <w:tcW w:w="3497" w:type="dxa"/>
            <w:shd w:val="clear" w:color="auto" w:fill="auto"/>
          </w:tcPr>
          <w:p w14:paraId="5E1B0DD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[CRM.STATUS_CONTA_ONLINE]</w:t>
            </w:r>
          </w:p>
        </w:tc>
        <w:tc>
          <w:tcPr>
            <w:tcW w:w="3033" w:type="dxa"/>
            <w:shd w:val="clear" w:color="auto" w:fill="auto"/>
          </w:tcPr>
          <w:p w14:paraId="4EEE1E89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CRM</w:t>
            </w:r>
          </w:p>
        </w:tc>
      </w:tr>
      <w:tr w:rsidR="006E6A39" w:rsidRPr="0034122C" w14:paraId="70CC2F52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10CEC87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PORTAL_EMAIL_CONTA_ONLINE</w:t>
            </w:r>
          </w:p>
        </w:tc>
        <w:tc>
          <w:tcPr>
            <w:tcW w:w="3497" w:type="dxa"/>
            <w:shd w:val="clear" w:color="auto" w:fill="auto"/>
          </w:tcPr>
          <w:p w14:paraId="67ED5FC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[PORTAL.EMAIL_CONTA_ONLINE]</w:t>
            </w:r>
          </w:p>
        </w:tc>
        <w:tc>
          <w:tcPr>
            <w:tcW w:w="3033" w:type="dxa"/>
            <w:shd w:val="clear" w:color="auto" w:fill="auto"/>
          </w:tcPr>
          <w:p w14:paraId="187F903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Portal</w:t>
            </w:r>
          </w:p>
        </w:tc>
      </w:tr>
      <w:tr w:rsidR="006E6A39" w:rsidRPr="0034122C" w14:paraId="02803AED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64405679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CRM_EMAIL_CONTA_ONLINE</w:t>
            </w:r>
          </w:p>
        </w:tc>
        <w:tc>
          <w:tcPr>
            <w:tcW w:w="3497" w:type="dxa"/>
            <w:shd w:val="clear" w:color="auto" w:fill="auto"/>
          </w:tcPr>
          <w:p w14:paraId="1342393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[CRM.EMAIL_CONTA_ONLINE]</w:t>
            </w:r>
          </w:p>
        </w:tc>
        <w:tc>
          <w:tcPr>
            <w:tcW w:w="3033" w:type="dxa"/>
            <w:shd w:val="clear" w:color="auto" w:fill="auto"/>
          </w:tcPr>
          <w:p w14:paraId="6E9919D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CRM</w:t>
            </w:r>
          </w:p>
        </w:tc>
      </w:tr>
      <w:tr w:rsidR="006E6A39" w:rsidRPr="0034122C" w14:paraId="2154D873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C613B0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PORTAL_DATA_CAD_CONTA_ONLINE</w:t>
            </w:r>
          </w:p>
        </w:tc>
        <w:tc>
          <w:tcPr>
            <w:tcW w:w="3497" w:type="dxa"/>
            <w:shd w:val="clear" w:color="auto" w:fill="auto"/>
          </w:tcPr>
          <w:p w14:paraId="0922B72B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[PORTAL.DATA_CAD_CONTA_ONLINE]</w:t>
            </w:r>
          </w:p>
        </w:tc>
        <w:tc>
          <w:tcPr>
            <w:tcW w:w="3033" w:type="dxa"/>
            <w:shd w:val="clear" w:color="auto" w:fill="auto"/>
          </w:tcPr>
          <w:p w14:paraId="13D9B08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Portal</w:t>
            </w:r>
          </w:p>
        </w:tc>
      </w:tr>
      <w:tr w:rsidR="006E6A39" w:rsidRPr="00524D5F" w14:paraId="503D8652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F007E55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CRM_DATA_CAD_CONTA_ONLINE</w:t>
            </w:r>
          </w:p>
        </w:tc>
        <w:tc>
          <w:tcPr>
            <w:tcW w:w="3497" w:type="dxa"/>
            <w:shd w:val="clear" w:color="auto" w:fill="auto"/>
          </w:tcPr>
          <w:p w14:paraId="60FB5273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[CRM.DATA_CAD_CONTA_ONLINE]</w:t>
            </w:r>
          </w:p>
        </w:tc>
        <w:tc>
          <w:tcPr>
            <w:tcW w:w="3033" w:type="dxa"/>
            <w:shd w:val="clear" w:color="auto" w:fill="auto"/>
          </w:tcPr>
          <w:p w14:paraId="2497023C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CRM</w:t>
            </w:r>
          </w:p>
        </w:tc>
      </w:tr>
      <w:tr w:rsidR="006E6A39" w:rsidRPr="0034122C" w14:paraId="4D31C10E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6356DF6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PORTAL_DT_ULT_STAT_CONTA_ON</w:t>
            </w:r>
          </w:p>
        </w:tc>
        <w:tc>
          <w:tcPr>
            <w:tcW w:w="3497" w:type="dxa"/>
            <w:shd w:val="clear" w:color="auto" w:fill="auto"/>
          </w:tcPr>
          <w:p w14:paraId="16C5C75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[PORTAL.DT_ULT_STAT_CONTA_ON]</w:t>
            </w:r>
          </w:p>
        </w:tc>
        <w:tc>
          <w:tcPr>
            <w:tcW w:w="3033" w:type="dxa"/>
            <w:shd w:val="clear" w:color="auto" w:fill="auto"/>
          </w:tcPr>
          <w:p w14:paraId="3C7E1D2B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Portal</w:t>
            </w:r>
          </w:p>
        </w:tc>
      </w:tr>
      <w:tr w:rsidR="006E6A39" w:rsidRPr="0034122C" w14:paraId="5784588A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8C8060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CRM_DT_ULT_STAT_CONTA_ON</w:t>
            </w:r>
          </w:p>
        </w:tc>
        <w:tc>
          <w:tcPr>
            <w:tcW w:w="3497" w:type="dxa"/>
            <w:shd w:val="clear" w:color="auto" w:fill="auto"/>
          </w:tcPr>
          <w:p w14:paraId="7C9C59D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[CRM.DT_ULT_STAT_CONTA_ON]</w:t>
            </w:r>
          </w:p>
        </w:tc>
        <w:tc>
          <w:tcPr>
            <w:tcW w:w="3033" w:type="dxa"/>
            <w:shd w:val="clear" w:color="auto" w:fill="auto"/>
          </w:tcPr>
          <w:p w14:paraId="152F6D6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CRM</w:t>
            </w:r>
          </w:p>
        </w:tc>
      </w:tr>
      <w:tr w:rsidR="006E6A39" w:rsidRPr="0034122C" w14:paraId="0D4F4C5F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B457D5A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PORTAL_TERMINAL_CONTA_ONLINE</w:t>
            </w:r>
          </w:p>
        </w:tc>
        <w:tc>
          <w:tcPr>
            <w:tcW w:w="3497" w:type="dxa"/>
            <w:shd w:val="clear" w:color="auto" w:fill="auto"/>
          </w:tcPr>
          <w:p w14:paraId="03E6A9A9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[PORTAL.TERMINAL_CONTA_ONLINE]</w:t>
            </w:r>
          </w:p>
        </w:tc>
        <w:tc>
          <w:tcPr>
            <w:tcW w:w="3033" w:type="dxa"/>
            <w:shd w:val="clear" w:color="auto" w:fill="auto"/>
          </w:tcPr>
          <w:p w14:paraId="4307623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Portal</w:t>
            </w:r>
          </w:p>
        </w:tc>
      </w:tr>
      <w:tr w:rsidR="006E6A39" w:rsidRPr="0034122C" w14:paraId="537CDF86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3631861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CRM_TERMINAL_CONTA_ONLINE</w:t>
            </w:r>
          </w:p>
        </w:tc>
        <w:tc>
          <w:tcPr>
            <w:tcW w:w="3497" w:type="dxa"/>
            <w:shd w:val="clear" w:color="auto" w:fill="auto"/>
          </w:tcPr>
          <w:p w14:paraId="24F124CD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[CRM.TERMINAL_CONTA_ONLINE]</w:t>
            </w:r>
          </w:p>
        </w:tc>
        <w:tc>
          <w:tcPr>
            <w:tcW w:w="3033" w:type="dxa"/>
            <w:shd w:val="clear" w:color="auto" w:fill="auto"/>
          </w:tcPr>
          <w:p w14:paraId="521D922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CRM</w:t>
            </w:r>
          </w:p>
        </w:tc>
      </w:tr>
      <w:tr w:rsidR="006E6A39" w:rsidRPr="0034122C" w14:paraId="6FE03F2D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7897ED1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PORTAL_MAT_RESP_CAD_CONTA_ON</w:t>
            </w:r>
          </w:p>
        </w:tc>
        <w:tc>
          <w:tcPr>
            <w:tcW w:w="3497" w:type="dxa"/>
            <w:shd w:val="clear" w:color="auto" w:fill="auto"/>
          </w:tcPr>
          <w:p w14:paraId="776FB49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D052A3">
              <w:rPr>
                <w:rFonts w:ascii="Arial" w:hAnsi="Arial" w:cs="Arial"/>
                <w:sz w:val="16"/>
                <w:szCs w:val="16"/>
              </w:rPr>
              <w:t>MAT_RESP_CAD_CONTA_ON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370F7D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Matrícula Responsável Cadastro Conta Online no Portal </w:t>
            </w:r>
          </w:p>
        </w:tc>
      </w:tr>
      <w:tr w:rsidR="006E6A39" w:rsidRPr="00D052A3" w14:paraId="10661BEA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8E4A646" w14:textId="77777777" w:rsidR="006E6A39" w:rsidRPr="00471E72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CRM_MAT_RESP_CAD_CONTA_ON</w:t>
            </w:r>
          </w:p>
        </w:tc>
        <w:tc>
          <w:tcPr>
            <w:tcW w:w="3497" w:type="dxa"/>
            <w:shd w:val="clear" w:color="auto" w:fill="auto"/>
          </w:tcPr>
          <w:p w14:paraId="46CB87E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[CRM.MAT_RESP_CAD_CONTA_ON]</w:t>
            </w:r>
          </w:p>
        </w:tc>
        <w:tc>
          <w:tcPr>
            <w:tcW w:w="3033" w:type="dxa"/>
            <w:shd w:val="clear" w:color="auto" w:fill="auto"/>
          </w:tcPr>
          <w:p w14:paraId="09294C7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pt-BR"/>
              </w:rPr>
              <w:t>Matrícula Responsável Cadastro Conta Online no Portal</w:t>
            </w:r>
          </w:p>
        </w:tc>
      </w:tr>
      <w:tr w:rsidR="006E6A39" w:rsidRPr="0034122C" w14:paraId="6D10FF96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38498E7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78EB3661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72922E8E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6E6A39" w:rsidRPr="0034122C" w14:paraId="2036B190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029FD0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25DCBFCD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20B6CF2D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6E6A39" w:rsidRPr="0034122C" w14:paraId="1BF3A890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6D46AE5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4B9B0EF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6998E45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Sistema Impactado no Portal</w:t>
            </w:r>
          </w:p>
        </w:tc>
      </w:tr>
      <w:tr w:rsidR="006E6A39" w:rsidRPr="00D052A3" w14:paraId="1BEC51AA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6D96585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3BC77B50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SISTEMA_IMPACTADO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6ED27C02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Sistema Impactado no CRM</w:t>
            </w:r>
          </w:p>
        </w:tc>
      </w:tr>
      <w:tr w:rsidR="006E6A39" w:rsidRPr="00D052A3" w14:paraId="6C77B0B0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5405A0D4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76F7B61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811585D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Contrato no Portal</w:t>
            </w:r>
          </w:p>
        </w:tc>
      </w:tr>
      <w:tr w:rsidR="006E6A39" w:rsidRPr="00D052A3" w14:paraId="0702A0EF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46C2460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26053836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314A35E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Contrato no CRM</w:t>
            </w:r>
          </w:p>
        </w:tc>
      </w:tr>
      <w:tr w:rsidR="006E6A39" w:rsidRPr="0034122C" w14:paraId="5F57ABBD" w14:textId="77777777" w:rsidTr="00D45ECB">
        <w:trPr>
          <w:jc w:val="center"/>
        </w:trPr>
        <w:tc>
          <w:tcPr>
            <w:tcW w:w="0" w:type="auto"/>
            <w:shd w:val="clear" w:color="auto" w:fill="auto"/>
          </w:tcPr>
          <w:p w14:paraId="0AE4A547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VERSION</w:t>
            </w:r>
          </w:p>
        </w:tc>
        <w:tc>
          <w:tcPr>
            <w:tcW w:w="3497" w:type="dxa"/>
            <w:shd w:val="clear" w:color="auto" w:fill="auto"/>
          </w:tcPr>
          <w:p w14:paraId="00A54DF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60ACC6E8" w14:textId="77777777" w:rsidR="006E6A39" w:rsidRPr="00D052A3" w:rsidRDefault="006E6A39" w:rsidP="00D45ECB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em que o alarme foi gerado</w:t>
            </w:r>
          </w:p>
        </w:tc>
      </w:tr>
    </w:tbl>
    <w:p w14:paraId="416467D3" w14:textId="77777777" w:rsidR="006E6A39" w:rsidRPr="00C476C1" w:rsidRDefault="006E6A39" w:rsidP="006E6A39">
      <w:pPr>
        <w:rPr>
          <w:lang w:eastAsia="en-US"/>
        </w:rPr>
      </w:pPr>
    </w:p>
    <w:p w14:paraId="5C568FD9" w14:textId="558152B5" w:rsidR="00BF12FB" w:rsidRDefault="00C476C1" w:rsidP="00C476C1">
      <w:pPr>
        <w:pStyle w:val="Heading5"/>
      </w:pPr>
      <w:r>
        <w:t>Reconciliações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4"/>
        <w:gridCol w:w="2146"/>
        <w:gridCol w:w="2250"/>
        <w:gridCol w:w="2250"/>
      </w:tblGrid>
      <w:tr w:rsidR="00AB7DDE" w14:paraId="3A818DE3" w14:textId="77777777" w:rsidTr="00D360A8">
        <w:trPr>
          <w:trHeight w:val="312"/>
          <w:jc w:val="center"/>
        </w:trPr>
        <w:tc>
          <w:tcPr>
            <w:tcW w:w="3434" w:type="dxa"/>
            <w:shd w:val="clear" w:color="auto" w:fill="BFBFBF" w:themeFill="background1" w:themeFillShade="BF"/>
            <w:vAlign w:val="center"/>
          </w:tcPr>
          <w:p w14:paraId="2843939D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382C015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0A0FBB80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1898D71F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AB7DDE" w14:paraId="73121D53" w14:textId="77777777" w:rsidTr="00D360A8">
        <w:trPr>
          <w:trHeight w:val="312"/>
          <w:jc w:val="center"/>
        </w:trPr>
        <w:tc>
          <w:tcPr>
            <w:tcW w:w="3434" w:type="dxa"/>
            <w:shd w:val="clear" w:color="auto" w:fill="FFFFFF" w:themeFill="background1"/>
            <w:vAlign w:val="center"/>
          </w:tcPr>
          <w:p w14:paraId="172D1E33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  <w:tc>
          <w:tcPr>
            <w:tcW w:w="2146" w:type="dxa"/>
            <w:shd w:val="clear" w:color="auto" w:fill="FFFFFF" w:themeFill="background1"/>
            <w:vAlign w:val="center"/>
          </w:tcPr>
          <w:p w14:paraId="38EC511C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5CF07D0E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SINN</w:t>
            </w:r>
            <w:r w:rsidRPr="006213AB">
              <w:rPr>
                <w:rFonts w:ascii="Arial" w:hAnsi="Arial" w:cs="Arial"/>
                <w:sz w:val="16"/>
              </w:rPr>
              <w:t>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10FA72C8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TV</w:t>
            </w:r>
          </w:p>
        </w:tc>
      </w:tr>
      <w:tr w:rsidR="00AB7DDE" w14:paraId="076921E9" w14:textId="77777777" w:rsidTr="00D360A8">
        <w:trPr>
          <w:trHeight w:val="312"/>
          <w:jc w:val="center"/>
        </w:trPr>
        <w:tc>
          <w:tcPr>
            <w:tcW w:w="3434" w:type="dxa"/>
            <w:shd w:val="clear" w:color="auto" w:fill="FFFFFF" w:themeFill="background1"/>
            <w:vAlign w:val="center"/>
          </w:tcPr>
          <w:p w14:paraId="18FBDB9C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MOI_CDI_TV</w:t>
            </w:r>
          </w:p>
        </w:tc>
        <w:tc>
          <w:tcPr>
            <w:tcW w:w="2146" w:type="dxa"/>
            <w:shd w:val="clear" w:color="auto" w:fill="FFFFFF" w:themeFill="background1"/>
            <w:vAlign w:val="center"/>
          </w:tcPr>
          <w:p w14:paraId="1124BD3A" w14:textId="77777777" w:rsidR="00AB7DDE" w:rsidRPr="006213AB" w:rsidRDefault="00AB7DDE" w:rsidP="00D360A8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97C0D79" w14:textId="77777777" w:rsidR="00AB7DDE" w:rsidRDefault="00AB7DDE" w:rsidP="00D360A8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  <w:r w:rsidRPr="006213AB">
              <w:rPr>
                <w:rFonts w:ascii="Arial" w:hAnsi="Arial" w:cs="Arial"/>
                <w:sz w:val="16"/>
              </w:rPr>
              <w:t>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371DA5A9" w14:textId="77777777" w:rsidR="00AB7DDE" w:rsidRDefault="00AB7DDE" w:rsidP="00D360A8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TV</w:t>
            </w:r>
          </w:p>
        </w:tc>
      </w:tr>
    </w:tbl>
    <w:p w14:paraId="0C976D2A" w14:textId="77777777" w:rsidR="00AB7DDE" w:rsidRPr="006515A8" w:rsidRDefault="00AB7DDE" w:rsidP="00D538DB">
      <w:pPr>
        <w:rPr>
          <w:rFonts w:ascii="Arial" w:hAnsi="Arial" w:cs="Arial"/>
          <w:sz w:val="16"/>
          <w:szCs w:val="16"/>
        </w:rPr>
      </w:pPr>
    </w:p>
    <w:p w14:paraId="0880AAC9" w14:textId="59841DCE" w:rsidR="000A223B" w:rsidRPr="00C476C1" w:rsidRDefault="00C476C1" w:rsidP="000A223B">
      <w:pPr>
        <w:pStyle w:val="Heading5"/>
        <w:rPr>
          <w:lang w:val="pt-BR"/>
        </w:rPr>
      </w:pPr>
      <w:r w:rsidRPr="00C476C1">
        <w:rPr>
          <w:lang w:val="pt-BR"/>
        </w:rPr>
        <w:t xml:space="preserve">Tipos de </w:t>
      </w:r>
      <w:r w:rsidR="000A223B" w:rsidRPr="00C476C1">
        <w:rPr>
          <w:lang w:val="pt-BR"/>
        </w:rPr>
        <w:t xml:space="preserve">Alarmes </w:t>
      </w:r>
      <w:r>
        <w:rPr>
          <w:lang w:val="pt-BR"/>
        </w:rPr>
        <w:t>C</w:t>
      </w:r>
      <w:r w:rsidR="00C61252" w:rsidRPr="00C476C1">
        <w:rPr>
          <w:lang w:val="pt-BR"/>
        </w:rPr>
        <w:t>RM</w:t>
      </w:r>
    </w:p>
    <w:tbl>
      <w:tblPr>
        <w:tblW w:w="100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9"/>
        <w:gridCol w:w="4074"/>
        <w:gridCol w:w="1853"/>
        <w:gridCol w:w="1853"/>
      </w:tblGrid>
      <w:tr w:rsidR="000A223B" w:rsidRPr="00B27225" w14:paraId="33BAB3D5" w14:textId="77777777" w:rsidTr="00AE1344">
        <w:trPr>
          <w:trHeight w:val="361"/>
          <w:jc w:val="center"/>
        </w:trPr>
        <w:tc>
          <w:tcPr>
            <w:tcW w:w="2319" w:type="dxa"/>
            <w:shd w:val="clear" w:color="FFFFFF" w:fill="C0C0C0"/>
            <w:noWrap/>
            <w:vAlign w:val="center"/>
            <w:hideMark/>
          </w:tcPr>
          <w:p w14:paraId="4B24983E" w14:textId="77777777" w:rsidR="000A223B" w:rsidRPr="006213AB" w:rsidRDefault="000A223B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74" w:type="dxa"/>
            <w:shd w:val="clear" w:color="auto" w:fill="BFBFBF" w:themeFill="background1" w:themeFillShade="BF"/>
            <w:vAlign w:val="center"/>
          </w:tcPr>
          <w:p w14:paraId="55F15757" w14:textId="77777777" w:rsidR="000A223B" w:rsidRPr="006213AB" w:rsidRDefault="000A223B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53" w:type="dxa"/>
            <w:shd w:val="clear" w:color="auto" w:fill="BFBFBF" w:themeFill="background1" w:themeFillShade="BF"/>
            <w:vAlign w:val="center"/>
          </w:tcPr>
          <w:p w14:paraId="26B09620" w14:textId="77777777" w:rsidR="000A223B" w:rsidRPr="006213AB" w:rsidRDefault="000A223B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3" w:type="dxa"/>
            <w:shd w:val="clear" w:color="auto" w:fill="BFBFBF" w:themeFill="background1" w:themeFillShade="BF"/>
            <w:vAlign w:val="center"/>
          </w:tcPr>
          <w:p w14:paraId="5F7C0438" w14:textId="77777777" w:rsidR="000A223B" w:rsidRDefault="000A223B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0A223B" w:rsidRPr="00B27225" w14:paraId="1FC92E76" w14:textId="77777777" w:rsidTr="00AE1344">
        <w:trPr>
          <w:trHeight w:val="479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1C91C3E7" w14:textId="77777777" w:rsidR="000A223B" w:rsidRPr="006213AB" w:rsidRDefault="000A223B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74" w:type="dxa"/>
            <w:vAlign w:val="center"/>
          </w:tcPr>
          <w:p w14:paraId="1F154060" w14:textId="63C383AA" w:rsidR="000A223B" w:rsidRPr="00BD1AF4" w:rsidRDefault="000A223B" w:rsidP="00F24F84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EXIST_CPF_TERM_MOI_</w:t>
            </w:r>
            <w:r w:rsidR="00F24F84" w:rsidRPr="00F24F84"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  <w:t>SINN</w:t>
            </w:r>
            <w:r>
              <w:rPr>
                <w:rFonts w:ascii="Arial" w:hAnsi="Arial" w:cs="Arial"/>
                <w:sz w:val="16"/>
                <w:lang w:val="en-US"/>
              </w:rPr>
              <w:t>_</w:t>
            </w:r>
            <w:r w:rsidR="00F24F84">
              <w:rPr>
                <w:rFonts w:ascii="Arial" w:hAnsi="Arial" w:cs="Arial"/>
                <w:sz w:val="16"/>
                <w:lang w:val="en-US"/>
              </w:rPr>
              <w:t>TV</w:t>
            </w:r>
          </w:p>
        </w:tc>
        <w:tc>
          <w:tcPr>
            <w:tcW w:w="1853" w:type="dxa"/>
            <w:vAlign w:val="center"/>
          </w:tcPr>
          <w:p w14:paraId="0D5352FB" w14:textId="77777777" w:rsidR="000A223B" w:rsidRPr="006213AB" w:rsidRDefault="000A223B" w:rsidP="000A223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3" w:type="dxa"/>
            <w:vAlign w:val="center"/>
          </w:tcPr>
          <w:p w14:paraId="50A33230" w14:textId="5D70888F" w:rsidR="000A223B" w:rsidRDefault="00F11402" w:rsidP="000A223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0A223B" w:rsidRPr="00B27225" w14:paraId="0EAAA341" w14:textId="77777777" w:rsidTr="00AE1344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408223D" w14:textId="77777777" w:rsidR="000A223B" w:rsidRPr="006213AB" w:rsidRDefault="000A223B" w:rsidP="000A223B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74" w:type="dxa"/>
            <w:vAlign w:val="center"/>
          </w:tcPr>
          <w:p w14:paraId="47162892" w14:textId="614CAEEB" w:rsidR="000A223B" w:rsidRPr="00BD1AF4" w:rsidRDefault="000A223B" w:rsidP="00F24F84">
            <w:pPr>
              <w:rPr>
                <w:rFonts w:ascii="Arial" w:hAnsi="Arial" w:cs="Arial"/>
                <w:sz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</w:t>
            </w:r>
            <w:r>
              <w:rPr>
                <w:rFonts w:ascii="Arial" w:hAnsi="Arial" w:cs="Arial"/>
                <w:sz w:val="16"/>
                <w:lang w:val="en-US"/>
              </w:rPr>
              <w:t>XIST_CPF_TERM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 w:rsidR="00F24F84">
              <w:rPr>
                <w:rFonts w:ascii="Arial" w:hAnsi="Arial" w:cs="Arial"/>
                <w:sz w:val="16"/>
                <w:lang w:val="en-US"/>
              </w:rPr>
              <w:t>SINN</w:t>
            </w:r>
            <w:r>
              <w:rPr>
                <w:rFonts w:ascii="Arial" w:hAnsi="Arial" w:cs="Arial"/>
                <w:sz w:val="16"/>
                <w:lang w:val="en-US"/>
              </w:rPr>
              <w:t>_MOI_</w:t>
            </w:r>
            <w:r w:rsidR="00F24F84">
              <w:rPr>
                <w:rFonts w:ascii="Arial" w:hAnsi="Arial" w:cs="Arial"/>
                <w:sz w:val="16"/>
                <w:lang w:val="en-US"/>
              </w:rPr>
              <w:t>TV</w:t>
            </w:r>
          </w:p>
        </w:tc>
        <w:tc>
          <w:tcPr>
            <w:tcW w:w="1853" w:type="dxa"/>
            <w:vAlign w:val="center"/>
          </w:tcPr>
          <w:p w14:paraId="381F3B89" w14:textId="77777777" w:rsidR="000A223B" w:rsidRPr="006213AB" w:rsidRDefault="000A223B" w:rsidP="000A223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3" w:type="dxa"/>
            <w:vAlign w:val="center"/>
          </w:tcPr>
          <w:p w14:paraId="213BD016" w14:textId="3EBC9432" w:rsidR="000A223B" w:rsidRDefault="00F11402" w:rsidP="000A223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2157FBF9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383DBB8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lastRenderedPageBreak/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4" w:type="dxa"/>
            <w:vAlign w:val="center"/>
          </w:tcPr>
          <w:p w14:paraId="3490F504" w14:textId="73BADAAE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CONSIST_STAT_TERM_MOI_SINN_TV</w:t>
            </w:r>
          </w:p>
        </w:tc>
        <w:tc>
          <w:tcPr>
            <w:tcW w:w="1853" w:type="dxa"/>
            <w:vAlign w:val="center"/>
          </w:tcPr>
          <w:p w14:paraId="381465C2" w14:textId="5CF9CCB6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1908C03" w14:textId="67695D2E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7B851D8B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76A51BB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4" w:type="dxa"/>
            <w:vAlign w:val="center"/>
          </w:tcPr>
          <w:p w14:paraId="54CE42D8" w14:textId="3C96BBF2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CONSIST_STAT_TERM_SINN_MOI_TV</w:t>
            </w:r>
          </w:p>
        </w:tc>
        <w:tc>
          <w:tcPr>
            <w:tcW w:w="1853" w:type="dxa"/>
            <w:vAlign w:val="center"/>
          </w:tcPr>
          <w:p w14:paraId="07E73AC7" w14:textId="09A26F5A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CC6A3C2" w14:textId="6C67933A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4C255366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3CCB560E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74" w:type="dxa"/>
            <w:vAlign w:val="center"/>
          </w:tcPr>
          <w:p w14:paraId="5FB13AF7" w14:textId="22785F2A" w:rsidR="009E658D" w:rsidRPr="009E658D" w:rsidRDefault="009E658D" w:rsidP="009E658D">
            <w:pPr>
              <w:rPr>
                <w:rFonts w:ascii="Arial" w:hAnsi="Arial" w:cs="Arial"/>
                <w:sz w:val="16"/>
              </w:rPr>
            </w:pPr>
            <w:r w:rsidRPr="009E658D">
              <w:rPr>
                <w:rFonts w:ascii="Arial" w:hAnsi="Arial" w:cs="Arial"/>
                <w:sz w:val="16"/>
              </w:rPr>
              <w:t>CONSIST_TIPO_PROD_MOI_SINN_TV</w:t>
            </w:r>
          </w:p>
        </w:tc>
        <w:tc>
          <w:tcPr>
            <w:tcW w:w="1853" w:type="dxa"/>
            <w:vAlign w:val="center"/>
          </w:tcPr>
          <w:p w14:paraId="2D2FF471" w14:textId="118B6498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3C15D4F" w14:textId="7E8B2D11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13C7CA63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EFD56A2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74" w:type="dxa"/>
            <w:vAlign w:val="center"/>
          </w:tcPr>
          <w:p w14:paraId="67F151E0" w14:textId="129C98A5" w:rsidR="009E658D" w:rsidRPr="009E658D" w:rsidRDefault="009E658D" w:rsidP="009E658D">
            <w:pPr>
              <w:rPr>
                <w:rFonts w:ascii="Arial" w:hAnsi="Arial" w:cs="Arial"/>
                <w:sz w:val="16"/>
              </w:rPr>
            </w:pPr>
            <w:r w:rsidRPr="009E658D">
              <w:rPr>
                <w:rFonts w:ascii="Arial" w:hAnsi="Arial" w:cs="Arial"/>
                <w:sz w:val="16"/>
              </w:rPr>
              <w:t>CONSIST_TIPO_PROD_SINN_MOI_TV</w:t>
            </w:r>
          </w:p>
        </w:tc>
        <w:tc>
          <w:tcPr>
            <w:tcW w:w="1853" w:type="dxa"/>
            <w:vAlign w:val="center"/>
          </w:tcPr>
          <w:p w14:paraId="2FDEF417" w14:textId="25B9EF12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746D78C" w14:textId="2B93845C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58965BB1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70EB82E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74" w:type="dxa"/>
            <w:vAlign w:val="center"/>
          </w:tcPr>
          <w:p w14:paraId="1ABC8F49" w14:textId="275F47EC" w:rsidR="009E658D" w:rsidRPr="009E658D" w:rsidRDefault="009E658D" w:rsidP="009E658D">
            <w:pPr>
              <w:rPr>
                <w:rFonts w:ascii="Arial" w:hAnsi="Arial" w:cs="Arial"/>
                <w:sz w:val="16"/>
              </w:rPr>
            </w:pPr>
            <w:r w:rsidRPr="009E658D">
              <w:rPr>
                <w:rFonts w:ascii="Arial" w:hAnsi="Arial" w:cs="Arial"/>
                <w:sz w:val="16"/>
              </w:rPr>
              <w:t>CONSIST_NOME_PLANO_MOI_SINN_TV</w:t>
            </w:r>
          </w:p>
        </w:tc>
        <w:tc>
          <w:tcPr>
            <w:tcW w:w="1853" w:type="dxa"/>
            <w:vAlign w:val="center"/>
          </w:tcPr>
          <w:p w14:paraId="4ED1ABD3" w14:textId="7CFE8C6A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5CB9A25B" w14:textId="3F06CABD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584009F2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1B487EF4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74" w:type="dxa"/>
            <w:vAlign w:val="center"/>
          </w:tcPr>
          <w:p w14:paraId="473B0E76" w14:textId="5DEDD45E" w:rsidR="009E658D" w:rsidRPr="009E658D" w:rsidRDefault="009E658D" w:rsidP="009E658D">
            <w:pPr>
              <w:rPr>
                <w:rFonts w:ascii="Arial" w:hAnsi="Arial" w:cs="Arial"/>
                <w:sz w:val="16"/>
              </w:rPr>
            </w:pPr>
            <w:r w:rsidRPr="009E658D">
              <w:rPr>
                <w:rFonts w:ascii="Arial" w:hAnsi="Arial" w:cs="Arial"/>
                <w:sz w:val="16"/>
              </w:rPr>
              <w:t>CONSIST_NOME_PLANO_SINN_MOI_TV</w:t>
            </w:r>
          </w:p>
        </w:tc>
        <w:tc>
          <w:tcPr>
            <w:tcW w:w="1853" w:type="dxa"/>
            <w:vAlign w:val="center"/>
          </w:tcPr>
          <w:p w14:paraId="3FA6AB12" w14:textId="4552C7E1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7FDA215" w14:textId="28806D58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4371304E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2BCA6EBE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74" w:type="dxa"/>
            <w:vAlign w:val="center"/>
          </w:tcPr>
          <w:p w14:paraId="10074319" w14:textId="7510FE71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CONSIST_STAT_CONT_ON_MOI_SINN_TV</w:t>
            </w:r>
          </w:p>
        </w:tc>
        <w:tc>
          <w:tcPr>
            <w:tcW w:w="1853" w:type="dxa"/>
            <w:vAlign w:val="center"/>
          </w:tcPr>
          <w:p w14:paraId="01A5C1EB" w14:textId="67F5D183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F0D11D0" w14:textId="50DBDAEF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6221884E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6856FA2C" w14:textId="77777777" w:rsidR="009E658D" w:rsidRPr="00A512B8" w:rsidRDefault="009E658D" w:rsidP="009E658D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74" w:type="dxa"/>
            <w:vAlign w:val="center"/>
          </w:tcPr>
          <w:p w14:paraId="6BC86204" w14:textId="5BB8AE1B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CONSIST_STAT_CONT_ON_SINN_MOI_TV</w:t>
            </w:r>
          </w:p>
        </w:tc>
        <w:tc>
          <w:tcPr>
            <w:tcW w:w="1853" w:type="dxa"/>
            <w:vAlign w:val="center"/>
          </w:tcPr>
          <w:p w14:paraId="01653336" w14:textId="587070F6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26A468E" w14:textId="1327EC3E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428D57C8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2969E748" w14:textId="77777777" w:rsidR="009E658D" w:rsidRPr="00962116" w:rsidRDefault="009E658D" w:rsidP="009E658D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74" w:type="dxa"/>
            <w:vAlign w:val="center"/>
          </w:tcPr>
          <w:p w14:paraId="5EDA7AB0" w14:textId="20086920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CONSIST_EMAIL_CONT_ON_MOI_SINN_TV</w:t>
            </w:r>
          </w:p>
        </w:tc>
        <w:tc>
          <w:tcPr>
            <w:tcW w:w="1853" w:type="dxa"/>
            <w:vAlign w:val="center"/>
          </w:tcPr>
          <w:p w14:paraId="7EA1A15A" w14:textId="5FF8916A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9B7FDB9" w14:textId="19898609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5C421D65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36D68A0" w14:textId="77777777" w:rsidR="009E658D" w:rsidRPr="00962116" w:rsidRDefault="009E658D" w:rsidP="009E658D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74" w:type="dxa"/>
            <w:vAlign w:val="center"/>
          </w:tcPr>
          <w:p w14:paraId="57539B37" w14:textId="40BDB911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CONSIST_EMAIL_CONT_ON_SINN_MOI_TV</w:t>
            </w:r>
          </w:p>
        </w:tc>
        <w:tc>
          <w:tcPr>
            <w:tcW w:w="1853" w:type="dxa"/>
            <w:vAlign w:val="center"/>
          </w:tcPr>
          <w:p w14:paraId="3D7665B2" w14:textId="49C81208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22839E8" w14:textId="3CF50EB4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7640EC6D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6F6E9AA9" w14:textId="77777777" w:rsidR="009E658D" w:rsidRPr="00962116" w:rsidRDefault="009E658D" w:rsidP="009E658D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74" w:type="dxa"/>
            <w:vAlign w:val="center"/>
          </w:tcPr>
          <w:p w14:paraId="0130369E" w14:textId="28BBDE73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CONSIST_DT_CAD_CONT_ON_MOI_SINN_TV</w:t>
            </w:r>
          </w:p>
        </w:tc>
        <w:tc>
          <w:tcPr>
            <w:tcW w:w="1853" w:type="dxa"/>
            <w:vAlign w:val="center"/>
          </w:tcPr>
          <w:p w14:paraId="31ABEA32" w14:textId="1671AECE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B444CBE" w14:textId="55EA3958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0EC40D53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33BAFA29" w14:textId="77777777" w:rsidR="009E658D" w:rsidRPr="00962116" w:rsidRDefault="009E658D" w:rsidP="009E658D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74" w:type="dxa"/>
            <w:vAlign w:val="center"/>
          </w:tcPr>
          <w:p w14:paraId="271BCFFC" w14:textId="3C976E12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CONSIST_DT_CAD_CONT_ON_SINN_MOI_TV</w:t>
            </w:r>
          </w:p>
        </w:tc>
        <w:tc>
          <w:tcPr>
            <w:tcW w:w="1853" w:type="dxa"/>
            <w:vAlign w:val="center"/>
          </w:tcPr>
          <w:p w14:paraId="7106CF42" w14:textId="4F0305BC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D4A1994" w14:textId="18881131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626E6742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5A4BBEE0" w14:textId="77777777" w:rsidR="009E658D" w:rsidRPr="004B7E2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74" w:type="dxa"/>
            <w:vAlign w:val="center"/>
          </w:tcPr>
          <w:p w14:paraId="26E6763C" w14:textId="2F9355B0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CONSIST_DT_ULT_STAT_CONT_ON_MOI_SINN_TV</w:t>
            </w:r>
          </w:p>
        </w:tc>
        <w:tc>
          <w:tcPr>
            <w:tcW w:w="1853" w:type="dxa"/>
            <w:vAlign w:val="center"/>
          </w:tcPr>
          <w:p w14:paraId="7252B3FC" w14:textId="11824DA5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9CFC2BB" w14:textId="4DF1A188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B27225" w14:paraId="39ED8478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07C3B53" w14:textId="77777777" w:rsidR="009E658D" w:rsidRPr="004B7E2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74" w:type="dxa"/>
            <w:vAlign w:val="center"/>
          </w:tcPr>
          <w:p w14:paraId="78FCABA7" w14:textId="5432AE47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CONSIST_DT_ULT_STAT_CONT_ON_SINN_MOI_TV</w:t>
            </w:r>
          </w:p>
        </w:tc>
        <w:tc>
          <w:tcPr>
            <w:tcW w:w="1853" w:type="dxa"/>
            <w:vAlign w:val="center"/>
          </w:tcPr>
          <w:p w14:paraId="105210F8" w14:textId="3A71FE0F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761B1C4" w14:textId="5E12962B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4B7E2D" w14:paraId="62C7A427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67FFC862" w14:textId="77777777" w:rsidR="009E658D" w:rsidRPr="00434A98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74" w:type="dxa"/>
            <w:vAlign w:val="center"/>
          </w:tcPr>
          <w:p w14:paraId="5AB73ACE" w14:textId="488A535E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CONSIST_TER_CAD_CON_ON_MOI_SINN_TV</w:t>
            </w:r>
          </w:p>
        </w:tc>
        <w:tc>
          <w:tcPr>
            <w:tcW w:w="1853" w:type="dxa"/>
            <w:vAlign w:val="center"/>
          </w:tcPr>
          <w:p w14:paraId="4257DD8F" w14:textId="3C647625" w:rsidR="009E658D" w:rsidRPr="004B7E2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FDB7FEE" w14:textId="618A61C4" w:rsidR="009E658D" w:rsidRPr="004B7E2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9E658D" w:rsidRPr="004B7E2D" w14:paraId="519D6938" w14:textId="77777777" w:rsidTr="009E658D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1FF14C14" w14:textId="77777777" w:rsidR="009E658D" w:rsidRPr="00434A98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74" w:type="dxa"/>
            <w:vAlign w:val="center"/>
          </w:tcPr>
          <w:p w14:paraId="070061ED" w14:textId="73B6C0D2" w:rsidR="009E658D" w:rsidRPr="009E658D" w:rsidRDefault="009E658D" w:rsidP="009E658D">
            <w:pPr>
              <w:rPr>
                <w:rFonts w:ascii="Arial" w:hAnsi="Arial" w:cs="Arial"/>
                <w:sz w:val="16"/>
                <w:lang w:val="en-US"/>
              </w:rPr>
            </w:pPr>
            <w:r w:rsidRPr="009E658D">
              <w:rPr>
                <w:rFonts w:ascii="Arial" w:hAnsi="Arial" w:cs="Arial"/>
                <w:sz w:val="16"/>
                <w:lang w:val="en-US"/>
              </w:rPr>
              <w:t>CONSIST_TER_CAD_CONT_ON_SINN_MOI_TV</w:t>
            </w:r>
          </w:p>
        </w:tc>
        <w:tc>
          <w:tcPr>
            <w:tcW w:w="1853" w:type="dxa"/>
            <w:vAlign w:val="center"/>
          </w:tcPr>
          <w:p w14:paraId="34B97F97" w14:textId="4889F7F2" w:rsidR="009E658D" w:rsidRDefault="009E658D" w:rsidP="009E658D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B608A10" w14:textId="5C4C9CB7" w:rsidR="009E658D" w:rsidRDefault="009E658D" w:rsidP="009E658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</w:tbl>
    <w:p w14:paraId="03996892" w14:textId="77777777" w:rsidR="000A223B" w:rsidRDefault="000A223B" w:rsidP="000A223B">
      <w:pPr>
        <w:rPr>
          <w:highlight w:val="yellow"/>
          <w:lang w:val="en-US" w:eastAsia="en-US"/>
        </w:rPr>
      </w:pPr>
    </w:p>
    <w:p w14:paraId="44710C46" w14:textId="6F4DF20F" w:rsidR="00C61252" w:rsidRPr="00C476C1" w:rsidRDefault="00C476C1" w:rsidP="00C61252">
      <w:pPr>
        <w:pStyle w:val="Heading5"/>
        <w:rPr>
          <w:lang w:val="pt-BR"/>
        </w:rPr>
      </w:pPr>
      <w:r w:rsidRPr="00C476C1">
        <w:rPr>
          <w:lang w:val="pt-BR"/>
        </w:rPr>
        <w:t xml:space="preserve">Tipos de </w:t>
      </w:r>
      <w:r w:rsidR="00C61252" w:rsidRPr="00C476C1">
        <w:rPr>
          <w:lang w:val="pt-BR"/>
        </w:rPr>
        <w:t>Alarmes CDI</w:t>
      </w:r>
    </w:p>
    <w:tbl>
      <w:tblPr>
        <w:tblW w:w="100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9"/>
        <w:gridCol w:w="4074"/>
        <w:gridCol w:w="1853"/>
        <w:gridCol w:w="1853"/>
      </w:tblGrid>
      <w:tr w:rsidR="00C61252" w:rsidRPr="00B27225" w14:paraId="21181C83" w14:textId="77777777" w:rsidTr="00C61252">
        <w:trPr>
          <w:trHeight w:val="361"/>
          <w:jc w:val="center"/>
        </w:trPr>
        <w:tc>
          <w:tcPr>
            <w:tcW w:w="2319" w:type="dxa"/>
            <w:shd w:val="clear" w:color="FFFFFF" w:fill="C0C0C0"/>
            <w:noWrap/>
            <w:vAlign w:val="center"/>
            <w:hideMark/>
          </w:tcPr>
          <w:p w14:paraId="3FF0C195" w14:textId="77777777" w:rsidR="00C61252" w:rsidRPr="006213AB" w:rsidRDefault="00C61252" w:rsidP="00B30D1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74" w:type="dxa"/>
            <w:shd w:val="clear" w:color="auto" w:fill="BFBFBF" w:themeFill="background1" w:themeFillShade="BF"/>
            <w:vAlign w:val="center"/>
          </w:tcPr>
          <w:p w14:paraId="123F370A" w14:textId="77777777" w:rsidR="00C61252" w:rsidRPr="00C61252" w:rsidRDefault="00C61252" w:rsidP="00C6125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color w:val="000000"/>
                <w:sz w:val="16"/>
                <w:szCs w:val="16"/>
              </w:rPr>
              <w:t>ALARME</w:t>
            </w:r>
          </w:p>
        </w:tc>
        <w:tc>
          <w:tcPr>
            <w:tcW w:w="1853" w:type="dxa"/>
            <w:shd w:val="clear" w:color="auto" w:fill="BFBFBF" w:themeFill="background1" w:themeFillShade="BF"/>
            <w:vAlign w:val="center"/>
          </w:tcPr>
          <w:p w14:paraId="1E2F402B" w14:textId="77777777" w:rsidR="00C61252" w:rsidRPr="006213AB" w:rsidRDefault="00C61252" w:rsidP="00B30D13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3" w:type="dxa"/>
            <w:shd w:val="clear" w:color="auto" w:fill="BFBFBF" w:themeFill="background1" w:themeFillShade="BF"/>
            <w:vAlign w:val="center"/>
          </w:tcPr>
          <w:p w14:paraId="15BD7AAE" w14:textId="77777777" w:rsidR="00C61252" w:rsidRPr="00C61252" w:rsidRDefault="00C61252" w:rsidP="00C6125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color w:val="000000"/>
                <w:sz w:val="16"/>
                <w:szCs w:val="16"/>
              </w:rPr>
              <w:t>RECONCILIAÇÃO</w:t>
            </w:r>
          </w:p>
        </w:tc>
      </w:tr>
      <w:tr w:rsidR="00C61252" w:rsidRPr="00B27225" w14:paraId="16CE440B" w14:textId="77777777" w:rsidTr="00C61252">
        <w:trPr>
          <w:trHeight w:val="479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350A8304" w14:textId="77777777" w:rsidR="00C61252" w:rsidRPr="006213AB" w:rsidRDefault="00C61252" w:rsidP="00C6125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74" w:type="dxa"/>
            <w:vAlign w:val="center"/>
          </w:tcPr>
          <w:p w14:paraId="6F50F77C" w14:textId="71E0E429" w:rsidR="00C61252" w:rsidRPr="00C61252" w:rsidRDefault="003B7678" w:rsidP="00C61252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EXIST_CPF_TERM_MOI_CDI_TV</w:t>
            </w:r>
          </w:p>
        </w:tc>
        <w:tc>
          <w:tcPr>
            <w:tcW w:w="1853" w:type="dxa"/>
            <w:vAlign w:val="center"/>
          </w:tcPr>
          <w:p w14:paraId="10333162" w14:textId="77777777" w:rsidR="00C61252" w:rsidRPr="006213AB" w:rsidRDefault="00C61252" w:rsidP="00C6125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3" w:type="dxa"/>
            <w:vAlign w:val="center"/>
          </w:tcPr>
          <w:p w14:paraId="16FA2E48" w14:textId="6B356C5E" w:rsidR="00C61252" w:rsidRPr="00C61252" w:rsidRDefault="00C61252" w:rsidP="00C61252">
            <w:pPr>
              <w:rPr>
                <w:rFonts w:ascii="Arial" w:hAnsi="Arial" w:cs="Arial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C61252" w:rsidRPr="00B27225" w14:paraId="15366ECB" w14:textId="77777777" w:rsidTr="00C6125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2152335" w14:textId="77777777" w:rsidR="00C61252" w:rsidRPr="006213AB" w:rsidRDefault="00C61252" w:rsidP="00C6125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CPF + TERMINAL</w:t>
            </w:r>
          </w:p>
        </w:tc>
        <w:tc>
          <w:tcPr>
            <w:tcW w:w="4074" w:type="dxa"/>
            <w:vAlign w:val="center"/>
          </w:tcPr>
          <w:p w14:paraId="7FF4471F" w14:textId="0EFC6169" w:rsidR="00C61252" w:rsidRPr="00C61252" w:rsidRDefault="003B7678" w:rsidP="00C61252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EXIST_CPF_TERM_CDI_MOI_TV</w:t>
            </w:r>
          </w:p>
        </w:tc>
        <w:tc>
          <w:tcPr>
            <w:tcW w:w="1853" w:type="dxa"/>
            <w:vAlign w:val="center"/>
          </w:tcPr>
          <w:p w14:paraId="59596A2C" w14:textId="77777777" w:rsidR="00C61252" w:rsidRPr="006213AB" w:rsidRDefault="00C61252" w:rsidP="00C6125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3" w:type="dxa"/>
            <w:vAlign w:val="center"/>
          </w:tcPr>
          <w:p w14:paraId="564AF8C5" w14:textId="27C11C73" w:rsidR="00C61252" w:rsidRPr="00C61252" w:rsidRDefault="00C61252" w:rsidP="00C61252">
            <w:pPr>
              <w:rPr>
                <w:rFonts w:ascii="Arial" w:hAnsi="Arial" w:cs="Arial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0B38D20C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64451153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4" w:type="dxa"/>
            <w:vAlign w:val="center"/>
          </w:tcPr>
          <w:p w14:paraId="48B6841B" w14:textId="52516988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CONSIST_STAT_TERM_MOI_CDI_TV</w:t>
            </w:r>
          </w:p>
        </w:tc>
        <w:tc>
          <w:tcPr>
            <w:tcW w:w="1853" w:type="dxa"/>
            <w:vAlign w:val="center"/>
          </w:tcPr>
          <w:p w14:paraId="1CF6C951" w14:textId="1A072597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295E32B" w14:textId="18419EA9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650100C9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1DDEDFA4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</w:rPr>
              <w:t xml:space="preserve">CPF + </w:t>
            </w: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4" w:type="dxa"/>
            <w:vAlign w:val="center"/>
          </w:tcPr>
          <w:p w14:paraId="0A3662C9" w14:textId="7BB69BE3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CONSIST_STAT_TERM_CDI_MOI_TV</w:t>
            </w:r>
          </w:p>
        </w:tc>
        <w:tc>
          <w:tcPr>
            <w:tcW w:w="1853" w:type="dxa"/>
            <w:vAlign w:val="center"/>
          </w:tcPr>
          <w:p w14:paraId="63786214" w14:textId="0A4AD1E7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C5787CA" w14:textId="7CD6AFA1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01496084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728805E5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lastRenderedPageBreak/>
              <w:t>CPF + TERMINAL + TIPO_PRODUTO</w:t>
            </w:r>
          </w:p>
        </w:tc>
        <w:tc>
          <w:tcPr>
            <w:tcW w:w="4074" w:type="dxa"/>
            <w:vAlign w:val="center"/>
          </w:tcPr>
          <w:p w14:paraId="67570B17" w14:textId="0CE10176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</w:rPr>
            </w:pPr>
            <w:r w:rsidRPr="00D01C2B">
              <w:rPr>
                <w:rFonts w:ascii="Arial" w:hAnsi="Arial" w:cs="Arial"/>
                <w:sz w:val="16"/>
                <w:szCs w:val="16"/>
              </w:rPr>
              <w:t>CONSIST_TIPO_PROD_MOI_CDI_TV</w:t>
            </w:r>
          </w:p>
        </w:tc>
        <w:tc>
          <w:tcPr>
            <w:tcW w:w="1853" w:type="dxa"/>
            <w:vAlign w:val="center"/>
          </w:tcPr>
          <w:p w14:paraId="11515696" w14:textId="41C215D6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8737B2D" w14:textId="0C18823A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651AFD59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77086278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CPF + TERMINAL + TIPO_PRODUTO</w:t>
            </w:r>
          </w:p>
        </w:tc>
        <w:tc>
          <w:tcPr>
            <w:tcW w:w="4074" w:type="dxa"/>
            <w:vAlign w:val="center"/>
          </w:tcPr>
          <w:p w14:paraId="17B6907B" w14:textId="7227785A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</w:rPr>
            </w:pPr>
            <w:r w:rsidRPr="00D01C2B">
              <w:rPr>
                <w:rFonts w:ascii="Arial" w:hAnsi="Arial" w:cs="Arial"/>
                <w:sz w:val="16"/>
                <w:szCs w:val="16"/>
              </w:rPr>
              <w:t>CONSIST_TIPO_PROD_CDI_MOI_TV</w:t>
            </w:r>
          </w:p>
        </w:tc>
        <w:tc>
          <w:tcPr>
            <w:tcW w:w="1853" w:type="dxa"/>
            <w:vAlign w:val="center"/>
          </w:tcPr>
          <w:p w14:paraId="51D17980" w14:textId="3C8D328A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C2F13E4" w14:textId="363338CC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1A7D1B7A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57763259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74" w:type="dxa"/>
            <w:vAlign w:val="center"/>
          </w:tcPr>
          <w:p w14:paraId="6C765333" w14:textId="2D8C7B95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</w:rPr>
            </w:pPr>
            <w:r w:rsidRPr="00D01C2B">
              <w:rPr>
                <w:rFonts w:ascii="Arial" w:hAnsi="Arial" w:cs="Arial"/>
                <w:sz w:val="16"/>
                <w:szCs w:val="16"/>
              </w:rPr>
              <w:t>CONSIST_NOME_PLANO_MOI_CDI_TV</w:t>
            </w:r>
          </w:p>
        </w:tc>
        <w:tc>
          <w:tcPr>
            <w:tcW w:w="1853" w:type="dxa"/>
            <w:vAlign w:val="center"/>
          </w:tcPr>
          <w:p w14:paraId="1262C7B0" w14:textId="08FC5A71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2935DA9" w14:textId="102C0CB0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4F2FDF0D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4C93CD31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CPF + TERMINAL + NOME_PLANO</w:t>
            </w:r>
          </w:p>
        </w:tc>
        <w:tc>
          <w:tcPr>
            <w:tcW w:w="4074" w:type="dxa"/>
            <w:vAlign w:val="center"/>
          </w:tcPr>
          <w:p w14:paraId="5D33C1A4" w14:textId="6E446D74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</w:rPr>
            </w:pPr>
            <w:r w:rsidRPr="00D01C2B">
              <w:rPr>
                <w:rFonts w:ascii="Arial" w:hAnsi="Arial" w:cs="Arial"/>
                <w:sz w:val="16"/>
                <w:szCs w:val="16"/>
              </w:rPr>
              <w:t>CONSIST_NOME_PLANO_CDI_MOI_TV</w:t>
            </w:r>
          </w:p>
        </w:tc>
        <w:tc>
          <w:tcPr>
            <w:tcW w:w="1853" w:type="dxa"/>
            <w:vAlign w:val="center"/>
          </w:tcPr>
          <w:p w14:paraId="25989F8D" w14:textId="5C605DE8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B2D9812" w14:textId="72AB8EFE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6D1CB4A5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7A8CE0F1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74" w:type="dxa"/>
            <w:vAlign w:val="center"/>
          </w:tcPr>
          <w:p w14:paraId="099E7AFC" w14:textId="613E8F22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CONSIST_STAT_CONT_ON_MOI_CDI_TV</w:t>
            </w:r>
          </w:p>
        </w:tc>
        <w:tc>
          <w:tcPr>
            <w:tcW w:w="1853" w:type="dxa"/>
            <w:vAlign w:val="center"/>
          </w:tcPr>
          <w:p w14:paraId="1FE0CBB9" w14:textId="1BD3658F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DF43833" w14:textId="3301CE97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5E55A257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014B2005" w14:textId="77777777" w:rsidR="00D01C2B" w:rsidRPr="00A512B8" w:rsidRDefault="00D01C2B" w:rsidP="00D01C2B">
            <w:pPr>
              <w:rPr>
                <w:rFonts w:ascii="Arial" w:hAnsi="Arial" w:cs="Arial"/>
                <w:sz w:val="16"/>
                <w:lang w:eastAsia="en-US"/>
              </w:rPr>
            </w:pPr>
            <w:r w:rsidRPr="00962116">
              <w:rPr>
                <w:rFonts w:ascii="Arial" w:hAnsi="Arial" w:cs="Arial"/>
                <w:sz w:val="16"/>
              </w:rPr>
              <w:t>CPF + TERMINAL + STATUS_CONTA_ONLINE</w:t>
            </w:r>
          </w:p>
        </w:tc>
        <w:tc>
          <w:tcPr>
            <w:tcW w:w="4074" w:type="dxa"/>
            <w:vAlign w:val="center"/>
          </w:tcPr>
          <w:p w14:paraId="3A181FE1" w14:textId="59F643C4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CONSIST_STAT_CONT_ON_MOI_CDI_TV</w:t>
            </w:r>
          </w:p>
        </w:tc>
        <w:tc>
          <w:tcPr>
            <w:tcW w:w="1853" w:type="dxa"/>
            <w:vAlign w:val="center"/>
          </w:tcPr>
          <w:p w14:paraId="4A8BE031" w14:textId="4CF47145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3249ADA" w14:textId="4B96D1A4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248A8B80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1641DB45" w14:textId="77777777" w:rsidR="00D01C2B" w:rsidRPr="00962116" w:rsidRDefault="00D01C2B" w:rsidP="00D01C2B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74" w:type="dxa"/>
            <w:vAlign w:val="center"/>
          </w:tcPr>
          <w:p w14:paraId="77859C9C" w14:textId="2FD48354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CONSIST_EMAIL_CONT_ON_MOI_CDI_TV</w:t>
            </w:r>
          </w:p>
        </w:tc>
        <w:tc>
          <w:tcPr>
            <w:tcW w:w="1853" w:type="dxa"/>
            <w:vAlign w:val="center"/>
          </w:tcPr>
          <w:p w14:paraId="5BD615DD" w14:textId="16047FBB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F11AF9A" w14:textId="286957B9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6AE62AB5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72167E32" w14:textId="77777777" w:rsidR="00D01C2B" w:rsidRPr="00962116" w:rsidRDefault="00D01C2B" w:rsidP="00D01C2B">
            <w:pPr>
              <w:rPr>
                <w:rFonts w:ascii="Arial" w:hAnsi="Arial" w:cs="Arial"/>
                <w:sz w:val="16"/>
              </w:rPr>
            </w:pPr>
            <w:r w:rsidRPr="00082B5F">
              <w:rPr>
                <w:rFonts w:ascii="Arial" w:hAnsi="Arial" w:cs="Arial"/>
                <w:sz w:val="16"/>
              </w:rPr>
              <w:t>CPF + TERMINAL + EMAIL_CONTA_ONLINE</w:t>
            </w:r>
          </w:p>
        </w:tc>
        <w:tc>
          <w:tcPr>
            <w:tcW w:w="4074" w:type="dxa"/>
            <w:vAlign w:val="center"/>
          </w:tcPr>
          <w:p w14:paraId="63F4360E" w14:textId="6867ACCA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CONSIST_EMAIL_CONT_ON_CDI_MOI_TV</w:t>
            </w:r>
          </w:p>
        </w:tc>
        <w:tc>
          <w:tcPr>
            <w:tcW w:w="1853" w:type="dxa"/>
            <w:vAlign w:val="center"/>
          </w:tcPr>
          <w:p w14:paraId="2ACA9486" w14:textId="644BCFEA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8B09F90" w14:textId="65CDE834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5DB7A03B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1B0141F7" w14:textId="77777777" w:rsidR="00D01C2B" w:rsidRPr="00962116" w:rsidRDefault="00D01C2B" w:rsidP="00D01C2B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74" w:type="dxa"/>
            <w:vAlign w:val="center"/>
          </w:tcPr>
          <w:p w14:paraId="1A4C5CE7" w14:textId="3C8CD3E6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CONSIST_DT_CAD_CONT_ON_MOI_CDI_TV</w:t>
            </w:r>
          </w:p>
        </w:tc>
        <w:tc>
          <w:tcPr>
            <w:tcW w:w="1853" w:type="dxa"/>
            <w:vAlign w:val="center"/>
          </w:tcPr>
          <w:p w14:paraId="7E94B7EC" w14:textId="41B81359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A60C6CE" w14:textId="114361F3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6303D536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688AD7A4" w14:textId="77777777" w:rsidR="00D01C2B" w:rsidRPr="00962116" w:rsidRDefault="00D01C2B" w:rsidP="00D01C2B">
            <w:pPr>
              <w:rPr>
                <w:rFonts w:ascii="Arial" w:hAnsi="Arial" w:cs="Arial"/>
                <w:sz w:val="16"/>
              </w:rPr>
            </w:pPr>
            <w:r w:rsidRPr="00A14FBE">
              <w:rPr>
                <w:rFonts w:ascii="Arial" w:hAnsi="Arial" w:cs="Arial"/>
                <w:sz w:val="16"/>
              </w:rPr>
              <w:t>CPF + TERMINAL + DATA_CAD_CONTA_ONLINE</w:t>
            </w:r>
          </w:p>
        </w:tc>
        <w:tc>
          <w:tcPr>
            <w:tcW w:w="4074" w:type="dxa"/>
            <w:vAlign w:val="center"/>
          </w:tcPr>
          <w:p w14:paraId="317F911C" w14:textId="70211291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CONSIST_DT_CAD_CONT_ON_CDI_MOI_TV</w:t>
            </w:r>
          </w:p>
        </w:tc>
        <w:tc>
          <w:tcPr>
            <w:tcW w:w="1853" w:type="dxa"/>
            <w:vAlign w:val="center"/>
          </w:tcPr>
          <w:p w14:paraId="05EEB38C" w14:textId="02A3CBE7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16AA334" w14:textId="7052411D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16A4F845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251751DC" w14:textId="77777777" w:rsidR="00D01C2B" w:rsidRPr="004B7E2D" w:rsidRDefault="00D01C2B" w:rsidP="00D01C2B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74" w:type="dxa"/>
            <w:vAlign w:val="center"/>
          </w:tcPr>
          <w:p w14:paraId="0AAC2537" w14:textId="017DFF75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CONSIST_DT_ULT_STAT_CONT_ON_MOI_CDI_TV</w:t>
            </w:r>
          </w:p>
        </w:tc>
        <w:tc>
          <w:tcPr>
            <w:tcW w:w="1853" w:type="dxa"/>
            <w:vAlign w:val="center"/>
          </w:tcPr>
          <w:p w14:paraId="091C5C9E" w14:textId="3344BF12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019BE44" w14:textId="698BCE46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B27225" w14:paraId="745FAC00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51D52012" w14:textId="77777777" w:rsidR="00D01C2B" w:rsidRPr="004B7E2D" w:rsidRDefault="00D01C2B" w:rsidP="00D01C2B">
            <w:pPr>
              <w:rPr>
                <w:rFonts w:ascii="Arial" w:hAnsi="Arial" w:cs="Arial"/>
                <w:sz w:val="16"/>
                <w:lang w:val="en-US"/>
              </w:rPr>
            </w:pPr>
            <w:r w:rsidRPr="00434A98">
              <w:rPr>
                <w:rFonts w:ascii="Arial" w:hAnsi="Arial" w:cs="Arial"/>
                <w:sz w:val="16"/>
                <w:lang w:val="en-US"/>
              </w:rPr>
              <w:t>CPF + TERMINAL + DATA_ULT_STATUS_CONT_ONLINE</w:t>
            </w:r>
          </w:p>
        </w:tc>
        <w:tc>
          <w:tcPr>
            <w:tcW w:w="4074" w:type="dxa"/>
            <w:vAlign w:val="center"/>
          </w:tcPr>
          <w:p w14:paraId="783C246F" w14:textId="653CA80D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CONSIST_DT_ULT_STAT_CONT_ON_CDI_MOI_TV</w:t>
            </w:r>
          </w:p>
        </w:tc>
        <w:tc>
          <w:tcPr>
            <w:tcW w:w="1853" w:type="dxa"/>
            <w:vAlign w:val="center"/>
          </w:tcPr>
          <w:p w14:paraId="364EA49F" w14:textId="41389167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20E29A1" w14:textId="32001A1C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4B7E2D" w14:paraId="5C1A8D1B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155663C8" w14:textId="77777777" w:rsidR="00D01C2B" w:rsidRPr="00434A98" w:rsidRDefault="00D01C2B" w:rsidP="00D01C2B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74" w:type="dxa"/>
            <w:vAlign w:val="center"/>
          </w:tcPr>
          <w:p w14:paraId="2E3EA9BA" w14:textId="42327ECA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CONSIST_TER_CAD_CON_ON_MOI_CDI_TV</w:t>
            </w:r>
          </w:p>
        </w:tc>
        <w:tc>
          <w:tcPr>
            <w:tcW w:w="1853" w:type="dxa"/>
            <w:vAlign w:val="center"/>
          </w:tcPr>
          <w:p w14:paraId="350215A5" w14:textId="4E091AE4" w:rsidR="00D01C2B" w:rsidRPr="004B7E2D" w:rsidRDefault="00D01C2B" w:rsidP="00D01C2B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C0522F3" w14:textId="314A81EA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  <w:tr w:rsidR="00D01C2B" w:rsidRPr="004B7E2D" w14:paraId="138E4721" w14:textId="77777777" w:rsidTr="00D01C2B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</w:tcPr>
          <w:p w14:paraId="01A433EE" w14:textId="77777777" w:rsidR="00D01C2B" w:rsidRPr="00434A98" w:rsidRDefault="00D01C2B" w:rsidP="00D01C2B">
            <w:pPr>
              <w:rPr>
                <w:rFonts w:ascii="Arial" w:hAnsi="Arial" w:cs="Arial"/>
                <w:sz w:val="16"/>
                <w:lang w:val="en-US"/>
              </w:rPr>
            </w:pPr>
            <w:r w:rsidRPr="00354E82">
              <w:rPr>
                <w:rFonts w:ascii="Arial" w:hAnsi="Arial" w:cs="Arial"/>
                <w:sz w:val="16"/>
                <w:lang w:val="en-US"/>
              </w:rPr>
              <w:t>CPF + TERMINAL + TERM_CAD_CONTA_ONLINE_REC_SMS</w:t>
            </w:r>
          </w:p>
        </w:tc>
        <w:tc>
          <w:tcPr>
            <w:tcW w:w="4074" w:type="dxa"/>
            <w:vAlign w:val="center"/>
          </w:tcPr>
          <w:p w14:paraId="1368F340" w14:textId="23A58624" w:rsidR="00D01C2B" w:rsidRPr="00D01C2B" w:rsidRDefault="00D01C2B" w:rsidP="00D01C2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1C2B">
              <w:rPr>
                <w:rFonts w:ascii="Arial" w:hAnsi="Arial" w:cs="Arial"/>
                <w:sz w:val="16"/>
                <w:szCs w:val="16"/>
                <w:lang w:val="en-US"/>
              </w:rPr>
              <w:t>CONSIST_TER_CAD_CON_ON_CDI_MOI_TV</w:t>
            </w:r>
          </w:p>
        </w:tc>
        <w:tc>
          <w:tcPr>
            <w:tcW w:w="1853" w:type="dxa"/>
            <w:vAlign w:val="center"/>
          </w:tcPr>
          <w:p w14:paraId="3C48A429" w14:textId="59300F88" w:rsidR="00D01C2B" w:rsidRDefault="00D01C2B" w:rsidP="00D01C2B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9CE89EE" w14:textId="078CF55E" w:rsidR="00D01C2B" w:rsidRPr="00C61252" w:rsidRDefault="00D01C2B" w:rsidP="00D01C2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61252">
              <w:rPr>
                <w:rFonts w:ascii="Arial" w:hAnsi="Arial" w:cs="Arial"/>
                <w:sz w:val="16"/>
                <w:szCs w:val="16"/>
              </w:rPr>
              <w:t>MOI_CDI_TV</w:t>
            </w:r>
          </w:p>
        </w:tc>
      </w:tr>
    </w:tbl>
    <w:p w14:paraId="77FF8F25" w14:textId="77777777" w:rsidR="00C61252" w:rsidRDefault="00C61252" w:rsidP="000A223B">
      <w:pPr>
        <w:rPr>
          <w:highlight w:val="yellow"/>
          <w:lang w:val="en-US" w:eastAsia="en-US"/>
        </w:rPr>
      </w:pPr>
    </w:p>
    <w:p w14:paraId="75EE0D03" w14:textId="77777777" w:rsidR="00120AAA" w:rsidRPr="00120AAA" w:rsidRDefault="00120AAA" w:rsidP="00120AAA">
      <w:pPr>
        <w:pStyle w:val="Heading4"/>
        <w:numPr>
          <w:ilvl w:val="3"/>
          <w:numId w:val="49"/>
        </w:numPr>
        <w:rPr>
          <w:lang w:val="pt-BR"/>
        </w:rPr>
      </w:pPr>
      <w:r w:rsidRPr="00120AAA">
        <w:rPr>
          <w:lang w:val="pt-BR"/>
        </w:rPr>
        <w:t>RGN13 – Batimento clientes Móvel Pré.</w:t>
      </w:r>
    </w:p>
    <w:p w14:paraId="4876288C" w14:textId="77777777" w:rsidR="00120AAA" w:rsidRPr="00B27225" w:rsidRDefault="00120AAA" w:rsidP="00120AAA">
      <w:pPr>
        <w:rPr>
          <w:lang w:eastAsia="en-US"/>
        </w:rPr>
      </w:pPr>
    </w:p>
    <w:p w14:paraId="77FE5175" w14:textId="77777777" w:rsidR="00120AAA" w:rsidRPr="00B27225" w:rsidRDefault="00120AAA" w:rsidP="00120AAA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Para clientes Móvel realizar o batimento das seguintes informações:</w:t>
      </w:r>
    </w:p>
    <w:p w14:paraId="7287E418" w14:textId="77777777" w:rsidR="00120AAA" w:rsidRPr="00B27225" w:rsidRDefault="00120AAA" w:rsidP="00120AAA">
      <w:pPr>
        <w:rPr>
          <w:rFonts w:ascii="Arial" w:hAnsi="Arial" w:cs="Arial"/>
          <w:lang w:eastAsia="en-US"/>
        </w:rPr>
      </w:pP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4111"/>
        <w:gridCol w:w="1843"/>
      </w:tblGrid>
      <w:tr w:rsidR="00120AAA" w:rsidRPr="00B27225" w14:paraId="36F070A5" w14:textId="77777777" w:rsidTr="00AE5150">
        <w:trPr>
          <w:trHeight w:val="280"/>
        </w:trPr>
        <w:tc>
          <w:tcPr>
            <w:tcW w:w="4111" w:type="dxa"/>
            <w:shd w:val="clear" w:color="FFFFFF" w:fill="C0C0C0"/>
            <w:noWrap/>
            <w:hideMark/>
          </w:tcPr>
          <w:p w14:paraId="624670D1" w14:textId="77777777" w:rsidR="00120AAA" w:rsidRPr="000A223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A223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111" w:type="dxa"/>
            <w:shd w:val="clear" w:color="FFFFFF" w:fill="C0C0C0"/>
          </w:tcPr>
          <w:p w14:paraId="4362E4C2" w14:textId="77777777" w:rsidR="00120AAA" w:rsidRPr="000A223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A223B"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1843" w:type="dxa"/>
            <w:shd w:val="clear" w:color="FFFFFF" w:fill="C0C0C0"/>
          </w:tcPr>
          <w:p w14:paraId="43EEB05B" w14:textId="77777777" w:rsidR="00120AAA" w:rsidRPr="000A223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A223B">
              <w:rPr>
                <w:rFonts w:ascii="Arial" w:hAnsi="Arial" w:cs="Arial"/>
                <w:color w:val="000000"/>
                <w:sz w:val="16"/>
                <w:szCs w:val="20"/>
              </w:rPr>
              <w:t>CHAVE</w:t>
            </w:r>
          </w:p>
        </w:tc>
      </w:tr>
      <w:tr w:rsidR="00120AAA" w:rsidRPr="00B27225" w14:paraId="2197D0EC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411E3EC3" w14:textId="77777777" w:rsidR="00120AAA" w:rsidRPr="000A223B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0A223B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0A223B">
              <w:rPr>
                <w:rFonts w:ascii="Arial" w:hAnsi="Arial" w:cs="Arial"/>
                <w:sz w:val="16"/>
              </w:rPr>
              <w:t xml:space="preserve"> + STATUS_TERMINAL*</w:t>
            </w:r>
          </w:p>
        </w:tc>
        <w:tc>
          <w:tcPr>
            <w:tcW w:w="4111" w:type="dxa"/>
            <w:vAlign w:val="center"/>
          </w:tcPr>
          <w:p w14:paraId="405A89FE" w14:textId="77777777" w:rsidR="00120AAA" w:rsidRPr="000A223B" w:rsidRDefault="00120AAA" w:rsidP="00AE5150">
            <w:pPr>
              <w:rPr>
                <w:rFonts w:ascii="Arial" w:hAnsi="Arial" w:cs="Arial"/>
                <w:sz w:val="16"/>
              </w:rPr>
            </w:pPr>
            <w:r w:rsidRPr="000A223B">
              <w:rPr>
                <w:rFonts w:ascii="Arial" w:hAnsi="Arial" w:cs="Arial"/>
                <w:sz w:val="16"/>
              </w:rPr>
              <w:t>"Status divergente"</w:t>
            </w:r>
          </w:p>
        </w:tc>
        <w:tc>
          <w:tcPr>
            <w:tcW w:w="1843" w:type="dxa"/>
            <w:vAlign w:val="center"/>
          </w:tcPr>
          <w:p w14:paraId="6C6CB63A" w14:textId="77777777" w:rsidR="00120AAA" w:rsidRPr="000A223B" w:rsidRDefault="00120AAA" w:rsidP="00AE5150">
            <w:pPr>
              <w:rPr>
                <w:rFonts w:ascii="Arial" w:hAnsi="Arial" w:cs="Arial"/>
                <w:sz w:val="16"/>
              </w:rPr>
            </w:pPr>
            <w:r w:rsidRPr="000A223B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</w:tr>
      <w:tr w:rsidR="00120AAA" w:rsidRPr="00B27225" w14:paraId="5288832B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5836BF55" w14:textId="77777777" w:rsidR="00120AAA" w:rsidRPr="000A223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A223B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0A223B">
              <w:rPr>
                <w:rFonts w:ascii="Arial" w:hAnsi="Arial" w:cs="Arial"/>
                <w:sz w:val="16"/>
              </w:rPr>
              <w:t xml:space="preserve"> + TIPO_PRODUTO</w:t>
            </w:r>
          </w:p>
        </w:tc>
        <w:tc>
          <w:tcPr>
            <w:tcW w:w="4111" w:type="dxa"/>
            <w:vAlign w:val="center"/>
          </w:tcPr>
          <w:p w14:paraId="4756F24D" w14:textId="77777777" w:rsidR="00120AAA" w:rsidRPr="000A223B" w:rsidRDefault="00120AAA" w:rsidP="00AE5150">
            <w:pPr>
              <w:rPr>
                <w:rFonts w:ascii="Arial" w:hAnsi="Arial" w:cs="Arial"/>
                <w:sz w:val="16"/>
              </w:rPr>
            </w:pPr>
            <w:r w:rsidRPr="000A223B">
              <w:rPr>
                <w:rFonts w:ascii="Arial" w:hAnsi="Arial" w:cs="Arial"/>
                <w:sz w:val="16"/>
              </w:rPr>
              <w:t>"Produto existente no CRM e inexistente no Portal"</w:t>
            </w:r>
          </w:p>
        </w:tc>
        <w:tc>
          <w:tcPr>
            <w:tcW w:w="1843" w:type="dxa"/>
            <w:vAlign w:val="center"/>
          </w:tcPr>
          <w:p w14:paraId="6D9A4651" w14:textId="77777777" w:rsidR="00120AAA" w:rsidRPr="000A223B" w:rsidRDefault="00120AAA" w:rsidP="00AE5150">
            <w:pPr>
              <w:rPr>
                <w:rFonts w:ascii="Arial" w:hAnsi="Arial" w:cs="Arial"/>
                <w:sz w:val="16"/>
              </w:rPr>
            </w:pPr>
            <w:r w:rsidRPr="000A223B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</w:tr>
      <w:tr w:rsidR="00120AAA" w:rsidRPr="00B27225" w14:paraId="18613C55" w14:textId="77777777" w:rsidTr="00AE5150">
        <w:trPr>
          <w:trHeight w:val="280"/>
        </w:trPr>
        <w:tc>
          <w:tcPr>
            <w:tcW w:w="4111" w:type="dxa"/>
            <w:shd w:val="clear" w:color="auto" w:fill="auto"/>
            <w:noWrap/>
            <w:vAlign w:val="center"/>
          </w:tcPr>
          <w:p w14:paraId="5A1CD845" w14:textId="77777777" w:rsidR="00120AAA" w:rsidRPr="000A223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A223B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0A223B">
              <w:rPr>
                <w:rFonts w:ascii="Arial" w:hAnsi="Arial" w:cs="Arial"/>
                <w:sz w:val="16"/>
              </w:rPr>
              <w:t xml:space="preserve"> + NOME_PLANO</w:t>
            </w:r>
          </w:p>
        </w:tc>
        <w:tc>
          <w:tcPr>
            <w:tcW w:w="4111" w:type="dxa"/>
            <w:vAlign w:val="center"/>
          </w:tcPr>
          <w:p w14:paraId="1FA1AC21" w14:textId="77777777" w:rsidR="00120AAA" w:rsidRPr="000A223B" w:rsidRDefault="00120AAA" w:rsidP="00AE5150">
            <w:pPr>
              <w:rPr>
                <w:rFonts w:ascii="Arial" w:hAnsi="Arial" w:cs="Arial"/>
                <w:sz w:val="16"/>
              </w:rPr>
            </w:pPr>
            <w:r w:rsidRPr="000A223B">
              <w:rPr>
                <w:rFonts w:ascii="Arial" w:hAnsi="Arial" w:cs="Arial"/>
                <w:sz w:val="16"/>
              </w:rPr>
              <w:t>"Nome do Plano divergente"</w:t>
            </w:r>
          </w:p>
        </w:tc>
        <w:tc>
          <w:tcPr>
            <w:tcW w:w="1843" w:type="dxa"/>
            <w:vAlign w:val="center"/>
          </w:tcPr>
          <w:p w14:paraId="18553865" w14:textId="77777777" w:rsidR="00120AAA" w:rsidRPr="000A223B" w:rsidRDefault="00120AAA" w:rsidP="00AE5150">
            <w:pPr>
              <w:rPr>
                <w:rFonts w:ascii="Arial" w:hAnsi="Arial" w:cs="Arial"/>
                <w:sz w:val="16"/>
              </w:rPr>
            </w:pPr>
            <w:r w:rsidRPr="000A223B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</w:tr>
    </w:tbl>
    <w:p w14:paraId="655440D9" w14:textId="77777777" w:rsidR="00120AAA" w:rsidRDefault="00120AAA" w:rsidP="00120AAA">
      <w:pPr>
        <w:rPr>
          <w:rFonts w:ascii="Arial" w:hAnsi="Arial" w:cs="Arial"/>
          <w:lang w:eastAsia="en-US"/>
        </w:rPr>
      </w:pPr>
    </w:p>
    <w:p w14:paraId="6C48B8F8" w14:textId="77777777" w:rsidR="00120AAA" w:rsidRPr="00BF12FB" w:rsidRDefault="00120AAA" w:rsidP="00120AAA">
      <w:pPr>
        <w:rPr>
          <w:rFonts w:ascii="Arial" w:hAnsi="Arial" w:cs="Arial"/>
          <w:lang w:eastAsia="en-US"/>
        </w:rPr>
      </w:pPr>
      <w:r w:rsidRPr="00BF12FB">
        <w:rPr>
          <w:rFonts w:ascii="Arial" w:hAnsi="Arial" w:cs="Arial"/>
        </w:rPr>
        <w:t>Para o batimento entre o PORTAL Oi e o CDI, o mesmo deverá ser da seguinte forma: Se no extrator do PORTAL OI, o registro tiver CRM_ORIGEM igual a SBL6.3, ou SBL8 então esse registro do PORTAL OI deve ser batido com o CDI.</w:t>
      </w:r>
    </w:p>
    <w:p w14:paraId="3CECF0C3" w14:textId="77777777" w:rsidR="00120AAA" w:rsidRDefault="00120AAA" w:rsidP="00120AAA">
      <w:pPr>
        <w:rPr>
          <w:rFonts w:ascii="Arial" w:hAnsi="Arial" w:cs="Arial"/>
          <w:lang w:eastAsia="en-US"/>
        </w:rPr>
      </w:pPr>
    </w:p>
    <w:p w14:paraId="68DD4D9E" w14:textId="77777777" w:rsidR="00120AAA" w:rsidRDefault="00120AAA" w:rsidP="00120AAA">
      <w:pPr>
        <w:rPr>
          <w:rFonts w:ascii="Arial" w:hAnsi="Arial" w:cs="Arial"/>
          <w:sz w:val="20"/>
          <w:szCs w:val="20"/>
          <w:lang w:eastAsia="en-US"/>
        </w:rPr>
      </w:pPr>
      <w:r w:rsidRPr="0056213A">
        <w:rPr>
          <w:rFonts w:ascii="Arial" w:hAnsi="Arial" w:cs="Arial"/>
          <w:sz w:val="20"/>
          <w:szCs w:val="20"/>
          <w:lang w:eastAsia="en-US"/>
        </w:rPr>
        <w:lastRenderedPageBreak/>
        <w:t>* o PORTAL OI não mantém em sua base os Terminais (Pré-pagos) Inativos, dessa forma não haverá batimento PORTAL OI x CRM, para estes terminais. Visto que o extrator do PORTAL OI irá enviar somente o que estiver na base.</w:t>
      </w:r>
    </w:p>
    <w:p w14:paraId="0CF78C01" w14:textId="77777777" w:rsidR="00120AAA" w:rsidRPr="004A3355" w:rsidRDefault="00120AAA" w:rsidP="00120AAA">
      <w:pPr>
        <w:pStyle w:val="Heading5"/>
      </w:pPr>
      <w:r w:rsidRPr="004A3355">
        <w:t>Alarmes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3"/>
        <w:gridCol w:w="3497"/>
        <w:gridCol w:w="3033"/>
      </w:tblGrid>
      <w:tr w:rsidR="00120AAA" w:rsidRPr="00334E18" w14:paraId="39C0A06E" w14:textId="77777777" w:rsidTr="00AE5150">
        <w:trPr>
          <w:jc w:val="center"/>
        </w:trPr>
        <w:tc>
          <w:tcPr>
            <w:tcW w:w="0" w:type="auto"/>
            <w:shd w:val="clear" w:color="auto" w:fill="BFBFBF" w:themeFill="background1" w:themeFillShade="BF"/>
          </w:tcPr>
          <w:p w14:paraId="0FC2C188" w14:textId="77777777" w:rsidR="00120AAA" w:rsidRPr="004A3355" w:rsidRDefault="00120AAA" w:rsidP="00AE5150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CAMPO</w:t>
            </w:r>
          </w:p>
        </w:tc>
        <w:tc>
          <w:tcPr>
            <w:tcW w:w="3497" w:type="dxa"/>
            <w:shd w:val="clear" w:color="auto" w:fill="BFBFBF" w:themeFill="background1" w:themeFillShade="BF"/>
          </w:tcPr>
          <w:p w14:paraId="3D87369A" w14:textId="77777777" w:rsidR="00120AAA" w:rsidRPr="004A3355" w:rsidRDefault="00120AAA" w:rsidP="00AE5150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VALOR</w:t>
            </w:r>
          </w:p>
        </w:tc>
        <w:tc>
          <w:tcPr>
            <w:tcW w:w="3033" w:type="dxa"/>
            <w:shd w:val="clear" w:color="auto" w:fill="BFBFBF" w:themeFill="background1" w:themeFillShade="BF"/>
          </w:tcPr>
          <w:p w14:paraId="074694A1" w14:textId="77777777" w:rsidR="00120AAA" w:rsidRPr="004A3355" w:rsidRDefault="00120AAA" w:rsidP="00AE5150">
            <w:pPr>
              <w:pStyle w:val="Tabela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DESCRIÇÃO</w:t>
            </w:r>
          </w:p>
        </w:tc>
      </w:tr>
      <w:tr w:rsidR="00120AAA" w:rsidRPr="0034122C" w14:paraId="5313D10C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DD781C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PORTAL_CPF</w:t>
            </w:r>
          </w:p>
        </w:tc>
        <w:tc>
          <w:tcPr>
            <w:tcW w:w="3497" w:type="dxa"/>
            <w:shd w:val="clear" w:color="auto" w:fill="auto"/>
          </w:tcPr>
          <w:p w14:paraId="3F9AF67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[PORTAL.CPF]</w:t>
            </w:r>
          </w:p>
        </w:tc>
        <w:tc>
          <w:tcPr>
            <w:tcW w:w="3033" w:type="dxa"/>
            <w:shd w:val="clear" w:color="auto" w:fill="auto"/>
          </w:tcPr>
          <w:p w14:paraId="36ED925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CPF no PORTAL</w:t>
            </w:r>
          </w:p>
        </w:tc>
      </w:tr>
      <w:tr w:rsidR="00120AAA" w:rsidRPr="0034122C" w14:paraId="3F432DEB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A47911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CRM_CPF</w:t>
            </w:r>
          </w:p>
        </w:tc>
        <w:tc>
          <w:tcPr>
            <w:tcW w:w="3497" w:type="dxa"/>
            <w:shd w:val="clear" w:color="auto" w:fill="auto"/>
          </w:tcPr>
          <w:p w14:paraId="669660D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[CRM.CPF]</w:t>
            </w:r>
          </w:p>
        </w:tc>
        <w:tc>
          <w:tcPr>
            <w:tcW w:w="3033" w:type="dxa"/>
            <w:shd w:val="clear" w:color="auto" w:fill="auto"/>
          </w:tcPr>
          <w:p w14:paraId="320D31F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CPF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120AAA" w:rsidRPr="0034122C" w14:paraId="470513D1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F45720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</w:t>
            </w:r>
          </w:p>
        </w:tc>
        <w:tc>
          <w:tcPr>
            <w:tcW w:w="3497" w:type="dxa"/>
            <w:shd w:val="clear" w:color="auto" w:fill="auto"/>
          </w:tcPr>
          <w:p w14:paraId="76335DD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[PORTAL.NRO_TERMINAL]</w:t>
            </w:r>
          </w:p>
        </w:tc>
        <w:tc>
          <w:tcPr>
            <w:tcW w:w="3033" w:type="dxa"/>
            <w:shd w:val="clear" w:color="auto" w:fill="auto"/>
          </w:tcPr>
          <w:p w14:paraId="2BA3D3E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120AAA" w:rsidRPr="0034122C" w14:paraId="4C67A53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8D61D0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CRM_TERMINAL</w:t>
            </w:r>
          </w:p>
        </w:tc>
        <w:tc>
          <w:tcPr>
            <w:tcW w:w="3497" w:type="dxa"/>
            <w:shd w:val="clear" w:color="auto" w:fill="auto"/>
          </w:tcPr>
          <w:p w14:paraId="3924892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[CRM.NRO_TERMINAL]</w:t>
            </w:r>
          </w:p>
        </w:tc>
        <w:tc>
          <w:tcPr>
            <w:tcW w:w="3033" w:type="dxa"/>
            <w:shd w:val="clear" w:color="auto" w:fill="auto"/>
          </w:tcPr>
          <w:p w14:paraId="49AEA7C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CRM</w:t>
            </w:r>
          </w:p>
        </w:tc>
      </w:tr>
      <w:tr w:rsidR="00120AAA" w:rsidRPr="0034122C" w14:paraId="34ADBDF3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F39BE4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ID_PLATAFORMA_A </w:t>
            </w:r>
          </w:p>
        </w:tc>
        <w:tc>
          <w:tcPr>
            <w:tcW w:w="3497" w:type="dxa"/>
            <w:shd w:val="clear" w:color="auto" w:fill="auto"/>
          </w:tcPr>
          <w:p w14:paraId="254512A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[ID_PLATAFORMA_A]</w:t>
            </w:r>
          </w:p>
        </w:tc>
        <w:tc>
          <w:tcPr>
            <w:tcW w:w="3033" w:type="dxa"/>
            <w:shd w:val="clear" w:color="auto" w:fill="auto"/>
          </w:tcPr>
          <w:p w14:paraId="65E8F28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Identificador da plataforma A </w:t>
            </w:r>
          </w:p>
        </w:tc>
      </w:tr>
      <w:tr w:rsidR="00120AAA" w:rsidRPr="0034122C" w14:paraId="3F7E9A4B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85CEBF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ID_PLATAFORMA_B</w:t>
            </w:r>
          </w:p>
        </w:tc>
        <w:tc>
          <w:tcPr>
            <w:tcW w:w="3497" w:type="dxa"/>
            <w:shd w:val="clear" w:color="auto" w:fill="auto"/>
          </w:tcPr>
          <w:p w14:paraId="6FD64B8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[ID_PLATAFORMA_B]</w:t>
            </w:r>
          </w:p>
        </w:tc>
        <w:tc>
          <w:tcPr>
            <w:tcW w:w="3033" w:type="dxa"/>
            <w:shd w:val="clear" w:color="auto" w:fill="auto"/>
          </w:tcPr>
          <w:p w14:paraId="0B1BAB1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plataforma B</w:t>
            </w:r>
          </w:p>
        </w:tc>
      </w:tr>
      <w:tr w:rsidR="00120AAA" w:rsidRPr="0034122C" w14:paraId="3B154FA1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6F2176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ALARM_TYPE_ID</w:t>
            </w:r>
          </w:p>
        </w:tc>
        <w:tc>
          <w:tcPr>
            <w:tcW w:w="3497" w:type="dxa"/>
            <w:shd w:val="clear" w:color="auto" w:fill="auto"/>
          </w:tcPr>
          <w:p w14:paraId="407869F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[ID_ALARM_TYPE]</w:t>
            </w:r>
          </w:p>
        </w:tc>
        <w:tc>
          <w:tcPr>
            <w:tcW w:w="3033" w:type="dxa"/>
            <w:shd w:val="clear" w:color="auto" w:fill="auto"/>
          </w:tcPr>
          <w:p w14:paraId="6685EE5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alarme na tabela PI_T_MISMATCH_DEFINITION</w:t>
            </w:r>
          </w:p>
        </w:tc>
      </w:tr>
      <w:tr w:rsidR="00120AAA" w:rsidRPr="0034122C" w14:paraId="26B0FD6E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B9CAD0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CREATED_DATE</w:t>
            </w:r>
          </w:p>
        </w:tc>
        <w:tc>
          <w:tcPr>
            <w:tcW w:w="3497" w:type="dxa"/>
            <w:shd w:val="clear" w:color="auto" w:fill="auto"/>
          </w:tcPr>
          <w:p w14:paraId="04A6C1B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Sysdate</w:t>
            </w:r>
          </w:p>
        </w:tc>
        <w:tc>
          <w:tcPr>
            <w:tcW w:w="3033" w:type="dxa"/>
            <w:shd w:val="clear" w:color="auto" w:fill="auto"/>
          </w:tcPr>
          <w:p w14:paraId="0C62004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de criação da alarme</w:t>
            </w:r>
          </w:p>
        </w:tc>
      </w:tr>
      <w:tr w:rsidR="00120AAA" w:rsidRPr="0034122C" w14:paraId="090E5D59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EF73EC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INCONSISTENCIA</w:t>
            </w:r>
          </w:p>
        </w:tc>
        <w:tc>
          <w:tcPr>
            <w:tcW w:w="3497" w:type="dxa"/>
            <w:shd w:val="clear" w:color="auto" w:fill="auto"/>
          </w:tcPr>
          <w:p w14:paraId="1E31102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[INCOSISTENCIA]</w:t>
            </w:r>
          </w:p>
        </w:tc>
        <w:tc>
          <w:tcPr>
            <w:tcW w:w="3033" w:type="dxa"/>
            <w:shd w:val="clear" w:color="auto" w:fill="auto"/>
          </w:tcPr>
          <w:p w14:paraId="5B4534F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Valor fixo com a descrição do alarme</w:t>
            </w:r>
          </w:p>
        </w:tc>
      </w:tr>
      <w:tr w:rsidR="00120AAA" w:rsidRPr="0034122C" w14:paraId="0CE61D1D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71FE2D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ID_CARREGAMENTO_A</w:t>
            </w:r>
          </w:p>
        </w:tc>
        <w:tc>
          <w:tcPr>
            <w:tcW w:w="3497" w:type="dxa"/>
            <w:shd w:val="clear" w:color="auto" w:fill="auto"/>
          </w:tcPr>
          <w:p w14:paraId="6D4E453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6EC1690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A sendo utilizado</w:t>
            </w:r>
          </w:p>
        </w:tc>
      </w:tr>
      <w:tr w:rsidR="00120AAA" w:rsidRPr="0034122C" w14:paraId="1927CE3F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2F79B9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ID_CARREGAMENTO_B</w:t>
            </w:r>
          </w:p>
        </w:tc>
        <w:tc>
          <w:tcPr>
            <w:tcW w:w="3497" w:type="dxa"/>
            <w:shd w:val="clear" w:color="auto" w:fill="auto"/>
          </w:tcPr>
          <w:p w14:paraId="20195A6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07AD29C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B sendo utilizado</w:t>
            </w:r>
          </w:p>
        </w:tc>
      </w:tr>
      <w:tr w:rsidR="00120AAA" w:rsidRPr="00334E18" w14:paraId="09EB4AB4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720076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MISMATCH_ID</w:t>
            </w:r>
          </w:p>
        </w:tc>
        <w:tc>
          <w:tcPr>
            <w:tcW w:w="3497" w:type="dxa"/>
            <w:shd w:val="clear" w:color="auto" w:fill="auto"/>
          </w:tcPr>
          <w:p w14:paraId="12C8BCF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[MISMATCH_ID]</w:t>
            </w:r>
          </w:p>
        </w:tc>
        <w:tc>
          <w:tcPr>
            <w:tcW w:w="3033" w:type="dxa"/>
            <w:shd w:val="clear" w:color="auto" w:fill="auto"/>
          </w:tcPr>
          <w:p w14:paraId="3A05C1D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Mismatch</w:t>
            </w:r>
          </w:p>
        </w:tc>
      </w:tr>
      <w:tr w:rsidR="00120AAA" w:rsidRPr="00334E18" w14:paraId="05F9F2A9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29D81D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MISMATCH_NAME</w:t>
            </w:r>
          </w:p>
        </w:tc>
        <w:tc>
          <w:tcPr>
            <w:tcW w:w="3497" w:type="dxa"/>
            <w:shd w:val="clear" w:color="auto" w:fill="auto"/>
          </w:tcPr>
          <w:p w14:paraId="0F8A82D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[MISMATCH_NAME]</w:t>
            </w:r>
          </w:p>
        </w:tc>
        <w:tc>
          <w:tcPr>
            <w:tcW w:w="3033" w:type="dxa"/>
            <w:shd w:val="clear" w:color="auto" w:fill="auto"/>
          </w:tcPr>
          <w:p w14:paraId="4FC9A63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do Mismatch</w:t>
            </w:r>
          </w:p>
        </w:tc>
      </w:tr>
      <w:tr w:rsidR="00120AAA" w:rsidRPr="00334E18" w14:paraId="484BDEFF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0DEE1B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RECON_ID</w:t>
            </w:r>
          </w:p>
        </w:tc>
        <w:tc>
          <w:tcPr>
            <w:tcW w:w="3497" w:type="dxa"/>
            <w:shd w:val="clear" w:color="auto" w:fill="auto"/>
          </w:tcPr>
          <w:p w14:paraId="6186C6C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[RECON_ID]</w:t>
            </w:r>
          </w:p>
        </w:tc>
        <w:tc>
          <w:tcPr>
            <w:tcW w:w="3033" w:type="dxa"/>
            <w:shd w:val="clear" w:color="auto" w:fill="auto"/>
          </w:tcPr>
          <w:p w14:paraId="0A85C10E" w14:textId="77777777" w:rsidR="00120AAA" w:rsidRPr="00D052A3" w:rsidRDefault="00120AAA" w:rsidP="00AE5150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Reconciliação</w:t>
            </w:r>
          </w:p>
        </w:tc>
      </w:tr>
      <w:tr w:rsidR="00120AAA" w:rsidRPr="00334E18" w14:paraId="04B04E50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1B6BD3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PORTAL_TIPO_PRODUTO</w:t>
            </w:r>
          </w:p>
        </w:tc>
        <w:tc>
          <w:tcPr>
            <w:tcW w:w="3497" w:type="dxa"/>
            <w:shd w:val="clear" w:color="auto" w:fill="auto"/>
          </w:tcPr>
          <w:p w14:paraId="7A85EC5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[PORTAL.TIPO_PRODUTO]</w:t>
            </w:r>
          </w:p>
        </w:tc>
        <w:tc>
          <w:tcPr>
            <w:tcW w:w="3033" w:type="dxa"/>
            <w:shd w:val="clear" w:color="auto" w:fill="auto"/>
          </w:tcPr>
          <w:p w14:paraId="7EC91ED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Portal</w:t>
            </w:r>
          </w:p>
        </w:tc>
      </w:tr>
      <w:tr w:rsidR="00120AAA" w:rsidRPr="00334E18" w14:paraId="34B27DCF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AB8F57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CRM_TIPO_PRODUTO </w:t>
            </w:r>
          </w:p>
        </w:tc>
        <w:tc>
          <w:tcPr>
            <w:tcW w:w="3497" w:type="dxa"/>
            <w:shd w:val="clear" w:color="auto" w:fill="auto"/>
          </w:tcPr>
          <w:p w14:paraId="24AD4B4B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[CRM.TIPO_PRODUTO]</w:t>
            </w:r>
          </w:p>
        </w:tc>
        <w:tc>
          <w:tcPr>
            <w:tcW w:w="3033" w:type="dxa"/>
            <w:shd w:val="clear" w:color="auto" w:fill="auto"/>
          </w:tcPr>
          <w:p w14:paraId="272E424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CRM</w:t>
            </w:r>
          </w:p>
        </w:tc>
      </w:tr>
      <w:tr w:rsidR="00120AAA" w:rsidRPr="00334E18" w14:paraId="19F8D013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E912F0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PORTAL_STATUS_TERMINAL</w:t>
            </w:r>
          </w:p>
        </w:tc>
        <w:tc>
          <w:tcPr>
            <w:tcW w:w="3497" w:type="dxa"/>
            <w:shd w:val="clear" w:color="auto" w:fill="auto"/>
          </w:tcPr>
          <w:p w14:paraId="62C5647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[PORTAL.STATUS_TERMINAL]</w:t>
            </w:r>
          </w:p>
        </w:tc>
        <w:tc>
          <w:tcPr>
            <w:tcW w:w="3033" w:type="dxa"/>
            <w:shd w:val="clear" w:color="auto" w:fill="auto"/>
          </w:tcPr>
          <w:p w14:paraId="49AD573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Portal</w:t>
            </w:r>
          </w:p>
        </w:tc>
      </w:tr>
      <w:tr w:rsidR="00120AAA" w:rsidRPr="00334E18" w14:paraId="01A28FEA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953279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 STATUS_TERMINAL</w:t>
            </w:r>
          </w:p>
        </w:tc>
        <w:tc>
          <w:tcPr>
            <w:tcW w:w="3497" w:type="dxa"/>
            <w:shd w:val="clear" w:color="auto" w:fill="auto"/>
          </w:tcPr>
          <w:p w14:paraId="0623B38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[CRM.STATUS_TERMINAL]</w:t>
            </w:r>
          </w:p>
        </w:tc>
        <w:tc>
          <w:tcPr>
            <w:tcW w:w="3033" w:type="dxa"/>
            <w:shd w:val="clear" w:color="auto" w:fill="auto"/>
          </w:tcPr>
          <w:p w14:paraId="22AA7DA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CRM</w:t>
            </w:r>
          </w:p>
        </w:tc>
      </w:tr>
      <w:tr w:rsidR="00120AAA" w:rsidRPr="00334E18" w14:paraId="29EA8F0B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477B23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PORTAL_NOME_PLANO</w:t>
            </w:r>
          </w:p>
        </w:tc>
        <w:tc>
          <w:tcPr>
            <w:tcW w:w="3497" w:type="dxa"/>
            <w:shd w:val="clear" w:color="auto" w:fill="auto"/>
          </w:tcPr>
          <w:p w14:paraId="0EFDAAC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[PORTAL.NOME_PLANO]</w:t>
            </w:r>
          </w:p>
        </w:tc>
        <w:tc>
          <w:tcPr>
            <w:tcW w:w="3033" w:type="dxa"/>
            <w:shd w:val="clear" w:color="auto" w:fill="auto"/>
          </w:tcPr>
          <w:p w14:paraId="348D405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Portal</w:t>
            </w:r>
          </w:p>
        </w:tc>
      </w:tr>
      <w:tr w:rsidR="00120AAA" w:rsidRPr="0034122C" w14:paraId="123632A6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67E646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CRM_NOME_PLANO</w:t>
            </w:r>
          </w:p>
        </w:tc>
        <w:tc>
          <w:tcPr>
            <w:tcW w:w="3497" w:type="dxa"/>
            <w:shd w:val="clear" w:color="auto" w:fill="auto"/>
          </w:tcPr>
          <w:p w14:paraId="59DD865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[CRM.NOME_PLANO]</w:t>
            </w:r>
          </w:p>
        </w:tc>
        <w:tc>
          <w:tcPr>
            <w:tcW w:w="3033" w:type="dxa"/>
            <w:shd w:val="clear" w:color="auto" w:fill="auto"/>
          </w:tcPr>
          <w:p w14:paraId="2278E00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Plano no CRM</w:t>
            </w:r>
          </w:p>
        </w:tc>
      </w:tr>
      <w:tr w:rsidR="00120AAA" w:rsidRPr="0034122C" w14:paraId="21EE44CE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441CB3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PORTAL_VELOCIDADE_BL</w:t>
            </w:r>
          </w:p>
        </w:tc>
        <w:tc>
          <w:tcPr>
            <w:tcW w:w="3497" w:type="dxa"/>
            <w:shd w:val="clear" w:color="auto" w:fill="auto"/>
          </w:tcPr>
          <w:p w14:paraId="2B1CFC2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[PORTAL.VELOCIDADE_BL]</w:t>
            </w:r>
          </w:p>
        </w:tc>
        <w:tc>
          <w:tcPr>
            <w:tcW w:w="3033" w:type="dxa"/>
            <w:shd w:val="clear" w:color="auto" w:fill="auto"/>
          </w:tcPr>
          <w:p w14:paraId="1203415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Portal</w:t>
            </w:r>
          </w:p>
        </w:tc>
      </w:tr>
      <w:tr w:rsidR="00120AAA" w:rsidRPr="0034122C" w14:paraId="24DB600D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CD24E0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CRM_VELOCIDADE_BL</w:t>
            </w:r>
          </w:p>
        </w:tc>
        <w:tc>
          <w:tcPr>
            <w:tcW w:w="3497" w:type="dxa"/>
            <w:shd w:val="clear" w:color="auto" w:fill="auto"/>
          </w:tcPr>
          <w:p w14:paraId="3B084F6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[CRM.VELOCIDADE_BL]</w:t>
            </w:r>
          </w:p>
        </w:tc>
        <w:tc>
          <w:tcPr>
            <w:tcW w:w="3033" w:type="dxa"/>
            <w:shd w:val="clear" w:color="auto" w:fill="auto"/>
          </w:tcPr>
          <w:p w14:paraId="48DB6C6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Velocidade BL no CRM</w:t>
            </w:r>
          </w:p>
        </w:tc>
      </w:tr>
      <w:tr w:rsidR="00120AAA" w:rsidRPr="0034122C" w14:paraId="3631350D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F008D0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PORTAL_STATUS_CONTA_ONLINE</w:t>
            </w:r>
          </w:p>
        </w:tc>
        <w:tc>
          <w:tcPr>
            <w:tcW w:w="3497" w:type="dxa"/>
            <w:shd w:val="clear" w:color="auto" w:fill="auto"/>
          </w:tcPr>
          <w:p w14:paraId="232EB86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[PORTAL.STATUS_CONTA_ONLINE]</w:t>
            </w:r>
          </w:p>
        </w:tc>
        <w:tc>
          <w:tcPr>
            <w:tcW w:w="3033" w:type="dxa"/>
            <w:shd w:val="clear" w:color="auto" w:fill="auto"/>
          </w:tcPr>
          <w:p w14:paraId="526635F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Portal</w:t>
            </w:r>
          </w:p>
        </w:tc>
      </w:tr>
      <w:tr w:rsidR="00120AAA" w:rsidRPr="0034122C" w14:paraId="3177649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18CCF1E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CRM_STATUS_CONTA_ONLINE</w:t>
            </w:r>
          </w:p>
        </w:tc>
        <w:tc>
          <w:tcPr>
            <w:tcW w:w="3497" w:type="dxa"/>
            <w:shd w:val="clear" w:color="auto" w:fill="auto"/>
          </w:tcPr>
          <w:p w14:paraId="09696EB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[CRM.STATUS_CONTA_ONLINE]</w:t>
            </w:r>
          </w:p>
        </w:tc>
        <w:tc>
          <w:tcPr>
            <w:tcW w:w="3033" w:type="dxa"/>
            <w:shd w:val="clear" w:color="auto" w:fill="auto"/>
          </w:tcPr>
          <w:p w14:paraId="2CC8E14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Conta Online no CRM</w:t>
            </w:r>
          </w:p>
        </w:tc>
      </w:tr>
      <w:tr w:rsidR="00120AAA" w:rsidRPr="0034122C" w14:paraId="5059799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C5AE21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PORTAL_EMAIL_CONTA_ONLINE</w:t>
            </w:r>
          </w:p>
        </w:tc>
        <w:tc>
          <w:tcPr>
            <w:tcW w:w="3497" w:type="dxa"/>
            <w:shd w:val="clear" w:color="auto" w:fill="auto"/>
          </w:tcPr>
          <w:p w14:paraId="55A0D2D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[PORTAL.EMAIL_CONTA_ONLINE]</w:t>
            </w:r>
          </w:p>
        </w:tc>
        <w:tc>
          <w:tcPr>
            <w:tcW w:w="3033" w:type="dxa"/>
            <w:shd w:val="clear" w:color="auto" w:fill="auto"/>
          </w:tcPr>
          <w:p w14:paraId="15C5625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Portal</w:t>
            </w:r>
          </w:p>
        </w:tc>
      </w:tr>
      <w:tr w:rsidR="00120AAA" w:rsidRPr="0034122C" w14:paraId="6F080317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139A909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CRM_EMAIL_CONTA_ONLINE</w:t>
            </w:r>
          </w:p>
        </w:tc>
        <w:tc>
          <w:tcPr>
            <w:tcW w:w="3497" w:type="dxa"/>
            <w:shd w:val="clear" w:color="auto" w:fill="auto"/>
          </w:tcPr>
          <w:p w14:paraId="2BA9B89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[CRM.EMAIL_CONTA_ONLINE]</w:t>
            </w:r>
          </w:p>
        </w:tc>
        <w:tc>
          <w:tcPr>
            <w:tcW w:w="3033" w:type="dxa"/>
            <w:shd w:val="clear" w:color="auto" w:fill="auto"/>
          </w:tcPr>
          <w:p w14:paraId="291A3FA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Email Conta Online no CRM</w:t>
            </w:r>
          </w:p>
        </w:tc>
      </w:tr>
      <w:tr w:rsidR="00120AAA" w:rsidRPr="0034122C" w14:paraId="0D81A209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216B700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PORTAL_DATA_CAD_CONTA_ONLINE</w:t>
            </w:r>
          </w:p>
        </w:tc>
        <w:tc>
          <w:tcPr>
            <w:tcW w:w="3497" w:type="dxa"/>
            <w:shd w:val="clear" w:color="auto" w:fill="auto"/>
          </w:tcPr>
          <w:p w14:paraId="31B4D0D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[PORTAL.DATA_CAD_CONTA_ONLINE]</w:t>
            </w:r>
          </w:p>
        </w:tc>
        <w:tc>
          <w:tcPr>
            <w:tcW w:w="3033" w:type="dxa"/>
            <w:shd w:val="clear" w:color="auto" w:fill="auto"/>
          </w:tcPr>
          <w:p w14:paraId="00BDD42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Portal</w:t>
            </w:r>
          </w:p>
        </w:tc>
      </w:tr>
      <w:tr w:rsidR="00120AAA" w:rsidRPr="00524D5F" w14:paraId="0F37AED3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131E50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CRM_DATA_CAD_CONTA_ONLINE</w:t>
            </w:r>
          </w:p>
        </w:tc>
        <w:tc>
          <w:tcPr>
            <w:tcW w:w="3497" w:type="dxa"/>
            <w:shd w:val="clear" w:color="auto" w:fill="auto"/>
          </w:tcPr>
          <w:p w14:paraId="322BED89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[CRM.DATA_CAD_CONTA_ONLINE]</w:t>
            </w:r>
          </w:p>
        </w:tc>
        <w:tc>
          <w:tcPr>
            <w:tcW w:w="3033" w:type="dxa"/>
            <w:shd w:val="clear" w:color="auto" w:fill="auto"/>
          </w:tcPr>
          <w:p w14:paraId="5A44748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Cadastro Conta Online no CRM</w:t>
            </w:r>
          </w:p>
        </w:tc>
      </w:tr>
      <w:tr w:rsidR="00120AAA" w:rsidRPr="0034122C" w14:paraId="4278DC2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63A7C3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PORTAL_DT_ULT_STAT_CONTA_ON</w:t>
            </w:r>
          </w:p>
        </w:tc>
        <w:tc>
          <w:tcPr>
            <w:tcW w:w="3497" w:type="dxa"/>
            <w:shd w:val="clear" w:color="auto" w:fill="auto"/>
          </w:tcPr>
          <w:p w14:paraId="6CBC203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[PORTAL.DT_ULT_STAT_CONTA_ON]</w:t>
            </w:r>
          </w:p>
        </w:tc>
        <w:tc>
          <w:tcPr>
            <w:tcW w:w="3033" w:type="dxa"/>
            <w:shd w:val="clear" w:color="auto" w:fill="auto"/>
          </w:tcPr>
          <w:p w14:paraId="082D072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Portal</w:t>
            </w:r>
          </w:p>
        </w:tc>
      </w:tr>
      <w:tr w:rsidR="00120AAA" w:rsidRPr="0034122C" w14:paraId="14C4CF1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1A2B4B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CRM_DT_ULT_STAT_CONTA_ON</w:t>
            </w:r>
          </w:p>
        </w:tc>
        <w:tc>
          <w:tcPr>
            <w:tcW w:w="3497" w:type="dxa"/>
            <w:shd w:val="clear" w:color="auto" w:fill="auto"/>
          </w:tcPr>
          <w:p w14:paraId="49FB7D3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[CRM.DT_ULT_STAT_CONTA_ON]</w:t>
            </w:r>
          </w:p>
        </w:tc>
        <w:tc>
          <w:tcPr>
            <w:tcW w:w="3033" w:type="dxa"/>
            <w:shd w:val="clear" w:color="auto" w:fill="auto"/>
          </w:tcPr>
          <w:p w14:paraId="4FFF6B5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último Status Conta Online no CRM</w:t>
            </w:r>
          </w:p>
        </w:tc>
      </w:tr>
      <w:tr w:rsidR="00120AAA" w:rsidRPr="0034122C" w14:paraId="45976D4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D49052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PORTAL_TERMINAL_CONTA_ONLINE</w:t>
            </w:r>
          </w:p>
        </w:tc>
        <w:tc>
          <w:tcPr>
            <w:tcW w:w="3497" w:type="dxa"/>
            <w:shd w:val="clear" w:color="auto" w:fill="auto"/>
          </w:tcPr>
          <w:p w14:paraId="5556E582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[PORTAL.TERMINAL_CONTA_ONLINE]</w:t>
            </w:r>
          </w:p>
        </w:tc>
        <w:tc>
          <w:tcPr>
            <w:tcW w:w="3033" w:type="dxa"/>
            <w:shd w:val="clear" w:color="auto" w:fill="auto"/>
          </w:tcPr>
          <w:p w14:paraId="01AF853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Portal</w:t>
            </w:r>
          </w:p>
        </w:tc>
      </w:tr>
      <w:tr w:rsidR="00120AAA" w:rsidRPr="0034122C" w14:paraId="65E9AB34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D47D06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lastRenderedPageBreak/>
              <w:t>CRM_TERMINAL_CONTA_ONLINE</w:t>
            </w:r>
          </w:p>
        </w:tc>
        <w:tc>
          <w:tcPr>
            <w:tcW w:w="3497" w:type="dxa"/>
            <w:shd w:val="clear" w:color="auto" w:fill="auto"/>
          </w:tcPr>
          <w:p w14:paraId="2713C6B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[CRM.TERMINAL_CONTA_ONLINE]</w:t>
            </w:r>
          </w:p>
        </w:tc>
        <w:tc>
          <w:tcPr>
            <w:tcW w:w="3033" w:type="dxa"/>
            <w:shd w:val="clear" w:color="auto" w:fill="auto"/>
          </w:tcPr>
          <w:p w14:paraId="3CBAD0D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Terminal Conta Online no CRM</w:t>
            </w:r>
          </w:p>
        </w:tc>
      </w:tr>
      <w:tr w:rsidR="00120AAA" w:rsidRPr="0034122C" w14:paraId="6058892A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059DC75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PORTAL_MAT_RESP_CAD_CONTA_ON</w:t>
            </w:r>
          </w:p>
        </w:tc>
        <w:tc>
          <w:tcPr>
            <w:tcW w:w="3497" w:type="dxa"/>
            <w:shd w:val="clear" w:color="auto" w:fill="auto"/>
          </w:tcPr>
          <w:p w14:paraId="226B43E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D052A3">
              <w:rPr>
                <w:rFonts w:ascii="Arial" w:hAnsi="Arial" w:cs="Arial"/>
                <w:sz w:val="16"/>
                <w:szCs w:val="16"/>
              </w:rPr>
              <w:t>MAT_RESP_CAD_CONTA_ON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0819C99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Matrícula Responsável Cadastro Conta Online no Portal </w:t>
            </w:r>
          </w:p>
        </w:tc>
      </w:tr>
      <w:tr w:rsidR="00120AAA" w:rsidRPr="00D052A3" w14:paraId="3768D95F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3F92F722" w14:textId="77777777" w:rsidR="00120AAA" w:rsidRPr="00471E72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CRM_MAT_RESP_CAD_CONTA_ON</w:t>
            </w:r>
          </w:p>
        </w:tc>
        <w:tc>
          <w:tcPr>
            <w:tcW w:w="3497" w:type="dxa"/>
            <w:shd w:val="clear" w:color="auto" w:fill="auto"/>
          </w:tcPr>
          <w:p w14:paraId="041FBC41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[CRM.MAT_RESP_CAD_CONTA_ON]</w:t>
            </w:r>
          </w:p>
        </w:tc>
        <w:tc>
          <w:tcPr>
            <w:tcW w:w="3033" w:type="dxa"/>
            <w:shd w:val="clear" w:color="auto" w:fill="auto"/>
          </w:tcPr>
          <w:p w14:paraId="5085C87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pt-BR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pt-BR"/>
              </w:rPr>
              <w:t>Matrícula Responsável Cadastro Conta Online no Portal</w:t>
            </w:r>
          </w:p>
        </w:tc>
      </w:tr>
      <w:tr w:rsidR="00120AAA" w:rsidRPr="0034122C" w14:paraId="7962A113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4C67DE5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47C883D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471E72">
              <w:rPr>
                <w:rFonts w:ascii="Arial" w:hAnsi="Arial" w:cs="Arial"/>
                <w:sz w:val="16"/>
                <w:szCs w:val="16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7277CF8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120AAA" w:rsidRPr="0034122C" w14:paraId="374EC377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7CA471E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</w:p>
        </w:tc>
        <w:tc>
          <w:tcPr>
            <w:tcW w:w="3497" w:type="dxa"/>
            <w:shd w:val="clear" w:color="auto" w:fill="auto"/>
          </w:tcPr>
          <w:p w14:paraId="0617356D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STATUS_DACC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43693CD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CRM</w:t>
            </w:r>
          </w:p>
        </w:tc>
      </w:tr>
      <w:tr w:rsidR="00120AAA" w:rsidRPr="0034122C" w14:paraId="35713A28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3AD862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13001216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04C284E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Sistema Impactado no Portal</w:t>
            </w:r>
          </w:p>
        </w:tc>
      </w:tr>
      <w:tr w:rsidR="00120AAA" w:rsidRPr="00D052A3" w14:paraId="499B67CE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53D0D8C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  <w:tc>
          <w:tcPr>
            <w:tcW w:w="3497" w:type="dxa"/>
            <w:shd w:val="clear" w:color="auto" w:fill="auto"/>
          </w:tcPr>
          <w:p w14:paraId="0E188E94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SISTEMA_IMPACTADO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5F228028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Sistema Impactado no CRM</w:t>
            </w:r>
          </w:p>
        </w:tc>
      </w:tr>
      <w:tr w:rsidR="00120AAA" w:rsidRPr="00D052A3" w14:paraId="3182FB45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69EA2B8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579547F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[</w:t>
            </w:r>
            <w:r w:rsidRPr="00D052A3">
              <w:rPr>
                <w:rFonts w:ascii="Arial" w:hAnsi="Arial" w:cs="Arial"/>
                <w:sz w:val="16"/>
                <w:szCs w:val="16"/>
              </w:rPr>
              <w:t>PORTAL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  <w:r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14F5B73A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Contrato no Portal</w:t>
            </w:r>
          </w:p>
        </w:tc>
      </w:tr>
      <w:tr w:rsidR="00120AAA" w:rsidRPr="00D052A3" w14:paraId="20156A86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08EE5FA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CRM_</w:t>
            </w:r>
            <w:r w:rsidRPr="00471E7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  <w:tc>
          <w:tcPr>
            <w:tcW w:w="3497" w:type="dxa"/>
            <w:shd w:val="clear" w:color="auto" w:fill="auto"/>
          </w:tcPr>
          <w:p w14:paraId="3BD97957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[CRM.</w:t>
            </w:r>
            <w:r>
              <w:t xml:space="preserve"> </w:t>
            </w:r>
            <w:r w:rsidRPr="00471E72">
              <w:rPr>
                <w:rFonts w:ascii="Arial" w:hAnsi="Arial" w:cs="Arial"/>
                <w:sz w:val="16"/>
                <w:szCs w:val="16"/>
                <w:lang w:val="en-US"/>
              </w:rPr>
              <w:t>CONTRATO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</w:tcPr>
          <w:p w14:paraId="2110E45C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Contrato no CRM</w:t>
            </w:r>
          </w:p>
        </w:tc>
      </w:tr>
      <w:tr w:rsidR="00120AAA" w:rsidRPr="0034122C" w14:paraId="5FEA7C9D" w14:textId="77777777" w:rsidTr="00AE5150">
        <w:trPr>
          <w:jc w:val="center"/>
        </w:trPr>
        <w:tc>
          <w:tcPr>
            <w:tcW w:w="0" w:type="auto"/>
            <w:shd w:val="clear" w:color="auto" w:fill="auto"/>
          </w:tcPr>
          <w:p w14:paraId="70A46CFF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VERSION</w:t>
            </w:r>
          </w:p>
        </w:tc>
        <w:tc>
          <w:tcPr>
            <w:tcW w:w="3497" w:type="dxa"/>
            <w:shd w:val="clear" w:color="auto" w:fill="auto"/>
          </w:tcPr>
          <w:p w14:paraId="6EF65610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</w:tcPr>
          <w:p w14:paraId="7B50A583" w14:textId="77777777" w:rsidR="00120AAA" w:rsidRPr="00D052A3" w:rsidRDefault="00120AAA" w:rsidP="00AE5150">
            <w:pPr>
              <w:pStyle w:val="Tabela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em que o alarme foi gerado</w:t>
            </w:r>
          </w:p>
        </w:tc>
      </w:tr>
    </w:tbl>
    <w:p w14:paraId="41BB6DC6" w14:textId="77777777" w:rsidR="00120AAA" w:rsidRPr="00C476C1" w:rsidRDefault="00120AAA" w:rsidP="00120AAA">
      <w:pPr>
        <w:rPr>
          <w:lang w:eastAsia="en-US"/>
        </w:rPr>
      </w:pPr>
    </w:p>
    <w:p w14:paraId="4E6F1D7F" w14:textId="77777777" w:rsidR="00120AAA" w:rsidRDefault="00120AAA" w:rsidP="00120AAA">
      <w:pPr>
        <w:rPr>
          <w:rFonts w:ascii="Arial" w:hAnsi="Arial" w:cs="Arial"/>
          <w:sz w:val="20"/>
          <w:szCs w:val="20"/>
          <w:lang w:eastAsia="en-US"/>
        </w:rPr>
      </w:pPr>
    </w:p>
    <w:p w14:paraId="17CB5F71" w14:textId="77777777" w:rsidR="00120AAA" w:rsidRDefault="00120AAA" w:rsidP="00120AAA">
      <w:pPr>
        <w:pStyle w:val="Heading5"/>
      </w:pPr>
      <w:r>
        <w:t>Reconciliações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2466"/>
        <w:gridCol w:w="2250"/>
        <w:gridCol w:w="2250"/>
      </w:tblGrid>
      <w:tr w:rsidR="00120AAA" w14:paraId="57EBC0BF" w14:textId="77777777" w:rsidTr="00AE5150">
        <w:trPr>
          <w:trHeight w:val="312"/>
          <w:jc w:val="center"/>
        </w:trPr>
        <w:tc>
          <w:tcPr>
            <w:tcW w:w="3114" w:type="dxa"/>
            <w:shd w:val="clear" w:color="auto" w:fill="BFBFBF" w:themeFill="background1" w:themeFillShade="BF"/>
            <w:vAlign w:val="center"/>
          </w:tcPr>
          <w:p w14:paraId="70191E68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466" w:type="dxa"/>
            <w:shd w:val="clear" w:color="auto" w:fill="BFBFBF" w:themeFill="background1" w:themeFillShade="BF"/>
            <w:vAlign w:val="center"/>
          </w:tcPr>
          <w:p w14:paraId="0EB06A0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20DF6356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34F28BD9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120AAA" w14:paraId="263F5B19" w14:textId="77777777" w:rsidTr="00AE5150">
        <w:trPr>
          <w:trHeight w:val="312"/>
          <w:jc w:val="center"/>
        </w:trPr>
        <w:tc>
          <w:tcPr>
            <w:tcW w:w="3114" w:type="dxa"/>
            <w:shd w:val="clear" w:color="auto" w:fill="FFFFFF" w:themeFill="background1"/>
            <w:vAlign w:val="center"/>
          </w:tcPr>
          <w:p w14:paraId="0A4E531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  <w:tc>
          <w:tcPr>
            <w:tcW w:w="2466" w:type="dxa"/>
            <w:shd w:val="clear" w:color="auto" w:fill="FFFFFF" w:themeFill="background1"/>
            <w:vAlign w:val="center"/>
          </w:tcPr>
          <w:p w14:paraId="79D5EB1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1EAA01B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SIEBEL_CADASTRO_CRM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7B0FBFD5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Móvel Pré</w:t>
            </w:r>
          </w:p>
        </w:tc>
      </w:tr>
      <w:tr w:rsidR="00120AAA" w14:paraId="49EA750F" w14:textId="77777777" w:rsidTr="00AE5150">
        <w:trPr>
          <w:trHeight w:val="312"/>
          <w:jc w:val="center"/>
        </w:trPr>
        <w:tc>
          <w:tcPr>
            <w:tcW w:w="3114" w:type="dxa"/>
            <w:shd w:val="clear" w:color="auto" w:fill="FFFFFF" w:themeFill="background1"/>
            <w:vAlign w:val="center"/>
          </w:tcPr>
          <w:p w14:paraId="6796865A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  <w:tc>
          <w:tcPr>
            <w:tcW w:w="2466" w:type="dxa"/>
            <w:shd w:val="clear" w:color="auto" w:fill="FFFFFF" w:themeFill="background1"/>
            <w:vAlign w:val="center"/>
          </w:tcPr>
          <w:p w14:paraId="14AD1459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EF25227" w14:textId="77777777" w:rsidR="00120AAA" w:rsidRPr="006213AB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CDI</w:t>
            </w:r>
            <w:r w:rsidRPr="006213AB">
              <w:rPr>
                <w:rFonts w:ascii="Arial" w:hAnsi="Arial" w:cs="Arial"/>
                <w:sz w:val="16"/>
              </w:rPr>
              <w:t>_CADASTRO_CRM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146885F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Móvel Pré</w:t>
            </w:r>
          </w:p>
        </w:tc>
      </w:tr>
    </w:tbl>
    <w:p w14:paraId="4299A467" w14:textId="77777777" w:rsidR="00120AAA" w:rsidRDefault="00120AAA" w:rsidP="00120AAA">
      <w:pPr>
        <w:rPr>
          <w:rFonts w:ascii="Arial" w:hAnsi="Arial" w:cs="Arial"/>
          <w:sz w:val="20"/>
          <w:szCs w:val="20"/>
          <w:lang w:eastAsia="en-US"/>
        </w:rPr>
      </w:pPr>
    </w:p>
    <w:p w14:paraId="1B44E919" w14:textId="77777777" w:rsidR="00120AAA" w:rsidRPr="00C476C1" w:rsidRDefault="00120AAA" w:rsidP="00120AAA">
      <w:pPr>
        <w:pStyle w:val="Heading5"/>
        <w:rPr>
          <w:lang w:val="pt-BR"/>
        </w:rPr>
      </w:pPr>
      <w:r w:rsidRPr="00C476C1">
        <w:rPr>
          <w:lang w:val="pt-BR"/>
        </w:rPr>
        <w:t>Tipos de Alarmes CRM</w:t>
      </w:r>
    </w:p>
    <w:tbl>
      <w:tblPr>
        <w:tblW w:w="101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2"/>
        <w:gridCol w:w="4079"/>
        <w:gridCol w:w="1855"/>
        <w:gridCol w:w="1855"/>
      </w:tblGrid>
      <w:tr w:rsidR="00120AAA" w:rsidRPr="00B27225" w14:paraId="02928E54" w14:textId="77777777" w:rsidTr="00AE5150">
        <w:trPr>
          <w:trHeight w:val="379"/>
          <w:jc w:val="center"/>
        </w:trPr>
        <w:tc>
          <w:tcPr>
            <w:tcW w:w="2322" w:type="dxa"/>
            <w:shd w:val="clear" w:color="FFFFFF" w:fill="C0C0C0"/>
            <w:noWrap/>
            <w:vAlign w:val="center"/>
            <w:hideMark/>
          </w:tcPr>
          <w:p w14:paraId="3DAF2A37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79" w:type="dxa"/>
            <w:shd w:val="clear" w:color="auto" w:fill="BFBFBF" w:themeFill="background1" w:themeFillShade="BF"/>
            <w:vAlign w:val="center"/>
          </w:tcPr>
          <w:p w14:paraId="03F35A6C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55" w:type="dxa"/>
            <w:shd w:val="clear" w:color="auto" w:fill="BFBFBF" w:themeFill="background1" w:themeFillShade="BF"/>
            <w:vAlign w:val="center"/>
          </w:tcPr>
          <w:p w14:paraId="29E09DEE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5" w:type="dxa"/>
            <w:shd w:val="clear" w:color="auto" w:fill="BFBFBF" w:themeFill="background1" w:themeFillShade="BF"/>
            <w:vAlign w:val="center"/>
          </w:tcPr>
          <w:p w14:paraId="29176BE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120AAA" w:rsidRPr="001F0F61" w14:paraId="67399C4F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4B6ADC18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4079" w:type="dxa"/>
            <w:vAlign w:val="center"/>
          </w:tcPr>
          <w:p w14:paraId="5D8A6BAC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EXIST_TERM_MOI_</w:t>
            </w:r>
            <w:r>
              <w:rPr>
                <w:rFonts w:ascii="Arial" w:hAnsi="Arial" w:cs="Arial"/>
                <w:sz w:val="16"/>
                <w:lang w:val="en-US"/>
              </w:rPr>
              <w:t>SBL_PR</w:t>
            </w:r>
          </w:p>
        </w:tc>
        <w:tc>
          <w:tcPr>
            <w:tcW w:w="1855" w:type="dxa"/>
            <w:vAlign w:val="center"/>
          </w:tcPr>
          <w:p w14:paraId="225185FF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5" w:type="dxa"/>
            <w:vAlign w:val="center"/>
          </w:tcPr>
          <w:p w14:paraId="2C8E3951" w14:textId="77777777" w:rsidR="00120AAA" w:rsidRPr="001F0F61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1F0F61" w14:paraId="5DDD5A5E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282E7245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4079" w:type="dxa"/>
            <w:vAlign w:val="center"/>
          </w:tcPr>
          <w:p w14:paraId="18E2864E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EXIST_TERM_SBL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MOI_PR</w:t>
            </w:r>
          </w:p>
        </w:tc>
        <w:tc>
          <w:tcPr>
            <w:tcW w:w="1855" w:type="dxa"/>
            <w:vAlign w:val="center"/>
          </w:tcPr>
          <w:p w14:paraId="45470B8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5" w:type="dxa"/>
            <w:vAlign w:val="center"/>
          </w:tcPr>
          <w:p w14:paraId="5191B519" w14:textId="77777777" w:rsidR="00120AAA" w:rsidRPr="001F0F61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B27225" w14:paraId="0E1F15EE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0FE0C3A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9" w:type="dxa"/>
            <w:vAlign w:val="center"/>
          </w:tcPr>
          <w:p w14:paraId="3CBDDE8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CONSIST_STAT_TERM_MOI_SBL_PR</w:t>
            </w:r>
          </w:p>
        </w:tc>
        <w:tc>
          <w:tcPr>
            <w:tcW w:w="1855" w:type="dxa"/>
            <w:vAlign w:val="center"/>
          </w:tcPr>
          <w:p w14:paraId="5B0E3E6D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4C7DB895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B27225" w14:paraId="7C1C46AB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59991138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9" w:type="dxa"/>
            <w:vAlign w:val="center"/>
          </w:tcPr>
          <w:p w14:paraId="60366F4D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CONSIST_STAT_TERM_SBL_MOI_PR</w:t>
            </w:r>
          </w:p>
        </w:tc>
        <w:tc>
          <w:tcPr>
            <w:tcW w:w="1855" w:type="dxa"/>
            <w:vAlign w:val="center"/>
          </w:tcPr>
          <w:p w14:paraId="2358D4A3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21E227C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B27225" w14:paraId="1198D446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63CFFE5D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TERMINAL + TIPO_PRODUTO</w:t>
            </w:r>
          </w:p>
        </w:tc>
        <w:tc>
          <w:tcPr>
            <w:tcW w:w="4079" w:type="dxa"/>
            <w:vAlign w:val="center"/>
          </w:tcPr>
          <w:p w14:paraId="3D5E138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CONSIST_TIPO_PROD_MOI_SBL_PR</w:t>
            </w:r>
          </w:p>
        </w:tc>
        <w:tc>
          <w:tcPr>
            <w:tcW w:w="1855" w:type="dxa"/>
            <w:vAlign w:val="center"/>
          </w:tcPr>
          <w:p w14:paraId="5D1FB812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24E573D1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B27225" w14:paraId="24E0458A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2F142F83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TERMINAL + TIPO_PRODUTO</w:t>
            </w:r>
          </w:p>
        </w:tc>
        <w:tc>
          <w:tcPr>
            <w:tcW w:w="4079" w:type="dxa"/>
            <w:vAlign w:val="center"/>
          </w:tcPr>
          <w:p w14:paraId="346F834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CONSIST_TIPO_PROD_SBL_MOI_PR</w:t>
            </w:r>
          </w:p>
        </w:tc>
        <w:tc>
          <w:tcPr>
            <w:tcW w:w="1855" w:type="dxa"/>
            <w:vAlign w:val="center"/>
          </w:tcPr>
          <w:p w14:paraId="350B96E7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18A8F589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B27225" w14:paraId="308C67CE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4AD87E8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TERMINAL + NOME_PLANO</w:t>
            </w:r>
          </w:p>
        </w:tc>
        <w:tc>
          <w:tcPr>
            <w:tcW w:w="4079" w:type="dxa"/>
            <w:vAlign w:val="center"/>
          </w:tcPr>
          <w:p w14:paraId="6E7AA7C7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CONSIST_NOME_PLANO_MOI_SBL_PR</w:t>
            </w:r>
          </w:p>
        </w:tc>
        <w:tc>
          <w:tcPr>
            <w:tcW w:w="1855" w:type="dxa"/>
            <w:vAlign w:val="center"/>
          </w:tcPr>
          <w:p w14:paraId="728379F9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38EB28E3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  <w:tr w:rsidR="00120AAA" w:rsidRPr="00B27225" w14:paraId="69792D58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15770D6D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TERMINAL + NOME_PLANO</w:t>
            </w:r>
          </w:p>
        </w:tc>
        <w:tc>
          <w:tcPr>
            <w:tcW w:w="4079" w:type="dxa"/>
            <w:vAlign w:val="center"/>
          </w:tcPr>
          <w:p w14:paraId="134ABBEF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CONSIST_NOME_PLANO_SBL_MOI_PR</w:t>
            </w:r>
          </w:p>
        </w:tc>
        <w:tc>
          <w:tcPr>
            <w:tcW w:w="1855" w:type="dxa"/>
            <w:vAlign w:val="center"/>
          </w:tcPr>
          <w:p w14:paraId="35186F2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056E09C3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MOI_SBL_PRE</w:t>
            </w:r>
          </w:p>
        </w:tc>
      </w:tr>
    </w:tbl>
    <w:p w14:paraId="68CD68F3" w14:textId="77777777" w:rsidR="00120AAA" w:rsidRDefault="00120AAA" w:rsidP="00120AAA">
      <w:pPr>
        <w:rPr>
          <w:highlight w:val="yellow"/>
          <w:lang w:val="en-US" w:eastAsia="en-US"/>
        </w:rPr>
      </w:pPr>
    </w:p>
    <w:p w14:paraId="2B402645" w14:textId="77777777" w:rsidR="00120AAA" w:rsidRPr="00C476C1" w:rsidRDefault="00120AAA" w:rsidP="00120AAA">
      <w:pPr>
        <w:pStyle w:val="Heading5"/>
        <w:rPr>
          <w:lang w:val="pt-BR"/>
        </w:rPr>
      </w:pPr>
      <w:r w:rsidRPr="00C476C1">
        <w:rPr>
          <w:lang w:val="pt-BR"/>
        </w:rPr>
        <w:t>Tipos de Alarmes CDI</w:t>
      </w:r>
    </w:p>
    <w:tbl>
      <w:tblPr>
        <w:tblW w:w="101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2"/>
        <w:gridCol w:w="4079"/>
        <w:gridCol w:w="1855"/>
        <w:gridCol w:w="1855"/>
      </w:tblGrid>
      <w:tr w:rsidR="00120AAA" w:rsidRPr="00B27225" w14:paraId="7E5A6B1F" w14:textId="77777777" w:rsidTr="00AE5150">
        <w:trPr>
          <w:trHeight w:val="379"/>
          <w:jc w:val="center"/>
        </w:trPr>
        <w:tc>
          <w:tcPr>
            <w:tcW w:w="2322" w:type="dxa"/>
            <w:shd w:val="clear" w:color="FFFFFF" w:fill="C0C0C0"/>
            <w:noWrap/>
            <w:vAlign w:val="center"/>
            <w:hideMark/>
          </w:tcPr>
          <w:p w14:paraId="5708DF6F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lastRenderedPageBreak/>
              <w:t>CAMPOS</w:t>
            </w:r>
          </w:p>
        </w:tc>
        <w:tc>
          <w:tcPr>
            <w:tcW w:w="4079" w:type="dxa"/>
            <w:shd w:val="clear" w:color="auto" w:fill="BFBFBF" w:themeFill="background1" w:themeFillShade="BF"/>
            <w:vAlign w:val="center"/>
          </w:tcPr>
          <w:p w14:paraId="0A709246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55" w:type="dxa"/>
            <w:shd w:val="clear" w:color="auto" w:fill="BFBFBF" w:themeFill="background1" w:themeFillShade="BF"/>
            <w:vAlign w:val="center"/>
          </w:tcPr>
          <w:p w14:paraId="1BA83EF4" w14:textId="77777777" w:rsidR="00120AAA" w:rsidRPr="006213AB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5" w:type="dxa"/>
            <w:shd w:val="clear" w:color="auto" w:fill="BFBFBF" w:themeFill="background1" w:themeFillShade="BF"/>
            <w:vAlign w:val="center"/>
          </w:tcPr>
          <w:p w14:paraId="2083E0F9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120AAA" w:rsidRPr="00B27225" w14:paraId="6F181E94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6DCC8D14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4079" w:type="dxa"/>
            <w:vAlign w:val="center"/>
          </w:tcPr>
          <w:p w14:paraId="5B4D2C2E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BD1AF4">
              <w:rPr>
                <w:rFonts w:ascii="Arial" w:hAnsi="Arial" w:cs="Arial"/>
                <w:sz w:val="16"/>
                <w:lang w:val="en-US"/>
              </w:rPr>
              <w:t>EXIST_TERM_MOI_</w:t>
            </w:r>
            <w:r>
              <w:rPr>
                <w:rFonts w:ascii="Arial" w:hAnsi="Arial" w:cs="Arial"/>
                <w:sz w:val="16"/>
                <w:lang w:val="en-US"/>
              </w:rPr>
              <w:t>SBL_PR</w:t>
            </w:r>
          </w:p>
        </w:tc>
        <w:tc>
          <w:tcPr>
            <w:tcW w:w="1855" w:type="dxa"/>
            <w:vAlign w:val="center"/>
          </w:tcPr>
          <w:p w14:paraId="3AA4BA8D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5" w:type="dxa"/>
            <w:vAlign w:val="center"/>
          </w:tcPr>
          <w:p w14:paraId="5C9584E5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5A84FDF9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0B5A085C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</w:p>
        </w:tc>
        <w:tc>
          <w:tcPr>
            <w:tcW w:w="4079" w:type="dxa"/>
            <w:vAlign w:val="center"/>
          </w:tcPr>
          <w:p w14:paraId="17FF56D0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lang w:val="en-US"/>
              </w:rPr>
              <w:t>EXIST_TERM_SBL</w:t>
            </w:r>
            <w:r w:rsidRPr="00BD1AF4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MOI_PR</w:t>
            </w:r>
          </w:p>
        </w:tc>
        <w:tc>
          <w:tcPr>
            <w:tcW w:w="1855" w:type="dxa"/>
            <w:vAlign w:val="center"/>
          </w:tcPr>
          <w:p w14:paraId="39B2358A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Existência</w:t>
            </w:r>
          </w:p>
        </w:tc>
        <w:tc>
          <w:tcPr>
            <w:tcW w:w="1855" w:type="dxa"/>
            <w:vAlign w:val="center"/>
          </w:tcPr>
          <w:p w14:paraId="04BCD005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0C8B66F4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3B100F1A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A512B8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A512B8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9" w:type="dxa"/>
            <w:vAlign w:val="center"/>
          </w:tcPr>
          <w:p w14:paraId="7220238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CONSIST_STAT_TERM_MOI_CDI_PR</w:t>
            </w:r>
          </w:p>
        </w:tc>
        <w:tc>
          <w:tcPr>
            <w:tcW w:w="1855" w:type="dxa"/>
            <w:vAlign w:val="center"/>
          </w:tcPr>
          <w:p w14:paraId="55FFA5AB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4B8370CE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6CB0E650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5AF9697E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5065">
              <w:rPr>
                <w:rFonts w:ascii="Arial" w:hAnsi="Arial" w:cs="Arial"/>
                <w:sz w:val="16"/>
                <w:lang w:eastAsia="en-US"/>
              </w:rPr>
              <w:t>TERMINAL</w:t>
            </w:r>
            <w:r w:rsidRPr="00555065">
              <w:rPr>
                <w:rFonts w:ascii="Arial" w:hAnsi="Arial" w:cs="Arial"/>
                <w:sz w:val="16"/>
              </w:rPr>
              <w:t xml:space="preserve"> + STATUS_TERMINAL</w:t>
            </w:r>
          </w:p>
        </w:tc>
        <w:tc>
          <w:tcPr>
            <w:tcW w:w="4079" w:type="dxa"/>
            <w:vAlign w:val="center"/>
          </w:tcPr>
          <w:p w14:paraId="2D50F239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1F0F61">
              <w:rPr>
                <w:rFonts w:ascii="Arial" w:hAnsi="Arial" w:cs="Arial"/>
                <w:sz w:val="16"/>
                <w:szCs w:val="16"/>
                <w:lang w:val="en-US"/>
              </w:rPr>
              <w:t>CONSIST_STAT_TERM_CDI_MOI_PR</w:t>
            </w:r>
          </w:p>
        </w:tc>
        <w:tc>
          <w:tcPr>
            <w:tcW w:w="1855" w:type="dxa"/>
            <w:vAlign w:val="center"/>
          </w:tcPr>
          <w:p w14:paraId="15693A51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00EF057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1E30B0E1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59808D96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ERMINAL + TIPO_PRODUTO</w:t>
            </w:r>
          </w:p>
        </w:tc>
        <w:tc>
          <w:tcPr>
            <w:tcW w:w="4079" w:type="dxa"/>
            <w:vAlign w:val="center"/>
          </w:tcPr>
          <w:p w14:paraId="33C4A8E8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CONSIST_NOME_PLANO_CDI_MOI_PR</w:t>
            </w:r>
          </w:p>
        </w:tc>
        <w:tc>
          <w:tcPr>
            <w:tcW w:w="1855" w:type="dxa"/>
            <w:vAlign w:val="center"/>
          </w:tcPr>
          <w:p w14:paraId="1A9097F6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38227D60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46FEB47B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4CFE7BE2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D770EF">
              <w:rPr>
                <w:rFonts w:ascii="Arial" w:hAnsi="Arial" w:cs="Arial"/>
                <w:sz w:val="16"/>
              </w:rPr>
              <w:t>TERMINAL + TIPO_PRODUTO</w:t>
            </w:r>
          </w:p>
        </w:tc>
        <w:tc>
          <w:tcPr>
            <w:tcW w:w="4079" w:type="dxa"/>
            <w:vAlign w:val="center"/>
          </w:tcPr>
          <w:p w14:paraId="59E36644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CONSIST_TIPO_PROD_MOI_CDI_PR</w:t>
            </w:r>
          </w:p>
        </w:tc>
        <w:tc>
          <w:tcPr>
            <w:tcW w:w="1855" w:type="dxa"/>
            <w:vAlign w:val="center"/>
          </w:tcPr>
          <w:p w14:paraId="03D71E64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6EB5941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790F9D2D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345EBE35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TERMINAL + NOME_PLANO</w:t>
            </w:r>
          </w:p>
        </w:tc>
        <w:tc>
          <w:tcPr>
            <w:tcW w:w="4079" w:type="dxa"/>
            <w:vAlign w:val="center"/>
          </w:tcPr>
          <w:p w14:paraId="31B3C3D5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CONSIST_TIPO_PROD_CDI_MOI_PR</w:t>
            </w:r>
          </w:p>
        </w:tc>
        <w:tc>
          <w:tcPr>
            <w:tcW w:w="1855" w:type="dxa"/>
            <w:vAlign w:val="center"/>
          </w:tcPr>
          <w:p w14:paraId="586C8E48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579B3A12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  <w:tr w:rsidR="00120AAA" w:rsidRPr="00B27225" w14:paraId="304342B6" w14:textId="77777777" w:rsidTr="00AE5150">
        <w:trPr>
          <w:trHeight w:val="477"/>
          <w:jc w:val="center"/>
        </w:trPr>
        <w:tc>
          <w:tcPr>
            <w:tcW w:w="2322" w:type="dxa"/>
            <w:shd w:val="clear" w:color="auto" w:fill="auto"/>
            <w:noWrap/>
            <w:vAlign w:val="center"/>
          </w:tcPr>
          <w:p w14:paraId="670DC2FA" w14:textId="77777777" w:rsidR="00120AAA" w:rsidRPr="00A512B8" w:rsidRDefault="00120AAA" w:rsidP="00AE5150">
            <w:pPr>
              <w:rPr>
                <w:rFonts w:ascii="Arial" w:hAnsi="Arial" w:cs="Arial"/>
                <w:sz w:val="16"/>
                <w:lang w:eastAsia="en-US"/>
              </w:rPr>
            </w:pPr>
            <w:r w:rsidRPr="0055643A">
              <w:rPr>
                <w:rFonts w:ascii="Arial" w:hAnsi="Arial" w:cs="Arial"/>
                <w:sz w:val="16"/>
              </w:rPr>
              <w:t>TERMINAL + NOME_PLANO</w:t>
            </w:r>
          </w:p>
        </w:tc>
        <w:tc>
          <w:tcPr>
            <w:tcW w:w="4079" w:type="dxa"/>
            <w:vAlign w:val="center"/>
          </w:tcPr>
          <w:p w14:paraId="15FDE5F0" w14:textId="77777777" w:rsidR="00120AAA" w:rsidRPr="001F0F61" w:rsidRDefault="00120AAA" w:rsidP="00AE5150">
            <w:pPr>
              <w:rPr>
                <w:rFonts w:ascii="Arial" w:hAnsi="Arial" w:cs="Arial"/>
                <w:sz w:val="16"/>
                <w:szCs w:val="16"/>
              </w:rPr>
            </w:pPr>
            <w:r w:rsidRPr="001F0F61">
              <w:rPr>
                <w:rFonts w:ascii="Arial" w:hAnsi="Arial" w:cs="Arial"/>
                <w:sz w:val="16"/>
                <w:szCs w:val="16"/>
              </w:rPr>
              <w:t>CONSIST_NOME_PLANO_MOI_CDI_PR</w:t>
            </w:r>
          </w:p>
        </w:tc>
        <w:tc>
          <w:tcPr>
            <w:tcW w:w="1855" w:type="dxa"/>
            <w:vAlign w:val="center"/>
          </w:tcPr>
          <w:p w14:paraId="486AD7FE" w14:textId="77777777" w:rsidR="00120AAA" w:rsidRDefault="00120AAA" w:rsidP="00AE515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5" w:type="dxa"/>
            <w:vAlign w:val="center"/>
          </w:tcPr>
          <w:p w14:paraId="45ED00C4" w14:textId="77777777" w:rsidR="00120AAA" w:rsidRDefault="00120AAA" w:rsidP="00AE515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MOI_CDI_PRE</w:t>
            </w:r>
          </w:p>
        </w:tc>
      </w:tr>
    </w:tbl>
    <w:p w14:paraId="1F62FBFD" w14:textId="77777777" w:rsidR="00120AAA" w:rsidRPr="00FC7BA5" w:rsidRDefault="00120AAA" w:rsidP="00120AAA">
      <w:pPr>
        <w:rPr>
          <w:highlight w:val="yellow"/>
          <w:lang w:val="en-US" w:eastAsia="en-US"/>
        </w:rPr>
      </w:pPr>
    </w:p>
    <w:p w14:paraId="16111EA5" w14:textId="2815F07F" w:rsidR="00B64349" w:rsidRPr="00B27225" w:rsidRDefault="00B64349" w:rsidP="000B04A4">
      <w:pPr>
        <w:pStyle w:val="Heading4"/>
        <w:rPr>
          <w:lang w:val="pt-BR"/>
        </w:rPr>
      </w:pPr>
      <w:r w:rsidRPr="00B27225">
        <w:rPr>
          <w:lang w:val="pt-BR"/>
        </w:rPr>
        <w:t>RGN1</w:t>
      </w:r>
      <w:r w:rsidR="004C1763" w:rsidRPr="00B27225">
        <w:rPr>
          <w:lang w:val="pt-BR"/>
        </w:rPr>
        <w:t>5</w:t>
      </w:r>
      <w:r w:rsidRPr="00B27225">
        <w:rPr>
          <w:lang w:val="pt-BR"/>
        </w:rPr>
        <w:t xml:space="preserve"> – Caso a verificação CPF + Terminal de todas as regras acima gere uma inconsistência, as demais verificações poderão ser abortadas.</w:t>
      </w:r>
    </w:p>
    <w:p w14:paraId="7249BA6D" w14:textId="77777777" w:rsidR="004C1763" w:rsidRPr="00B27225" w:rsidRDefault="004C1763" w:rsidP="004C1763">
      <w:pPr>
        <w:rPr>
          <w:lang w:eastAsia="en-US"/>
        </w:rPr>
      </w:pPr>
    </w:p>
    <w:p w14:paraId="1181E7A7" w14:textId="171ED40B" w:rsidR="004C1763" w:rsidRDefault="004C1763" w:rsidP="004C1763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t>O primeiro batimento que deve</w:t>
      </w:r>
      <w:r w:rsidR="0010014A">
        <w:rPr>
          <w:rFonts w:ascii="Arial" w:hAnsi="Arial" w:cs="Arial"/>
          <w:lang w:eastAsia="en-US"/>
        </w:rPr>
        <w:t xml:space="preserve"> ser efetuado é o CPF + TERMINAL ou CPF + </w:t>
      </w:r>
      <w:r w:rsidRPr="00B27225">
        <w:rPr>
          <w:rFonts w:ascii="Arial" w:hAnsi="Arial" w:cs="Arial"/>
          <w:lang w:eastAsia="en-US"/>
        </w:rPr>
        <w:t xml:space="preserve">CONTRATO. Caso a inconsistência seja alarmada as outras verificações são abortadas e é passado para a próxima validação </w:t>
      </w:r>
      <w:r w:rsidR="0010014A">
        <w:rPr>
          <w:rFonts w:ascii="Arial" w:hAnsi="Arial" w:cs="Arial"/>
          <w:lang w:eastAsia="en-US"/>
        </w:rPr>
        <w:t xml:space="preserve">CPF + TERMINAL ou CPF + </w:t>
      </w:r>
      <w:r w:rsidR="0010014A" w:rsidRPr="00B27225">
        <w:rPr>
          <w:rFonts w:ascii="Arial" w:hAnsi="Arial" w:cs="Arial"/>
          <w:lang w:eastAsia="en-US"/>
        </w:rPr>
        <w:t>CONTRATO</w:t>
      </w:r>
      <w:r w:rsidR="0010014A">
        <w:rPr>
          <w:rFonts w:ascii="Arial" w:hAnsi="Arial" w:cs="Arial"/>
          <w:lang w:eastAsia="en-US"/>
        </w:rPr>
        <w:t>.</w:t>
      </w:r>
    </w:p>
    <w:p w14:paraId="4AF10A20" w14:textId="77777777" w:rsidR="00D538DB" w:rsidRDefault="00D538DB" w:rsidP="000E26FD">
      <w:pPr>
        <w:pStyle w:val="Heading4"/>
      </w:pPr>
      <w:r>
        <w:t>Portal</w:t>
      </w:r>
    </w:p>
    <w:p w14:paraId="431B9CC5" w14:textId="04A2D097" w:rsidR="00D538DB" w:rsidRPr="00D538DB" w:rsidRDefault="00D538DB" w:rsidP="00D538DB">
      <w:pPr>
        <w:pStyle w:val="Heading5"/>
        <w:rPr>
          <w:lang w:val="pt-BR"/>
        </w:rPr>
      </w:pPr>
      <w:r w:rsidRPr="00D538DB">
        <w:rPr>
          <w:lang w:val="pt-BR"/>
        </w:rPr>
        <w:t>Tela de edição tabela DE &gt; PARA</w:t>
      </w:r>
      <w:r>
        <w:rPr>
          <w:lang w:val="pt-BR"/>
        </w:rPr>
        <w:t xml:space="preserve"> </w:t>
      </w:r>
      <w:r w:rsidR="00AC42F1">
        <w:rPr>
          <w:lang w:val="pt-BR"/>
        </w:rPr>
        <w:t>de produtos</w:t>
      </w:r>
    </w:p>
    <w:p w14:paraId="1C1E4465" w14:textId="344D68C7" w:rsidR="00D538DB" w:rsidRDefault="00D538DB" w:rsidP="00D538DB">
      <w:pPr>
        <w:rPr>
          <w:rFonts w:ascii="Arial" w:hAnsi="Arial" w:cs="Arial"/>
          <w:lang w:eastAsia="en-US"/>
        </w:rPr>
      </w:pPr>
      <w:r w:rsidRPr="00D538DB">
        <w:rPr>
          <w:rFonts w:ascii="Arial" w:hAnsi="Arial" w:cs="Arial"/>
          <w:lang w:eastAsia="en-US"/>
        </w:rPr>
        <w:t>Deverá ser possível a atualização</w:t>
      </w:r>
      <w:r>
        <w:rPr>
          <w:rFonts w:ascii="Arial" w:hAnsi="Arial" w:cs="Arial"/>
          <w:lang w:eastAsia="en-US"/>
        </w:rPr>
        <w:t xml:space="preserve"> (inserção, atualização e deleção)</w:t>
      </w:r>
      <w:r w:rsidRPr="00D538DB">
        <w:rPr>
          <w:rFonts w:ascii="Arial" w:hAnsi="Arial" w:cs="Arial"/>
          <w:lang w:eastAsia="en-US"/>
        </w:rPr>
        <w:t xml:space="preserve"> dos dados da tabela de DE &gt; PARA de produtos </w:t>
      </w:r>
      <w:r>
        <w:rPr>
          <w:rFonts w:ascii="Arial" w:hAnsi="Arial" w:cs="Arial"/>
          <w:lang w:eastAsia="en-US"/>
        </w:rPr>
        <w:t>através de uma tela do portal, seguindo o layout:</w:t>
      </w:r>
    </w:p>
    <w:p w14:paraId="58905659" w14:textId="77777777" w:rsidR="00D538DB" w:rsidRDefault="00D538DB" w:rsidP="00D538DB">
      <w:pPr>
        <w:rPr>
          <w:rFonts w:ascii="Arial" w:hAnsi="Arial" w:cs="Arial"/>
          <w:lang w:eastAsia="en-US"/>
        </w:rPr>
      </w:pPr>
    </w:p>
    <w:p w14:paraId="455E3A58" w14:textId="6662C97C" w:rsidR="00D538DB" w:rsidRDefault="00D538DB" w:rsidP="004C1763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6D89154" wp14:editId="0EBF29CD">
            <wp:extent cx="6480810" cy="1737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D0F8" w14:textId="77777777" w:rsidR="00AB7DDE" w:rsidRPr="00B27225" w:rsidRDefault="00AB7DDE" w:rsidP="004C1763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410"/>
        <w:gridCol w:w="2961"/>
      </w:tblGrid>
      <w:tr w:rsidR="005E37E8" w:rsidRPr="00C80BED" w14:paraId="3FA5CA8B" w14:textId="77777777" w:rsidTr="00D43391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72E387B7" w14:textId="77777777" w:rsidR="005E37E8" w:rsidRPr="00C80BED" w:rsidRDefault="005E37E8" w:rsidP="00D4339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1DDA6866" w14:textId="77777777" w:rsidR="005E37E8" w:rsidRPr="00C80BED" w:rsidRDefault="005E37E8" w:rsidP="00D4339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5EE3E0B4" w14:textId="77777777" w:rsidR="005E37E8" w:rsidRPr="00C80BED" w:rsidRDefault="005E37E8" w:rsidP="00D4339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961" w:type="dxa"/>
            <w:shd w:val="clear" w:color="auto" w:fill="BFBFBF" w:themeFill="background1" w:themeFillShade="BF"/>
            <w:vAlign w:val="center"/>
          </w:tcPr>
          <w:p w14:paraId="67303673" w14:textId="77777777" w:rsidR="005E37E8" w:rsidRPr="00C80BED" w:rsidRDefault="005E37E8" w:rsidP="00D43391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5E37E8" w:rsidRPr="00C80BED" w14:paraId="374B3FBA" w14:textId="77777777" w:rsidTr="00D43391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56581E7F" w14:textId="22B0879E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2977" w:type="dxa"/>
            <w:vAlign w:val="center"/>
          </w:tcPr>
          <w:p w14:paraId="0D96CC7A" w14:textId="0195EC9D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C80BED">
              <w:rPr>
                <w:rFonts w:ascii="Arial" w:hAnsi="Arial" w:cs="Arial"/>
                <w:sz w:val="16"/>
                <w:szCs w:val="16"/>
                <w:lang w:eastAsia="en-US"/>
              </w:rPr>
              <w:t>CODIGO_PLANO,NOME,TIPO_PLANO,CODIGO_CATEGORIA_PLANO,NOME_WEB,FLAG_BLACKLIST,TIPO_BUNDLE_P</w:t>
            </w:r>
          </w:p>
        </w:tc>
        <w:tc>
          <w:tcPr>
            <w:tcW w:w="2410" w:type="dxa"/>
            <w:vAlign w:val="center"/>
          </w:tcPr>
          <w:p w14:paraId="7098844D" w14:textId="4F09F4FF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 xml:space="preserve">Botão de deleção, deleta o registro da linha selecionada; </w:t>
            </w:r>
          </w:p>
          <w:p w14:paraId="6D2F0BBB" w14:textId="05AA165E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Botão de edição envia os dados da linha selecionada para edição no form;</w:t>
            </w:r>
          </w:p>
        </w:tc>
        <w:tc>
          <w:tcPr>
            <w:tcW w:w="2961" w:type="dxa"/>
            <w:vAlign w:val="center"/>
          </w:tcPr>
          <w:p w14:paraId="40E1F39A" w14:textId="775E5F11" w:rsidR="005E37E8" w:rsidRPr="00C80BED" w:rsidRDefault="005E37E8" w:rsidP="005E37E8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superior centro;</w:t>
            </w:r>
          </w:p>
        </w:tc>
      </w:tr>
      <w:tr w:rsidR="005E37E8" w:rsidRPr="00C80BED" w14:paraId="59BFE7A6" w14:textId="77777777" w:rsidTr="00D43391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3F0EE346" w14:textId="32269FAD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FORM</w:t>
            </w:r>
          </w:p>
        </w:tc>
        <w:tc>
          <w:tcPr>
            <w:tcW w:w="2977" w:type="dxa"/>
            <w:vAlign w:val="center"/>
          </w:tcPr>
          <w:p w14:paraId="3931BB50" w14:textId="0BC99069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C80BED">
              <w:rPr>
                <w:rFonts w:ascii="Arial" w:hAnsi="Arial" w:cs="Arial"/>
                <w:sz w:val="16"/>
                <w:szCs w:val="16"/>
                <w:lang w:eastAsia="en-US"/>
              </w:rPr>
              <w:t>CODIGO_PLANO,</w:t>
            </w:r>
            <w:r w:rsidR="007B6F65" w:rsidRPr="00C80BED">
              <w:rPr>
                <w:rFonts w:ascii="Arial" w:hAnsi="Arial" w:cs="Arial"/>
                <w:sz w:val="16"/>
                <w:szCs w:val="16"/>
                <w:lang w:eastAsia="en-US"/>
              </w:rPr>
              <w:t xml:space="preserve"> </w:t>
            </w:r>
            <w:r w:rsidRPr="00C80BED">
              <w:rPr>
                <w:rFonts w:ascii="Arial" w:hAnsi="Arial" w:cs="Arial"/>
                <w:sz w:val="16"/>
                <w:szCs w:val="16"/>
                <w:lang w:eastAsia="en-US"/>
              </w:rPr>
              <w:t>NOME,TIPO_PLANO,CODIGO_CATEGORIA_PLANO,NOME_WEB,FLAG_BLACKLIST,TIPO_BUNDLE_P</w:t>
            </w:r>
          </w:p>
        </w:tc>
        <w:tc>
          <w:tcPr>
            <w:tcW w:w="2410" w:type="dxa"/>
            <w:vAlign w:val="center"/>
          </w:tcPr>
          <w:p w14:paraId="43EBBF75" w14:textId="70323E2C" w:rsidR="005E37E8" w:rsidRPr="00C80BED" w:rsidRDefault="005E37E8" w:rsidP="00D43391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Insere registro se novo ou edita campos se já existe;</w:t>
            </w:r>
          </w:p>
        </w:tc>
        <w:tc>
          <w:tcPr>
            <w:tcW w:w="2961" w:type="dxa"/>
            <w:vAlign w:val="center"/>
          </w:tcPr>
          <w:p w14:paraId="461CCBB6" w14:textId="5182E1EB" w:rsidR="005E37E8" w:rsidRPr="00C80BED" w:rsidRDefault="005E37E8" w:rsidP="005E37E8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inferior centro</w:t>
            </w:r>
          </w:p>
        </w:tc>
      </w:tr>
    </w:tbl>
    <w:p w14:paraId="0780A916" w14:textId="77777777" w:rsidR="00304415" w:rsidRDefault="00304415" w:rsidP="00304415">
      <w:pPr>
        <w:ind w:left="708"/>
        <w:rPr>
          <w:rFonts w:ascii="Arial" w:hAnsi="Arial" w:cs="Arial"/>
          <w:sz w:val="20"/>
          <w:szCs w:val="20"/>
        </w:rPr>
      </w:pPr>
    </w:p>
    <w:p w14:paraId="6F882ACA" w14:textId="40A13DB8" w:rsidR="00FF112D" w:rsidRPr="00FF112D" w:rsidRDefault="00FF112D" w:rsidP="00FF112D">
      <w:pPr>
        <w:pStyle w:val="Heading5"/>
        <w:rPr>
          <w:lang w:val="pt-BR"/>
        </w:rPr>
      </w:pPr>
      <w:r w:rsidRPr="00FF112D">
        <w:rPr>
          <w:lang w:val="pt-BR"/>
        </w:rPr>
        <w:t>Tela de edição tabela DE &gt; PARA t</w:t>
      </w:r>
      <w:r>
        <w:rPr>
          <w:lang w:val="pt-BR"/>
        </w:rPr>
        <w:t>ipo de produto</w:t>
      </w:r>
    </w:p>
    <w:p w14:paraId="55DE6A36" w14:textId="77777777" w:rsidR="00FF112D" w:rsidRDefault="00FF112D" w:rsidP="00FF112D">
      <w:pPr>
        <w:rPr>
          <w:rFonts w:ascii="Arial" w:hAnsi="Arial" w:cs="Arial"/>
          <w:lang w:eastAsia="en-US"/>
        </w:rPr>
      </w:pPr>
      <w:r w:rsidRPr="00D538DB">
        <w:rPr>
          <w:rFonts w:ascii="Arial" w:hAnsi="Arial" w:cs="Arial"/>
          <w:lang w:eastAsia="en-US"/>
        </w:rPr>
        <w:t>Deverá ser possível a atualização</w:t>
      </w:r>
      <w:r>
        <w:rPr>
          <w:rFonts w:ascii="Arial" w:hAnsi="Arial" w:cs="Arial"/>
          <w:lang w:eastAsia="en-US"/>
        </w:rPr>
        <w:t xml:space="preserve"> (inserção, atualização e deleção)</w:t>
      </w:r>
      <w:r w:rsidRPr="00D538DB">
        <w:rPr>
          <w:rFonts w:ascii="Arial" w:hAnsi="Arial" w:cs="Arial"/>
          <w:lang w:eastAsia="en-US"/>
        </w:rPr>
        <w:t xml:space="preserve"> dos dados da tabela de DE &gt; PARA de produtos </w:t>
      </w:r>
      <w:r>
        <w:rPr>
          <w:rFonts w:ascii="Arial" w:hAnsi="Arial" w:cs="Arial"/>
          <w:lang w:eastAsia="en-US"/>
        </w:rPr>
        <w:t>através de uma tela do portal, seguindo o layout:</w:t>
      </w:r>
    </w:p>
    <w:p w14:paraId="509D89EF" w14:textId="77777777" w:rsidR="00FF112D" w:rsidRDefault="00FF112D" w:rsidP="00FF112D">
      <w:pPr>
        <w:rPr>
          <w:rFonts w:ascii="Arial" w:hAnsi="Arial" w:cs="Arial"/>
          <w:lang w:eastAsia="en-US"/>
        </w:rPr>
      </w:pPr>
    </w:p>
    <w:p w14:paraId="46C17A61" w14:textId="77777777" w:rsidR="00FF112D" w:rsidRDefault="00FF112D" w:rsidP="00FF112D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5C0EA789" wp14:editId="393E13E1">
            <wp:extent cx="6480810" cy="173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ABF1" w14:textId="77777777" w:rsidR="00FF112D" w:rsidRPr="00B27225" w:rsidRDefault="00FF112D" w:rsidP="00FF112D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410"/>
        <w:gridCol w:w="2961"/>
      </w:tblGrid>
      <w:tr w:rsidR="00FF112D" w:rsidRPr="00C80BED" w14:paraId="69A0CFD3" w14:textId="77777777" w:rsidTr="00827B12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6E50E1B6" w14:textId="77777777" w:rsidR="00FF112D" w:rsidRPr="00C80BED" w:rsidRDefault="00FF112D" w:rsidP="00827B1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2FF006EB" w14:textId="77777777" w:rsidR="00FF112D" w:rsidRPr="00C80BED" w:rsidRDefault="00FF112D" w:rsidP="00827B1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26462C55" w14:textId="77777777" w:rsidR="00FF112D" w:rsidRPr="00C80BED" w:rsidRDefault="00FF112D" w:rsidP="00827B1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961" w:type="dxa"/>
            <w:shd w:val="clear" w:color="auto" w:fill="BFBFBF" w:themeFill="background1" w:themeFillShade="BF"/>
            <w:vAlign w:val="center"/>
          </w:tcPr>
          <w:p w14:paraId="6D1F6CE0" w14:textId="77777777" w:rsidR="00FF112D" w:rsidRPr="00C80BED" w:rsidRDefault="00FF112D" w:rsidP="00827B12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FF112D" w:rsidRPr="00C80BED" w14:paraId="1648233E" w14:textId="77777777" w:rsidTr="00827B12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5951B4A2" w14:textId="77777777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2977" w:type="dxa"/>
            <w:vAlign w:val="center"/>
          </w:tcPr>
          <w:p w14:paraId="346F197D" w14:textId="77777777" w:rsidR="00FF112D" w:rsidRDefault="00FF112D" w:rsidP="00827B1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TIPO_PRODUTO_MOI,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TIPO_PRODUTO_CRM</w:t>
            </w:r>
            <w:r w:rsidR="00827B12">
              <w:rPr>
                <w:rFonts w:ascii="Arial" w:hAnsi="Arial" w:cs="Arial"/>
                <w:color w:val="000000"/>
                <w:sz w:val="16"/>
                <w:szCs w:val="20"/>
              </w:rPr>
              <w:t>,</w:t>
            </w:r>
          </w:p>
          <w:p w14:paraId="2E8B82AB" w14:textId="2223CA6B" w:rsidR="00827B12" w:rsidRPr="00C80BED" w:rsidRDefault="00827B12" w:rsidP="00827B12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</w:t>
            </w:r>
          </w:p>
        </w:tc>
        <w:tc>
          <w:tcPr>
            <w:tcW w:w="2410" w:type="dxa"/>
            <w:vAlign w:val="center"/>
          </w:tcPr>
          <w:p w14:paraId="3920AF77" w14:textId="77777777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 xml:space="preserve">Botão de deleção, deleta o registro da linha selecionada; </w:t>
            </w:r>
          </w:p>
          <w:p w14:paraId="35F83DCD" w14:textId="77777777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Botão de edição envia os dados da linha selecionada para edição no form;</w:t>
            </w:r>
          </w:p>
        </w:tc>
        <w:tc>
          <w:tcPr>
            <w:tcW w:w="2961" w:type="dxa"/>
            <w:vAlign w:val="center"/>
          </w:tcPr>
          <w:p w14:paraId="0F67A596" w14:textId="77777777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superior centro;</w:t>
            </w:r>
          </w:p>
        </w:tc>
      </w:tr>
      <w:tr w:rsidR="00FF112D" w:rsidRPr="00C80BED" w14:paraId="1833A645" w14:textId="77777777" w:rsidTr="00827B12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687CBA64" w14:textId="25319CC4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FORM</w:t>
            </w:r>
          </w:p>
        </w:tc>
        <w:tc>
          <w:tcPr>
            <w:tcW w:w="2977" w:type="dxa"/>
            <w:vAlign w:val="center"/>
          </w:tcPr>
          <w:p w14:paraId="52192F5B" w14:textId="77777777" w:rsidR="00FF112D" w:rsidRDefault="00A52050" w:rsidP="00827B1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TIPO_PRODUTO_MOI,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TIPO_PRODUTO_CRM</w:t>
            </w:r>
            <w:r w:rsidR="00827B12">
              <w:rPr>
                <w:rFonts w:ascii="Arial" w:hAnsi="Arial" w:cs="Arial"/>
                <w:color w:val="000000"/>
                <w:sz w:val="16"/>
                <w:szCs w:val="20"/>
              </w:rPr>
              <w:t>,</w:t>
            </w:r>
          </w:p>
          <w:p w14:paraId="1407895D" w14:textId="00CBFAF0" w:rsidR="00827B12" w:rsidRPr="00C80BED" w:rsidRDefault="00827B12" w:rsidP="00827B12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</w:t>
            </w:r>
          </w:p>
        </w:tc>
        <w:tc>
          <w:tcPr>
            <w:tcW w:w="2410" w:type="dxa"/>
            <w:vAlign w:val="center"/>
          </w:tcPr>
          <w:p w14:paraId="002D7201" w14:textId="77777777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Insere registro se novo ou edita campos se já existe;</w:t>
            </w:r>
          </w:p>
        </w:tc>
        <w:tc>
          <w:tcPr>
            <w:tcW w:w="2961" w:type="dxa"/>
            <w:vAlign w:val="center"/>
          </w:tcPr>
          <w:p w14:paraId="6A7B5332" w14:textId="77777777" w:rsidR="00FF112D" w:rsidRPr="00C80BED" w:rsidRDefault="00FF112D" w:rsidP="00827B12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inferior centro</w:t>
            </w:r>
          </w:p>
        </w:tc>
      </w:tr>
    </w:tbl>
    <w:p w14:paraId="107E65A8" w14:textId="2B3A90A6" w:rsidR="00FF112D" w:rsidRDefault="00FF112D" w:rsidP="00FF112D">
      <w:pPr>
        <w:ind w:left="708"/>
        <w:rPr>
          <w:rFonts w:ascii="Arial" w:hAnsi="Arial" w:cs="Arial"/>
          <w:sz w:val="20"/>
          <w:szCs w:val="20"/>
        </w:rPr>
      </w:pPr>
    </w:p>
    <w:p w14:paraId="5BDEB2BE" w14:textId="320F7185" w:rsidR="00A52050" w:rsidRPr="00D8386C" w:rsidRDefault="00A52050" w:rsidP="00D56A92">
      <w:pPr>
        <w:pStyle w:val="Heading5"/>
        <w:rPr>
          <w:lang w:val="pt-BR"/>
        </w:rPr>
      </w:pPr>
      <w:r w:rsidRPr="00D8386C">
        <w:rPr>
          <w:lang w:val="pt-BR"/>
        </w:rPr>
        <w:t>Tela de edição tabela DE &gt; PARA status terminal</w:t>
      </w:r>
    </w:p>
    <w:p w14:paraId="097C14B1" w14:textId="77777777" w:rsidR="00A52050" w:rsidRDefault="00A52050" w:rsidP="00A52050">
      <w:pPr>
        <w:rPr>
          <w:rFonts w:ascii="Arial" w:hAnsi="Arial" w:cs="Arial"/>
          <w:lang w:eastAsia="en-US"/>
        </w:rPr>
      </w:pPr>
      <w:r w:rsidRPr="00D538DB">
        <w:rPr>
          <w:rFonts w:ascii="Arial" w:hAnsi="Arial" w:cs="Arial"/>
          <w:lang w:eastAsia="en-US"/>
        </w:rPr>
        <w:t>Deverá ser possível a atualização</w:t>
      </w:r>
      <w:r>
        <w:rPr>
          <w:rFonts w:ascii="Arial" w:hAnsi="Arial" w:cs="Arial"/>
          <w:lang w:eastAsia="en-US"/>
        </w:rPr>
        <w:t xml:space="preserve"> (inserção, atualização e deleção)</w:t>
      </w:r>
      <w:r w:rsidRPr="00D538DB">
        <w:rPr>
          <w:rFonts w:ascii="Arial" w:hAnsi="Arial" w:cs="Arial"/>
          <w:lang w:eastAsia="en-US"/>
        </w:rPr>
        <w:t xml:space="preserve"> dos dados da tabela de DE &gt; PARA de produtos </w:t>
      </w:r>
      <w:r>
        <w:rPr>
          <w:rFonts w:ascii="Arial" w:hAnsi="Arial" w:cs="Arial"/>
          <w:lang w:eastAsia="en-US"/>
        </w:rPr>
        <w:t>através de uma tela do portal, seguindo o layout:</w:t>
      </w:r>
    </w:p>
    <w:p w14:paraId="783292D4" w14:textId="77777777" w:rsidR="00A52050" w:rsidRDefault="00A52050" w:rsidP="00A52050">
      <w:pPr>
        <w:rPr>
          <w:rFonts w:ascii="Arial" w:hAnsi="Arial" w:cs="Arial"/>
          <w:lang w:eastAsia="en-US"/>
        </w:rPr>
      </w:pPr>
    </w:p>
    <w:p w14:paraId="4737C8A0" w14:textId="77777777" w:rsidR="00A52050" w:rsidRDefault="00A52050" w:rsidP="00A52050">
      <w:pPr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550050A4" wp14:editId="0822860A">
            <wp:extent cx="6480810" cy="1737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7479" w14:textId="77777777" w:rsidR="00A52050" w:rsidRPr="00B27225" w:rsidRDefault="00A52050" w:rsidP="00A52050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410"/>
        <w:gridCol w:w="2961"/>
      </w:tblGrid>
      <w:tr w:rsidR="00A52050" w:rsidRPr="00C80BED" w14:paraId="39FFFA07" w14:textId="77777777" w:rsidTr="00D80410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3F391156" w14:textId="77777777" w:rsidR="00A52050" w:rsidRPr="00C80BED" w:rsidRDefault="00A52050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0B5ADFBF" w14:textId="77777777" w:rsidR="00A52050" w:rsidRPr="00C80BED" w:rsidRDefault="00A52050" w:rsidP="00D80410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38464B26" w14:textId="77777777" w:rsidR="00A52050" w:rsidRPr="00C80BED" w:rsidRDefault="00A52050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961" w:type="dxa"/>
            <w:shd w:val="clear" w:color="auto" w:fill="BFBFBF" w:themeFill="background1" w:themeFillShade="BF"/>
            <w:vAlign w:val="center"/>
          </w:tcPr>
          <w:p w14:paraId="7BBDC373" w14:textId="77777777" w:rsidR="00A52050" w:rsidRPr="00C80BED" w:rsidRDefault="00A52050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A52050" w:rsidRPr="00C80BED" w14:paraId="3C767C24" w14:textId="77777777" w:rsidTr="00D80410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2C27C413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2977" w:type="dxa"/>
            <w:vAlign w:val="center"/>
          </w:tcPr>
          <w:p w14:paraId="336C890B" w14:textId="77777777" w:rsidR="00D80410" w:rsidRDefault="00A52050" w:rsidP="00D8041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STATUS_TERMINAL_CONTRATO_MOI</w:t>
            </w:r>
            <w:r w:rsidR="00D80410">
              <w:rPr>
                <w:rFonts w:ascii="Arial" w:hAnsi="Arial" w:cs="Arial"/>
                <w:sz w:val="16"/>
              </w:rPr>
              <w:t xml:space="preserve">, </w:t>
            </w:r>
          </w:p>
          <w:p w14:paraId="724ADD1E" w14:textId="77777777" w:rsidR="00827B12" w:rsidRDefault="00D80410" w:rsidP="00D8041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</w:rPr>
              <w:t>STATUS_TERMINAL_CONTRATO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  <w:r w:rsidR="00827B12">
              <w:rPr>
                <w:rFonts w:ascii="Arial" w:hAnsi="Arial" w:cs="Arial"/>
                <w:color w:val="000000"/>
                <w:sz w:val="16"/>
                <w:szCs w:val="20"/>
              </w:rPr>
              <w:t>,</w:t>
            </w:r>
          </w:p>
          <w:p w14:paraId="0C99C51A" w14:textId="3D11C8AA" w:rsidR="00A52050" w:rsidRPr="00C80BED" w:rsidRDefault="00827B12" w:rsidP="00D80410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SISTEMA</w:t>
            </w:r>
          </w:p>
        </w:tc>
        <w:tc>
          <w:tcPr>
            <w:tcW w:w="2410" w:type="dxa"/>
            <w:vAlign w:val="center"/>
          </w:tcPr>
          <w:p w14:paraId="022B32C4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 xml:space="preserve">Botão de deleção, deleta o registro da linha selecionada; </w:t>
            </w:r>
          </w:p>
          <w:p w14:paraId="4E474525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Botão de edição envia os dados da linha selecionada para edição no form;</w:t>
            </w:r>
          </w:p>
        </w:tc>
        <w:tc>
          <w:tcPr>
            <w:tcW w:w="2961" w:type="dxa"/>
            <w:vAlign w:val="center"/>
          </w:tcPr>
          <w:p w14:paraId="1F348246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superior centro;</w:t>
            </w:r>
          </w:p>
        </w:tc>
      </w:tr>
      <w:tr w:rsidR="00A52050" w:rsidRPr="00C80BED" w14:paraId="6B0F6A57" w14:textId="77777777" w:rsidTr="00D80410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28853A36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FORM</w:t>
            </w:r>
          </w:p>
        </w:tc>
        <w:tc>
          <w:tcPr>
            <w:tcW w:w="2977" w:type="dxa"/>
            <w:vAlign w:val="center"/>
          </w:tcPr>
          <w:p w14:paraId="59683FC1" w14:textId="77777777" w:rsidR="00D80410" w:rsidRDefault="00D80410" w:rsidP="00D80410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STATUS_TERMINAL_CONTRATO_MOI, </w:t>
            </w:r>
          </w:p>
          <w:p w14:paraId="1A16E7E3" w14:textId="6E4BEE42" w:rsidR="00A52050" w:rsidRPr="00C80BED" w:rsidRDefault="00D80410" w:rsidP="00D80410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sz w:val="16"/>
              </w:rPr>
              <w:t>STATUS_TERMINAL_CONTRATO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  <w:r w:rsidR="00827B12">
              <w:rPr>
                <w:rFonts w:ascii="Arial" w:hAnsi="Arial" w:cs="Arial"/>
                <w:color w:val="000000"/>
                <w:sz w:val="16"/>
                <w:szCs w:val="20"/>
              </w:rPr>
              <w:t>,</w:t>
            </w:r>
          </w:p>
        </w:tc>
        <w:tc>
          <w:tcPr>
            <w:tcW w:w="2410" w:type="dxa"/>
            <w:vAlign w:val="center"/>
          </w:tcPr>
          <w:p w14:paraId="7BCAA0C4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Insere registro se novo ou edita campos se já existe;</w:t>
            </w:r>
          </w:p>
        </w:tc>
        <w:tc>
          <w:tcPr>
            <w:tcW w:w="2961" w:type="dxa"/>
            <w:vAlign w:val="center"/>
          </w:tcPr>
          <w:p w14:paraId="27866CFA" w14:textId="77777777" w:rsidR="00A52050" w:rsidRPr="00C80BED" w:rsidRDefault="00A52050" w:rsidP="00A52050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inferior centro</w:t>
            </w:r>
          </w:p>
        </w:tc>
      </w:tr>
    </w:tbl>
    <w:p w14:paraId="496F7C4C" w14:textId="77777777" w:rsidR="00A52050" w:rsidRDefault="00A52050" w:rsidP="00A52050">
      <w:pPr>
        <w:ind w:left="708"/>
        <w:rPr>
          <w:rFonts w:ascii="Arial" w:hAnsi="Arial" w:cs="Arial"/>
          <w:sz w:val="20"/>
          <w:szCs w:val="20"/>
        </w:rPr>
      </w:pPr>
    </w:p>
    <w:p w14:paraId="1BE2BB6D" w14:textId="51F03D5E" w:rsidR="00651116" w:rsidRPr="00D8386C" w:rsidRDefault="00651116" w:rsidP="00D56A92">
      <w:pPr>
        <w:pStyle w:val="Heading5"/>
        <w:rPr>
          <w:lang w:val="pt-BR"/>
        </w:rPr>
      </w:pPr>
      <w:r w:rsidRPr="00D8386C">
        <w:rPr>
          <w:lang w:val="pt-BR"/>
        </w:rPr>
        <w:t>Tela de edição tabela DE &gt; PARA status conta online</w:t>
      </w:r>
    </w:p>
    <w:p w14:paraId="643D0EC6" w14:textId="77777777" w:rsidR="00651116" w:rsidRDefault="00651116" w:rsidP="00651116">
      <w:pPr>
        <w:rPr>
          <w:rFonts w:ascii="Arial" w:hAnsi="Arial" w:cs="Arial"/>
          <w:lang w:eastAsia="en-US"/>
        </w:rPr>
      </w:pPr>
      <w:r w:rsidRPr="00D538DB">
        <w:rPr>
          <w:rFonts w:ascii="Arial" w:hAnsi="Arial" w:cs="Arial"/>
          <w:lang w:eastAsia="en-US"/>
        </w:rPr>
        <w:t>Deverá ser possível a atualização</w:t>
      </w:r>
      <w:r>
        <w:rPr>
          <w:rFonts w:ascii="Arial" w:hAnsi="Arial" w:cs="Arial"/>
          <w:lang w:eastAsia="en-US"/>
        </w:rPr>
        <w:t xml:space="preserve"> (inserção, atualização e deleção)</w:t>
      </w:r>
      <w:r w:rsidRPr="00D538DB">
        <w:rPr>
          <w:rFonts w:ascii="Arial" w:hAnsi="Arial" w:cs="Arial"/>
          <w:lang w:eastAsia="en-US"/>
        </w:rPr>
        <w:t xml:space="preserve"> dos dados da tabela de DE &gt; PARA de produtos </w:t>
      </w:r>
      <w:r>
        <w:rPr>
          <w:rFonts w:ascii="Arial" w:hAnsi="Arial" w:cs="Arial"/>
          <w:lang w:eastAsia="en-US"/>
        </w:rPr>
        <w:t>através de uma tela do portal, seguindo o layout:</w:t>
      </w:r>
    </w:p>
    <w:p w14:paraId="156CBB64" w14:textId="77777777" w:rsidR="00651116" w:rsidRDefault="00651116" w:rsidP="00651116">
      <w:pPr>
        <w:rPr>
          <w:rFonts w:ascii="Arial" w:hAnsi="Arial" w:cs="Arial"/>
          <w:lang w:eastAsia="en-US"/>
        </w:rPr>
      </w:pPr>
    </w:p>
    <w:p w14:paraId="075DAFAB" w14:textId="77777777" w:rsidR="00651116" w:rsidRDefault="00651116" w:rsidP="00651116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2A5E0C0B" wp14:editId="7500D53D">
            <wp:extent cx="648081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D969" w14:textId="77777777" w:rsidR="00651116" w:rsidRPr="00B27225" w:rsidRDefault="00651116" w:rsidP="00651116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410"/>
        <w:gridCol w:w="2961"/>
      </w:tblGrid>
      <w:tr w:rsidR="00651116" w:rsidRPr="00C80BED" w14:paraId="4B41CD1D" w14:textId="77777777" w:rsidTr="00D8386C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2A296404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10EEC340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32C520E7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961" w:type="dxa"/>
            <w:shd w:val="clear" w:color="auto" w:fill="BFBFBF" w:themeFill="background1" w:themeFillShade="BF"/>
            <w:vAlign w:val="center"/>
          </w:tcPr>
          <w:p w14:paraId="4F8C0FAA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651116" w:rsidRPr="00C80BED" w14:paraId="22727345" w14:textId="77777777" w:rsidTr="00651116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3666C201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2977" w:type="dxa"/>
            <w:vAlign w:val="center"/>
          </w:tcPr>
          <w:p w14:paraId="2CA7E63B" w14:textId="30D60730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sz w:val="16"/>
              </w:rPr>
              <w:t>STATUS_CONTA_ONLINE_MOI, STATUS_CONTA_ONLINE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</w:p>
        </w:tc>
        <w:tc>
          <w:tcPr>
            <w:tcW w:w="2410" w:type="dxa"/>
            <w:vAlign w:val="center"/>
          </w:tcPr>
          <w:p w14:paraId="403831B6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 xml:space="preserve">Botão de deleção, deleta o registro da linha selecionada; </w:t>
            </w:r>
          </w:p>
          <w:p w14:paraId="46D7E982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Botão de edição envia os dados da linha selecionada para edição no form;</w:t>
            </w:r>
          </w:p>
        </w:tc>
        <w:tc>
          <w:tcPr>
            <w:tcW w:w="2961" w:type="dxa"/>
            <w:vAlign w:val="center"/>
          </w:tcPr>
          <w:p w14:paraId="64260A9F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superior centro;</w:t>
            </w:r>
          </w:p>
        </w:tc>
      </w:tr>
      <w:tr w:rsidR="00651116" w:rsidRPr="00C80BED" w14:paraId="574137CE" w14:textId="77777777" w:rsidTr="00651116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1BBCDB10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FORM</w:t>
            </w:r>
          </w:p>
        </w:tc>
        <w:tc>
          <w:tcPr>
            <w:tcW w:w="2977" w:type="dxa"/>
            <w:vAlign w:val="center"/>
          </w:tcPr>
          <w:p w14:paraId="466C3A20" w14:textId="19269F95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sz w:val="16"/>
              </w:rPr>
              <w:t>STATUS_CONTA_ONLINE_MOI, STATUS_CONTA_ONLINE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 _CRM</w:t>
            </w:r>
          </w:p>
        </w:tc>
        <w:tc>
          <w:tcPr>
            <w:tcW w:w="2410" w:type="dxa"/>
            <w:vAlign w:val="center"/>
          </w:tcPr>
          <w:p w14:paraId="40FEB511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Insere registro se novo ou edita campos se já existe;</w:t>
            </w:r>
          </w:p>
        </w:tc>
        <w:tc>
          <w:tcPr>
            <w:tcW w:w="2961" w:type="dxa"/>
            <w:vAlign w:val="center"/>
          </w:tcPr>
          <w:p w14:paraId="0675260B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inferior centro</w:t>
            </w:r>
          </w:p>
        </w:tc>
      </w:tr>
    </w:tbl>
    <w:p w14:paraId="7C06C26F" w14:textId="77777777" w:rsidR="00651116" w:rsidRDefault="00651116" w:rsidP="00651116">
      <w:pPr>
        <w:ind w:left="708"/>
        <w:rPr>
          <w:rFonts w:ascii="Arial" w:hAnsi="Arial" w:cs="Arial"/>
          <w:sz w:val="20"/>
          <w:szCs w:val="20"/>
        </w:rPr>
      </w:pPr>
    </w:p>
    <w:p w14:paraId="1AE34535" w14:textId="77777777" w:rsidR="00651116" w:rsidRDefault="00651116" w:rsidP="00A52050">
      <w:pPr>
        <w:ind w:left="708"/>
        <w:rPr>
          <w:rFonts w:ascii="Arial" w:hAnsi="Arial" w:cs="Arial"/>
          <w:sz w:val="20"/>
          <w:szCs w:val="20"/>
        </w:rPr>
      </w:pPr>
    </w:p>
    <w:p w14:paraId="58ABC72A" w14:textId="3CD74A43" w:rsidR="00651116" w:rsidRPr="00D8386C" w:rsidRDefault="00651116" w:rsidP="00D56A92">
      <w:pPr>
        <w:pStyle w:val="Heading5"/>
        <w:rPr>
          <w:lang w:val="pt-BR"/>
        </w:rPr>
      </w:pPr>
      <w:r w:rsidRPr="00D8386C">
        <w:rPr>
          <w:lang w:val="pt-BR"/>
        </w:rPr>
        <w:t>Tela de edição tabela DE &gt; PARA sistema impactado</w:t>
      </w:r>
    </w:p>
    <w:p w14:paraId="5104806E" w14:textId="77777777" w:rsidR="00651116" w:rsidRDefault="00651116" w:rsidP="00651116">
      <w:pPr>
        <w:rPr>
          <w:rFonts w:ascii="Arial" w:hAnsi="Arial" w:cs="Arial"/>
          <w:lang w:eastAsia="en-US"/>
        </w:rPr>
      </w:pPr>
      <w:r w:rsidRPr="00D538DB">
        <w:rPr>
          <w:rFonts w:ascii="Arial" w:hAnsi="Arial" w:cs="Arial"/>
          <w:lang w:eastAsia="en-US"/>
        </w:rPr>
        <w:t>Deverá ser possível a atualização</w:t>
      </w:r>
      <w:r>
        <w:rPr>
          <w:rFonts w:ascii="Arial" w:hAnsi="Arial" w:cs="Arial"/>
          <w:lang w:eastAsia="en-US"/>
        </w:rPr>
        <w:t xml:space="preserve"> (inserção, atualização e deleção)</w:t>
      </w:r>
      <w:r w:rsidRPr="00D538DB">
        <w:rPr>
          <w:rFonts w:ascii="Arial" w:hAnsi="Arial" w:cs="Arial"/>
          <w:lang w:eastAsia="en-US"/>
        </w:rPr>
        <w:t xml:space="preserve"> dos dados da tabela de DE &gt; PARA de produtos </w:t>
      </w:r>
      <w:r>
        <w:rPr>
          <w:rFonts w:ascii="Arial" w:hAnsi="Arial" w:cs="Arial"/>
          <w:lang w:eastAsia="en-US"/>
        </w:rPr>
        <w:t>através de uma tela do portal, seguindo o layout:</w:t>
      </w:r>
    </w:p>
    <w:p w14:paraId="34BFE490" w14:textId="77777777" w:rsidR="00651116" w:rsidRDefault="00651116" w:rsidP="00651116">
      <w:pPr>
        <w:rPr>
          <w:rFonts w:ascii="Arial" w:hAnsi="Arial" w:cs="Arial"/>
          <w:lang w:eastAsia="en-US"/>
        </w:rPr>
      </w:pPr>
    </w:p>
    <w:p w14:paraId="40B031AB" w14:textId="77777777" w:rsidR="00651116" w:rsidRDefault="00651116" w:rsidP="00651116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1431E66F" wp14:editId="5961EBE4">
            <wp:extent cx="6480810" cy="1737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404B" w14:textId="77777777" w:rsidR="00651116" w:rsidRPr="00B27225" w:rsidRDefault="00651116" w:rsidP="00651116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2410"/>
        <w:gridCol w:w="2961"/>
      </w:tblGrid>
      <w:tr w:rsidR="00651116" w:rsidRPr="00C80BED" w14:paraId="5F370C12" w14:textId="77777777" w:rsidTr="00D8386C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1AA5488D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51DD11C1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28FEEC5C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961" w:type="dxa"/>
            <w:shd w:val="clear" w:color="auto" w:fill="BFBFBF" w:themeFill="background1" w:themeFillShade="BF"/>
            <w:vAlign w:val="center"/>
          </w:tcPr>
          <w:p w14:paraId="56BE57B1" w14:textId="77777777" w:rsidR="00651116" w:rsidRPr="00C80BED" w:rsidRDefault="00651116" w:rsidP="00D8386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80BED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651116" w:rsidRPr="00C80BED" w14:paraId="764471AA" w14:textId="77777777" w:rsidTr="00651116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5DD70885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2977" w:type="dxa"/>
            <w:vAlign w:val="center"/>
          </w:tcPr>
          <w:p w14:paraId="1D6ECB6F" w14:textId="71C70722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sz w:val="16"/>
              </w:rPr>
              <w:t>SISTEMA_IMPACTADO_MOI, SISTEMA_IMPACTADO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>_CRM</w:t>
            </w:r>
          </w:p>
        </w:tc>
        <w:tc>
          <w:tcPr>
            <w:tcW w:w="2410" w:type="dxa"/>
            <w:vAlign w:val="center"/>
          </w:tcPr>
          <w:p w14:paraId="3E7F1121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 xml:space="preserve">Botão de deleção, deleta o registro da linha selecionada; </w:t>
            </w:r>
          </w:p>
          <w:p w14:paraId="2BC0F47C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Botão de edição envia os dados da linha selecionada para edição no form;</w:t>
            </w:r>
          </w:p>
        </w:tc>
        <w:tc>
          <w:tcPr>
            <w:tcW w:w="2961" w:type="dxa"/>
            <w:vAlign w:val="center"/>
          </w:tcPr>
          <w:p w14:paraId="246FF631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superior centro;</w:t>
            </w:r>
          </w:p>
        </w:tc>
      </w:tr>
      <w:tr w:rsidR="00651116" w:rsidRPr="00C80BED" w14:paraId="609975A9" w14:textId="77777777" w:rsidTr="00651116">
        <w:trPr>
          <w:trHeight w:val="449"/>
        </w:trPr>
        <w:tc>
          <w:tcPr>
            <w:tcW w:w="1701" w:type="dxa"/>
            <w:shd w:val="clear" w:color="auto" w:fill="auto"/>
            <w:noWrap/>
            <w:vAlign w:val="center"/>
          </w:tcPr>
          <w:p w14:paraId="3AC98BFB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FORM</w:t>
            </w:r>
          </w:p>
        </w:tc>
        <w:tc>
          <w:tcPr>
            <w:tcW w:w="2977" w:type="dxa"/>
            <w:vAlign w:val="center"/>
          </w:tcPr>
          <w:p w14:paraId="610BF486" w14:textId="66B54AC8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sz w:val="16"/>
              </w:rPr>
              <w:t>SISTEMA_IMPACTADO_MOI, SISTEMA_IMPACTADO</w:t>
            </w:r>
            <w:r>
              <w:rPr>
                <w:rFonts w:ascii="Arial" w:hAnsi="Arial" w:cs="Arial"/>
                <w:color w:val="000000"/>
                <w:sz w:val="16"/>
                <w:szCs w:val="20"/>
              </w:rPr>
              <w:t>_CRM</w:t>
            </w:r>
          </w:p>
        </w:tc>
        <w:tc>
          <w:tcPr>
            <w:tcW w:w="2410" w:type="dxa"/>
            <w:vAlign w:val="center"/>
          </w:tcPr>
          <w:p w14:paraId="22B09871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Insere registro se novo ou edita campos se já existe;</w:t>
            </w:r>
          </w:p>
        </w:tc>
        <w:tc>
          <w:tcPr>
            <w:tcW w:w="2961" w:type="dxa"/>
            <w:vAlign w:val="center"/>
          </w:tcPr>
          <w:p w14:paraId="6BD4DFC5" w14:textId="77777777" w:rsidR="00651116" w:rsidRPr="00C80BED" w:rsidRDefault="00651116" w:rsidP="00651116">
            <w:pPr>
              <w:rPr>
                <w:rFonts w:ascii="Arial" w:hAnsi="Arial" w:cs="Arial"/>
                <w:sz w:val="16"/>
                <w:szCs w:val="16"/>
              </w:rPr>
            </w:pPr>
            <w:r w:rsidRPr="00C80BED">
              <w:rPr>
                <w:rFonts w:ascii="Arial" w:hAnsi="Arial" w:cs="Arial"/>
                <w:sz w:val="16"/>
                <w:szCs w:val="16"/>
              </w:rPr>
              <w:t>Posição: inferior centro</w:t>
            </w:r>
          </w:p>
        </w:tc>
      </w:tr>
    </w:tbl>
    <w:p w14:paraId="7A43C037" w14:textId="77777777" w:rsidR="00651116" w:rsidRDefault="00651116" w:rsidP="00651116">
      <w:pPr>
        <w:ind w:left="708"/>
        <w:rPr>
          <w:rFonts w:ascii="Arial" w:hAnsi="Arial" w:cs="Arial"/>
          <w:sz w:val="20"/>
          <w:szCs w:val="20"/>
        </w:rPr>
      </w:pPr>
    </w:p>
    <w:p w14:paraId="23D864F8" w14:textId="657674E5" w:rsidR="004C1763" w:rsidRPr="00B27225" w:rsidRDefault="004C1763" w:rsidP="003746EB">
      <w:pPr>
        <w:pStyle w:val="Heading3"/>
        <w:tabs>
          <w:tab w:val="clear" w:pos="4547"/>
          <w:tab w:val="left" w:pos="851"/>
        </w:tabs>
        <w:ind w:left="851" w:hanging="11"/>
        <w:rPr>
          <w:lang w:val="pt-BR"/>
        </w:rPr>
      </w:pPr>
      <w:bookmarkStart w:id="12" w:name="_Toc493138761"/>
      <w:r w:rsidRPr="00B27225">
        <w:rPr>
          <w:lang w:val="pt-BR"/>
        </w:rPr>
        <w:t>RQN03 - Realizar batimento das informações do Portal Minha Oi X Sistemas (Faturamento)</w:t>
      </w:r>
      <w:bookmarkEnd w:id="12"/>
    </w:p>
    <w:p w14:paraId="6DE359AD" w14:textId="77777777" w:rsidR="00304415" w:rsidRPr="00B27225" w:rsidRDefault="00304415" w:rsidP="00304415">
      <w:pPr>
        <w:ind w:left="708"/>
        <w:rPr>
          <w:rFonts w:ascii="Arial" w:hAnsi="Arial" w:cs="Arial"/>
          <w:sz w:val="20"/>
          <w:szCs w:val="20"/>
        </w:rPr>
      </w:pPr>
    </w:p>
    <w:p w14:paraId="45F433E3" w14:textId="2CE2CE7E" w:rsidR="00304415" w:rsidRPr="00B27225" w:rsidRDefault="008D491C" w:rsidP="000B04A4">
      <w:pPr>
        <w:pStyle w:val="Heading4"/>
        <w:rPr>
          <w:lang w:val="pt-BR"/>
        </w:rPr>
      </w:pPr>
      <w:r>
        <w:rPr>
          <w:lang w:val="pt-BR"/>
        </w:rPr>
        <w:t>RGN16</w:t>
      </w:r>
      <w:r w:rsidR="00540F34" w:rsidRPr="00B27225">
        <w:rPr>
          <w:lang w:val="pt-BR"/>
        </w:rPr>
        <w:t xml:space="preserve"> – Com base nos dados dos clientes cadastrados no Conta Online no MINHA OI realizar o batimento das informações do Minha Oi para garantir que esteja alinhado com os sistemas pertinentes:</w:t>
      </w:r>
    </w:p>
    <w:p w14:paraId="361C947D" w14:textId="77777777" w:rsidR="00304415" w:rsidRPr="00B27225" w:rsidRDefault="00304415" w:rsidP="00304415">
      <w:pPr>
        <w:ind w:left="708"/>
        <w:rPr>
          <w:rFonts w:ascii="Arial" w:hAnsi="Arial" w:cs="Arial"/>
          <w:sz w:val="20"/>
          <w:szCs w:val="20"/>
        </w:rPr>
      </w:pP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6"/>
        <w:gridCol w:w="3827"/>
        <w:gridCol w:w="2552"/>
      </w:tblGrid>
      <w:tr w:rsidR="00540F34" w:rsidRPr="00B27225" w14:paraId="594A57CB" w14:textId="77777777" w:rsidTr="00D57EED">
        <w:trPr>
          <w:trHeight w:val="280"/>
        </w:trPr>
        <w:tc>
          <w:tcPr>
            <w:tcW w:w="3686" w:type="dxa"/>
            <w:shd w:val="clear" w:color="FFFFFF" w:fill="C0C0C0"/>
            <w:noWrap/>
            <w:vAlign w:val="center"/>
            <w:hideMark/>
          </w:tcPr>
          <w:p w14:paraId="579B31D7" w14:textId="77777777" w:rsidR="00540F34" w:rsidRPr="00AB78EB" w:rsidRDefault="00540F34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3827" w:type="dxa"/>
            <w:shd w:val="clear" w:color="FFFFFF" w:fill="C0C0C0"/>
            <w:vAlign w:val="center"/>
          </w:tcPr>
          <w:p w14:paraId="77D3E948" w14:textId="77777777" w:rsidR="00540F34" w:rsidRPr="00AB78EB" w:rsidRDefault="00540F34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color w:val="000000"/>
                <w:sz w:val="16"/>
                <w:szCs w:val="20"/>
              </w:rPr>
              <w:t>INCONSISTENCIA</w:t>
            </w:r>
          </w:p>
        </w:tc>
        <w:tc>
          <w:tcPr>
            <w:tcW w:w="2552" w:type="dxa"/>
            <w:shd w:val="clear" w:color="FFFFFF" w:fill="C0C0C0"/>
            <w:vAlign w:val="center"/>
          </w:tcPr>
          <w:p w14:paraId="17A969BE" w14:textId="77777777" w:rsidR="00540F34" w:rsidRPr="00AB78EB" w:rsidRDefault="00540F34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color w:val="000000"/>
                <w:sz w:val="16"/>
                <w:szCs w:val="20"/>
              </w:rPr>
              <w:t>CHAVE</w:t>
            </w:r>
          </w:p>
        </w:tc>
      </w:tr>
      <w:tr w:rsidR="00540F34" w:rsidRPr="00B27225" w14:paraId="09920332" w14:textId="77777777" w:rsidTr="00D57EED">
        <w:trPr>
          <w:trHeight w:val="309"/>
        </w:trPr>
        <w:tc>
          <w:tcPr>
            <w:tcW w:w="3686" w:type="dxa"/>
            <w:shd w:val="clear" w:color="auto" w:fill="auto"/>
            <w:noWrap/>
            <w:vAlign w:val="center"/>
          </w:tcPr>
          <w:p w14:paraId="1416E250" w14:textId="7B35F7B9" w:rsidR="00540F34" w:rsidRPr="00AB78EB" w:rsidRDefault="00540F34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3827" w:type="dxa"/>
            <w:vAlign w:val="center"/>
          </w:tcPr>
          <w:p w14:paraId="4CF4C930" w14:textId="5B4852F2" w:rsidR="00540F34" w:rsidRPr="00AB78EB" w:rsidRDefault="00540F34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"Terminal/contrato Faturado divergente"</w:t>
            </w:r>
          </w:p>
        </w:tc>
        <w:tc>
          <w:tcPr>
            <w:tcW w:w="2552" w:type="dxa"/>
            <w:vAlign w:val="center"/>
          </w:tcPr>
          <w:p w14:paraId="65D72421" w14:textId="48DACE85" w:rsidR="00540F34" w:rsidRPr="00AB78EB" w:rsidRDefault="00540F34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CPF</w:t>
            </w:r>
            <w:r w:rsidR="00365120" w:rsidRPr="00AB78EB">
              <w:rPr>
                <w:rFonts w:ascii="Arial" w:hAnsi="Arial" w:cs="Arial"/>
                <w:sz w:val="16"/>
              </w:rPr>
              <w:t xml:space="preserve"> +TERMINAL/CONTRATO</w:t>
            </w:r>
          </w:p>
        </w:tc>
      </w:tr>
      <w:tr w:rsidR="00540F34" w:rsidRPr="00B27225" w14:paraId="6ED3A8C1" w14:textId="77777777" w:rsidTr="00D57EED">
        <w:trPr>
          <w:trHeight w:val="280"/>
        </w:trPr>
        <w:tc>
          <w:tcPr>
            <w:tcW w:w="3686" w:type="dxa"/>
            <w:shd w:val="clear" w:color="auto" w:fill="auto"/>
            <w:noWrap/>
            <w:vAlign w:val="center"/>
          </w:tcPr>
          <w:p w14:paraId="4C6B43B9" w14:textId="3D23FFF1" w:rsidR="00540F34" w:rsidRPr="00AB78EB" w:rsidRDefault="00540F34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="00365120"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3827" w:type="dxa"/>
            <w:vAlign w:val="center"/>
          </w:tcPr>
          <w:p w14:paraId="4A11F8CE" w14:textId="756C4E93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"Cadastro no DACC divergente"</w:t>
            </w:r>
          </w:p>
        </w:tc>
        <w:tc>
          <w:tcPr>
            <w:tcW w:w="2552" w:type="dxa"/>
            <w:vAlign w:val="center"/>
          </w:tcPr>
          <w:p w14:paraId="2E82E68E" w14:textId="65E24526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CPF +TERMINAL/CONTRATO</w:t>
            </w:r>
          </w:p>
        </w:tc>
      </w:tr>
      <w:tr w:rsidR="00540F34" w:rsidRPr="00B27225" w14:paraId="4336EBBC" w14:textId="77777777" w:rsidTr="00D57EED">
        <w:trPr>
          <w:trHeight w:val="280"/>
        </w:trPr>
        <w:tc>
          <w:tcPr>
            <w:tcW w:w="3686" w:type="dxa"/>
            <w:shd w:val="clear" w:color="auto" w:fill="auto"/>
            <w:noWrap/>
            <w:vAlign w:val="center"/>
          </w:tcPr>
          <w:p w14:paraId="48FDE5C7" w14:textId="319E78FC" w:rsidR="00540F34" w:rsidRPr="00AB78EB" w:rsidRDefault="00365120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3827" w:type="dxa"/>
            <w:vAlign w:val="center"/>
          </w:tcPr>
          <w:p w14:paraId="4F64F243" w14:textId="7C1A26A4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"Data de vencimento divergente"</w:t>
            </w:r>
          </w:p>
        </w:tc>
        <w:tc>
          <w:tcPr>
            <w:tcW w:w="2552" w:type="dxa"/>
            <w:vAlign w:val="center"/>
          </w:tcPr>
          <w:p w14:paraId="6EAECE8D" w14:textId="391A2C3C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CPF +TERMINAL/CONTRATO</w:t>
            </w:r>
          </w:p>
        </w:tc>
      </w:tr>
      <w:tr w:rsidR="00540F34" w:rsidRPr="00B27225" w14:paraId="732A3C53" w14:textId="77777777" w:rsidTr="00D57EED">
        <w:trPr>
          <w:trHeight w:val="280"/>
        </w:trPr>
        <w:tc>
          <w:tcPr>
            <w:tcW w:w="3686" w:type="dxa"/>
            <w:shd w:val="clear" w:color="auto" w:fill="auto"/>
            <w:noWrap/>
            <w:vAlign w:val="center"/>
          </w:tcPr>
          <w:p w14:paraId="2CFE7685" w14:textId="7EDBCDC2" w:rsidR="00540F34" w:rsidRPr="00AB78EB" w:rsidRDefault="00365120" w:rsidP="00D57EED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3827" w:type="dxa"/>
            <w:vAlign w:val="center"/>
          </w:tcPr>
          <w:p w14:paraId="3915A362" w14:textId="529CAF7C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"Valor total faturado da conta divergente"</w:t>
            </w:r>
          </w:p>
        </w:tc>
        <w:tc>
          <w:tcPr>
            <w:tcW w:w="2552" w:type="dxa"/>
            <w:vAlign w:val="center"/>
          </w:tcPr>
          <w:p w14:paraId="0E29C2FE" w14:textId="295AC4AB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CPF +TERMINAL/CONTRATO</w:t>
            </w:r>
          </w:p>
        </w:tc>
      </w:tr>
      <w:tr w:rsidR="00540F34" w:rsidRPr="00B27225" w14:paraId="63A54C2B" w14:textId="77777777" w:rsidTr="00D57EED">
        <w:trPr>
          <w:trHeight w:val="280"/>
        </w:trPr>
        <w:tc>
          <w:tcPr>
            <w:tcW w:w="3686" w:type="dxa"/>
            <w:shd w:val="clear" w:color="auto" w:fill="auto"/>
            <w:noWrap/>
            <w:vAlign w:val="center"/>
          </w:tcPr>
          <w:p w14:paraId="5D0578BC" w14:textId="1596F6E1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3827" w:type="dxa"/>
            <w:vAlign w:val="center"/>
          </w:tcPr>
          <w:p w14:paraId="35F5A46E" w14:textId="17341C59" w:rsidR="00540F34" w:rsidRPr="00AB78EB" w:rsidRDefault="008D491C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"R</w:t>
            </w:r>
            <w:r w:rsidR="00365120" w:rsidRPr="00AB78EB">
              <w:rPr>
                <w:rFonts w:ascii="Arial" w:hAnsi="Arial" w:cs="Arial"/>
                <w:sz w:val="16"/>
              </w:rPr>
              <w:t>eferência conta divergente"</w:t>
            </w:r>
          </w:p>
        </w:tc>
        <w:tc>
          <w:tcPr>
            <w:tcW w:w="2552" w:type="dxa"/>
            <w:vAlign w:val="center"/>
          </w:tcPr>
          <w:p w14:paraId="2BB1EB86" w14:textId="0AFD68D6" w:rsidR="00540F34" w:rsidRPr="00AB78EB" w:rsidRDefault="00365120" w:rsidP="00D57EED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</w:rPr>
              <w:t>CPF +TERMINAL/CONTRATO</w:t>
            </w:r>
          </w:p>
        </w:tc>
      </w:tr>
    </w:tbl>
    <w:p w14:paraId="4C96F076" w14:textId="77777777" w:rsidR="00304415" w:rsidRPr="00B27225" w:rsidRDefault="00304415" w:rsidP="00304415">
      <w:pPr>
        <w:ind w:left="708"/>
        <w:rPr>
          <w:rFonts w:ascii="Arial" w:hAnsi="Arial" w:cs="Arial"/>
          <w:sz w:val="20"/>
          <w:szCs w:val="20"/>
        </w:rPr>
      </w:pPr>
    </w:p>
    <w:p w14:paraId="5593BFA3" w14:textId="0B437D69" w:rsidR="00304415" w:rsidRDefault="00365120" w:rsidP="00304415">
      <w:pPr>
        <w:ind w:left="708"/>
        <w:rPr>
          <w:rFonts w:ascii="Arial" w:hAnsi="Arial" w:cs="Arial"/>
          <w:szCs w:val="20"/>
        </w:rPr>
      </w:pPr>
      <w:r w:rsidRPr="00B27225">
        <w:rPr>
          <w:rFonts w:ascii="Arial" w:hAnsi="Arial" w:cs="Arial"/>
          <w:szCs w:val="20"/>
        </w:rPr>
        <w:t>A chave é CPF + Terminal (para o batimento do</w:t>
      </w:r>
      <w:r w:rsidR="008D491C">
        <w:rPr>
          <w:rFonts w:ascii="Arial" w:hAnsi="Arial" w:cs="Arial"/>
          <w:szCs w:val="20"/>
        </w:rPr>
        <w:t>s produtos Fixa, Banda Larga, Mó</w:t>
      </w:r>
      <w:r w:rsidRPr="00B27225">
        <w:rPr>
          <w:rFonts w:ascii="Arial" w:hAnsi="Arial" w:cs="Arial"/>
          <w:szCs w:val="20"/>
        </w:rPr>
        <w:t>vel Pós</w:t>
      </w:r>
      <w:r w:rsidR="008D491C">
        <w:rPr>
          <w:rFonts w:ascii="Arial" w:hAnsi="Arial" w:cs="Arial"/>
          <w:szCs w:val="20"/>
        </w:rPr>
        <w:t>, Móvel Pré</w:t>
      </w:r>
      <w:r w:rsidRPr="00B27225">
        <w:rPr>
          <w:rFonts w:ascii="Arial" w:hAnsi="Arial" w:cs="Arial"/>
          <w:szCs w:val="20"/>
        </w:rPr>
        <w:t>, M</w:t>
      </w:r>
      <w:r w:rsidR="008D491C">
        <w:rPr>
          <w:rFonts w:ascii="Arial" w:hAnsi="Arial" w:cs="Arial"/>
          <w:szCs w:val="20"/>
        </w:rPr>
        <w:t>ó</w:t>
      </w:r>
      <w:r w:rsidRPr="00B27225">
        <w:rPr>
          <w:rFonts w:ascii="Arial" w:hAnsi="Arial" w:cs="Arial"/>
          <w:szCs w:val="20"/>
        </w:rPr>
        <w:t>vel 3G, Oi T</w:t>
      </w:r>
      <w:r w:rsidR="008D491C">
        <w:rPr>
          <w:rFonts w:ascii="Arial" w:hAnsi="Arial" w:cs="Arial"/>
          <w:szCs w:val="20"/>
        </w:rPr>
        <w:t>otal e OCT) ou CPF + Contrato (</w:t>
      </w:r>
      <w:r w:rsidRPr="00B27225">
        <w:rPr>
          <w:rFonts w:ascii="Arial" w:hAnsi="Arial" w:cs="Arial"/>
          <w:szCs w:val="20"/>
        </w:rPr>
        <w:t>para o produto Oi TV)</w:t>
      </w:r>
      <w:r w:rsidR="008D491C">
        <w:rPr>
          <w:rFonts w:ascii="Arial" w:hAnsi="Arial" w:cs="Arial"/>
          <w:szCs w:val="20"/>
        </w:rPr>
        <w:t>.</w:t>
      </w:r>
    </w:p>
    <w:p w14:paraId="159A6453" w14:textId="77777777" w:rsidR="00AD0ACB" w:rsidRPr="004A3355" w:rsidRDefault="00AD0ACB" w:rsidP="00AD0ACB">
      <w:pPr>
        <w:pStyle w:val="Heading5"/>
      </w:pPr>
      <w:r w:rsidRPr="004A3355">
        <w:t>Alarmes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7"/>
        <w:gridCol w:w="3497"/>
        <w:gridCol w:w="3033"/>
      </w:tblGrid>
      <w:tr w:rsidR="00AD0ACB" w:rsidRPr="00334E18" w14:paraId="100CF7BD" w14:textId="77777777" w:rsidTr="00B93426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14:paraId="5F077CCC" w14:textId="77777777" w:rsidR="00AD0ACB" w:rsidRPr="004A3355" w:rsidRDefault="00AD0ACB" w:rsidP="00B93426">
            <w:pPr>
              <w:pStyle w:val="Tabela"/>
              <w:jc w:val="left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CAMPO</w:t>
            </w:r>
          </w:p>
        </w:tc>
        <w:tc>
          <w:tcPr>
            <w:tcW w:w="3497" w:type="dxa"/>
            <w:shd w:val="clear" w:color="auto" w:fill="BFBFBF" w:themeFill="background1" w:themeFillShade="BF"/>
            <w:vAlign w:val="center"/>
          </w:tcPr>
          <w:p w14:paraId="3D4B843D" w14:textId="77777777" w:rsidR="00AD0ACB" w:rsidRPr="004A3355" w:rsidRDefault="00AD0ACB" w:rsidP="00B93426">
            <w:pPr>
              <w:pStyle w:val="Tabela"/>
              <w:jc w:val="left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VALOR</w:t>
            </w:r>
          </w:p>
        </w:tc>
        <w:tc>
          <w:tcPr>
            <w:tcW w:w="3033" w:type="dxa"/>
            <w:shd w:val="clear" w:color="auto" w:fill="BFBFBF" w:themeFill="background1" w:themeFillShade="BF"/>
            <w:vAlign w:val="center"/>
          </w:tcPr>
          <w:p w14:paraId="151CE1BE" w14:textId="77777777" w:rsidR="00AD0ACB" w:rsidRPr="004A3355" w:rsidRDefault="00AD0ACB" w:rsidP="00B93426">
            <w:pPr>
              <w:pStyle w:val="Tabela"/>
              <w:jc w:val="left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DESCRIÇÃO</w:t>
            </w:r>
          </w:p>
        </w:tc>
      </w:tr>
      <w:tr w:rsidR="00AD0ACB" w:rsidRPr="0034122C" w14:paraId="4831484F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88CC99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PORTAL_CPF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071DF99B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[PORTAL.CPF]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23FD51A1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CPF no PORTAL</w:t>
            </w:r>
          </w:p>
        </w:tc>
      </w:tr>
      <w:tr w:rsidR="00AD0ACB" w:rsidRPr="0034122C" w14:paraId="2DA02B83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5AFC8BB" w14:textId="5B23DF71" w:rsidR="00AD0ACB" w:rsidRPr="00D052A3" w:rsidRDefault="00F0197F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="00AD0ACB" w:rsidRPr="00D052A3">
              <w:rPr>
                <w:rFonts w:ascii="Arial" w:hAnsi="Arial" w:cs="Arial"/>
                <w:sz w:val="16"/>
                <w:szCs w:val="16"/>
              </w:rPr>
              <w:t>_CPF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3B47317" w14:textId="70B6640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</w:t>
            </w:r>
            <w:r w:rsidR="00F0197F"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.CPF]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1CB02C4C" w14:textId="0948E815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CPF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</w:t>
            </w:r>
            <w:r w:rsidR="00F0197F">
              <w:rPr>
                <w:rFonts w:ascii="Arial" w:hAnsi="Arial" w:cs="Arial"/>
                <w:sz w:val="16"/>
                <w:szCs w:val="16"/>
              </w:rPr>
              <w:t xml:space="preserve"> 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F0197F"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AD0ACB" w:rsidRPr="0034122C" w14:paraId="3646DFE6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B21A80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PORTAL_TERMINAL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FAF9F80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[PORTAL.NRO_TERMINAL]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F86ED35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AD0ACB" w:rsidRPr="0034122C" w14:paraId="51CB11A1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80845A2" w14:textId="29BB169B" w:rsidR="00AD0ACB" w:rsidRPr="00D052A3" w:rsidRDefault="00F0197F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="00AD0ACB" w:rsidRPr="00D052A3">
              <w:rPr>
                <w:rFonts w:ascii="Arial" w:hAnsi="Arial" w:cs="Arial"/>
                <w:sz w:val="16"/>
                <w:szCs w:val="16"/>
              </w:rPr>
              <w:t>_TERMINAL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506431D7" w14:textId="6E25C4B8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</w:t>
            </w:r>
            <w:r w:rsidR="00F0197F"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.NRO_TERMINAL]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2ED8E4B7" w14:textId="06F542FE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Número Terminal 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no </w:t>
            </w:r>
            <w:r w:rsidR="00F0197F">
              <w:rPr>
                <w:rFonts w:ascii="Arial" w:hAnsi="Arial" w:cs="Arial"/>
                <w:sz w:val="16"/>
                <w:szCs w:val="16"/>
              </w:rPr>
              <w:t>Sistema de</w:t>
            </w:r>
            <w:r w:rsidR="00F0197F"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F0197F"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AD0ACB" w:rsidRPr="0034122C" w14:paraId="411D12B6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6701C76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ID_PLATAFORMA_A 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4600C5F1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[ID_PLATAFORMA_A]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26B677C2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 xml:space="preserve">Identificador da plataforma A </w:t>
            </w:r>
          </w:p>
        </w:tc>
      </w:tr>
      <w:tr w:rsidR="00AD0ACB" w:rsidRPr="0034122C" w14:paraId="0FCBA46E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363A3AA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ID_PLATAFORMA_B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708A7889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[ID_PLATAFORMA_B]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0B3F206D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plataforma B</w:t>
            </w:r>
          </w:p>
        </w:tc>
      </w:tr>
      <w:tr w:rsidR="00AD0ACB" w:rsidRPr="0034122C" w14:paraId="4F8BD355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26FD798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ALARM_TYPE_ID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7AEAE92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[ID_ALARM_TYPE]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36BF467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alarme na tabela PI_T_MISMATCH_DEFINITION</w:t>
            </w:r>
          </w:p>
        </w:tc>
      </w:tr>
      <w:tr w:rsidR="00AD0ACB" w:rsidRPr="0034122C" w14:paraId="61E379E8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373B65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CREATED_DATE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5BEE7186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Sysdate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658607BB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Data de criação da alarme</w:t>
            </w:r>
          </w:p>
        </w:tc>
      </w:tr>
      <w:tr w:rsidR="00AD0ACB" w:rsidRPr="0034122C" w14:paraId="11A0F4C2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EC8A57A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INCONSISTENCIA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22811E40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[INCOSISTENCIA]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4E724A80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Valor fixo com a descrição do alarme</w:t>
            </w:r>
          </w:p>
        </w:tc>
      </w:tr>
      <w:tr w:rsidR="00AD0ACB" w:rsidRPr="0034122C" w14:paraId="7AB19103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6DA6B4D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45344FC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698A537B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A sendo utilizado</w:t>
            </w:r>
          </w:p>
        </w:tc>
      </w:tr>
      <w:tr w:rsidR="00AD0ACB" w:rsidRPr="0034122C" w14:paraId="73EDBCED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9151F8C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ID_CARREGAMENTO_B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0A67F04A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507A03B9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de carga da Plataforma B sendo utilizado</w:t>
            </w:r>
          </w:p>
        </w:tc>
      </w:tr>
      <w:tr w:rsidR="00AD0ACB" w:rsidRPr="00334E18" w14:paraId="2F27E258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275BF72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MISMATCH_ID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7A3E28E4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[MISMATCH_ID]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DB3A0AD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Mismatch</w:t>
            </w:r>
          </w:p>
        </w:tc>
      </w:tr>
      <w:tr w:rsidR="00AD0ACB" w:rsidRPr="00334E18" w14:paraId="5B47A8FB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823071D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MISMATCH_NAME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2D49F67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[MISMATCH_NAME]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11F41148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Nome do Mismatch</w:t>
            </w:r>
          </w:p>
        </w:tc>
      </w:tr>
      <w:tr w:rsidR="00AD0ACB" w:rsidRPr="00334E18" w14:paraId="3EEB48D7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72A9D5E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RECON_ID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8E40679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[RECON_ID]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0ED93C4F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da Reconciliação</w:t>
            </w:r>
          </w:p>
        </w:tc>
      </w:tr>
      <w:tr w:rsidR="00AD0ACB" w:rsidRPr="00334E18" w14:paraId="266C04E8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356250A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PORTAL_TIPO_PRODUTO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7AD7CEAA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[PORTAL.TIPO_PRODUTO]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44204E63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Tipo Produto no Portal</w:t>
            </w:r>
          </w:p>
        </w:tc>
      </w:tr>
      <w:tr w:rsidR="00AD0ACB" w:rsidRPr="00334E18" w14:paraId="0F237569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ED979D7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PORTAL_STATUS_TERMINAL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1823F783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[PORTAL.STATUS_TERMINAL]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6DB1E3A" w14:textId="77777777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Status Terminal ou Status Contrato no Portal</w:t>
            </w:r>
          </w:p>
        </w:tc>
      </w:tr>
      <w:tr w:rsidR="00AD0ACB" w:rsidRPr="00334E18" w14:paraId="08603AD5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76C4719" w14:textId="1A4E3123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="00B93426" w:rsidRPr="00B93426">
              <w:rPr>
                <w:rFonts w:ascii="Arial" w:hAnsi="Arial" w:cs="Arial"/>
                <w:sz w:val="16"/>
                <w:szCs w:val="16"/>
              </w:rPr>
              <w:t>TERMINAL_FATURADO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1FF06845" w14:textId="7DEDF1AB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="00B93426" w:rsidRPr="00B93426">
              <w:rPr>
                <w:rFonts w:ascii="Arial" w:hAnsi="Arial" w:cs="Arial"/>
                <w:sz w:val="16"/>
                <w:szCs w:val="16"/>
              </w:rPr>
              <w:t>TERMINAL_FATURADO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64DCDEE7" w14:textId="47553050" w:rsidR="00AD0ACB" w:rsidRPr="00D052A3" w:rsidRDefault="007900FC" w:rsidP="007900FC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Terminal Faturado</w:t>
            </w:r>
            <w:r w:rsidR="00AD0ACB"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AD0ACB" w:rsidRPr="0034122C" w14:paraId="77CEF332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EBDBAF8" w14:textId="17817BAC" w:rsidR="00AD0ACB" w:rsidRPr="00D052A3" w:rsidRDefault="00B93426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="00AD0ACB" w:rsidRPr="00D052A3">
              <w:rPr>
                <w:rFonts w:ascii="Arial" w:hAnsi="Arial" w:cs="Arial"/>
                <w:sz w:val="16"/>
                <w:szCs w:val="16"/>
              </w:rPr>
              <w:t>_</w:t>
            </w:r>
            <w:r w:rsidRPr="00B93426">
              <w:rPr>
                <w:rFonts w:ascii="Arial" w:hAnsi="Arial" w:cs="Arial"/>
                <w:sz w:val="16"/>
                <w:szCs w:val="16"/>
              </w:rPr>
              <w:t>TERMINAL_FATURADO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7FBAA1C5" w14:textId="7C2430BD" w:rsidR="00AD0ACB" w:rsidRPr="00D052A3" w:rsidRDefault="00AD0ACB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</w:t>
            </w:r>
            <w:r w:rsidR="00B93426"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.</w:t>
            </w:r>
            <w:r w:rsidR="00B93426" w:rsidRPr="00B93426">
              <w:rPr>
                <w:rFonts w:ascii="Arial" w:hAnsi="Arial" w:cs="Arial"/>
                <w:sz w:val="16"/>
                <w:szCs w:val="16"/>
              </w:rPr>
              <w:t>TERMINAL_FATURADO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5DCEF23" w14:textId="7AFAFBCA" w:rsidR="00AD0ACB" w:rsidRPr="00D052A3" w:rsidRDefault="007900FC" w:rsidP="00B93426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Terminal Faturado</w:t>
            </w:r>
            <w:r w:rsidR="00B93426">
              <w:rPr>
                <w:rFonts w:ascii="Arial" w:hAnsi="Arial" w:cs="Arial"/>
                <w:sz w:val="16"/>
                <w:szCs w:val="16"/>
              </w:rPr>
              <w:t xml:space="preserve"> no </w:t>
            </w:r>
            <w:r>
              <w:rPr>
                <w:rFonts w:ascii="Arial" w:hAnsi="Arial" w:cs="Arial"/>
                <w:sz w:val="16"/>
                <w:szCs w:val="16"/>
              </w:rPr>
              <w:t>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03A50115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B013DAB" w14:textId="5B21062D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>
              <w:rPr>
                <w:rFonts w:ascii="Arial" w:hAnsi="Arial" w:cs="Arial"/>
                <w:sz w:val="16"/>
                <w:szCs w:val="16"/>
              </w:rPr>
              <w:t>NOME_PROD</w:t>
            </w:r>
            <w:r w:rsidRPr="000E084A">
              <w:rPr>
                <w:rFonts w:ascii="Arial" w:hAnsi="Arial" w:cs="Arial"/>
                <w:sz w:val="16"/>
                <w:szCs w:val="16"/>
              </w:rPr>
              <w:t>_FATURADO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49A77661" w14:textId="0AE70183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>
              <w:rPr>
                <w:rFonts w:ascii="Arial" w:hAnsi="Arial" w:cs="Arial"/>
                <w:sz w:val="16"/>
                <w:szCs w:val="16"/>
              </w:rPr>
              <w:t>NOME_PROD</w:t>
            </w:r>
            <w:r w:rsidRPr="000E084A">
              <w:rPr>
                <w:rFonts w:ascii="Arial" w:hAnsi="Arial" w:cs="Arial"/>
                <w:sz w:val="16"/>
                <w:szCs w:val="16"/>
              </w:rPr>
              <w:t>_FATURADO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87535FD" w14:textId="550269DA" w:rsidR="000E084A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Nome Produto Faturado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0E084A" w:rsidRPr="0034122C" w14:paraId="7EA49C84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C897AF2" w14:textId="46C883CA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_</w:t>
            </w:r>
            <w:r>
              <w:rPr>
                <w:rFonts w:ascii="Arial" w:hAnsi="Arial" w:cs="Arial"/>
                <w:sz w:val="16"/>
                <w:szCs w:val="16"/>
              </w:rPr>
              <w:t>NOME_PROD</w:t>
            </w:r>
            <w:r w:rsidRPr="000E084A">
              <w:rPr>
                <w:rFonts w:ascii="Arial" w:hAnsi="Arial" w:cs="Arial"/>
                <w:sz w:val="16"/>
                <w:szCs w:val="16"/>
              </w:rPr>
              <w:t>_FATURADO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413E95F7" w14:textId="1ADD0EFC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</w:t>
            </w: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.</w:t>
            </w:r>
            <w:r>
              <w:rPr>
                <w:rFonts w:ascii="Arial" w:hAnsi="Arial" w:cs="Arial"/>
                <w:sz w:val="16"/>
                <w:szCs w:val="16"/>
              </w:rPr>
              <w:t>NOME_PROD</w:t>
            </w:r>
            <w:r w:rsidRPr="000E084A">
              <w:rPr>
                <w:rFonts w:ascii="Arial" w:hAnsi="Arial" w:cs="Arial"/>
                <w:sz w:val="16"/>
                <w:szCs w:val="16"/>
              </w:rPr>
              <w:t>_FATURADO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190C0EE8" w14:textId="5E7B3B15" w:rsidR="000E084A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Nome Produto Faturado no 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5DDE8F43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954AB11" w14:textId="1CE96950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7900FC">
              <w:rPr>
                <w:rFonts w:ascii="Arial" w:hAnsi="Arial" w:cs="Arial"/>
                <w:sz w:val="16"/>
                <w:szCs w:val="16"/>
              </w:rPr>
              <w:t>CADASTRO_DACC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20338637" w14:textId="3CF40290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7900FC">
              <w:rPr>
                <w:rFonts w:ascii="Arial" w:hAnsi="Arial" w:cs="Arial"/>
                <w:sz w:val="16"/>
                <w:szCs w:val="16"/>
              </w:rPr>
              <w:t>CADASTRO_DACC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73B0BA0E" w14:textId="0B29FC2F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Cadastro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 xml:space="preserve">DACC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0E084A" w:rsidRPr="0034122C" w14:paraId="2C9A9850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E2AF7FF" w14:textId="0746413F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_</w:t>
            </w:r>
            <w:r w:rsidRPr="007900FC">
              <w:rPr>
                <w:rFonts w:ascii="Arial" w:hAnsi="Arial" w:cs="Arial"/>
                <w:sz w:val="16"/>
                <w:szCs w:val="16"/>
              </w:rPr>
              <w:t>CADASTRO_DACC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1178D8BE" w14:textId="6B291ED7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</w:t>
            </w: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.</w:t>
            </w:r>
            <w:r w:rsidRPr="007900FC">
              <w:rPr>
                <w:rFonts w:ascii="Arial" w:hAnsi="Arial" w:cs="Arial"/>
                <w:sz w:val="16"/>
                <w:szCs w:val="16"/>
              </w:rPr>
              <w:t>CADASTRO_DACC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641FA219" w14:textId="755683BA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Cadastro DACC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</w:t>
            </w:r>
            <w:r>
              <w:rPr>
                <w:rFonts w:ascii="Arial" w:hAnsi="Arial" w:cs="Arial"/>
                <w:sz w:val="16"/>
                <w:szCs w:val="16"/>
              </w:rPr>
              <w:t>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0DACE280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1D1F8DF" w14:textId="5205E81C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B2F44">
              <w:rPr>
                <w:rFonts w:ascii="Arial" w:hAnsi="Arial" w:cs="Arial"/>
                <w:sz w:val="16"/>
                <w:szCs w:val="16"/>
              </w:rPr>
              <w:t>DATA_VENCIMENTO_FATURA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2F456B9D" w14:textId="082A4C53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4B2F44">
              <w:rPr>
                <w:rFonts w:ascii="Arial" w:hAnsi="Arial" w:cs="Arial"/>
                <w:sz w:val="16"/>
                <w:szCs w:val="16"/>
              </w:rPr>
              <w:t>DATA_VENCIMENTO_FATURA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153E2F65" w14:textId="320DD843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Data Vencimento Fatura </w:t>
            </w:r>
            <w:r w:rsidRPr="00D052A3">
              <w:rPr>
                <w:rFonts w:ascii="Arial" w:hAnsi="Arial" w:cs="Arial"/>
                <w:sz w:val="16"/>
                <w:szCs w:val="16"/>
              </w:rPr>
              <w:t>no Portal</w:t>
            </w:r>
          </w:p>
        </w:tc>
      </w:tr>
      <w:tr w:rsidR="000E084A" w:rsidRPr="0034122C" w14:paraId="514417F6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C7A13CE" w14:textId="0F019F6D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_</w:t>
            </w:r>
            <w:r w:rsidRPr="004B2F44">
              <w:rPr>
                <w:rFonts w:ascii="Arial" w:hAnsi="Arial" w:cs="Arial"/>
                <w:sz w:val="16"/>
                <w:szCs w:val="16"/>
              </w:rPr>
              <w:t>DATA_VENCIMENTO_FATURA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32568E5E" w14:textId="3413BB7B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</w:t>
            </w:r>
            <w:r>
              <w:rPr>
                <w:rFonts w:ascii="Arial" w:hAnsi="Arial" w:cs="Arial"/>
                <w:sz w:val="16"/>
                <w:szCs w:val="16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</w:rPr>
              <w:t>.</w:t>
            </w:r>
            <w:r w:rsidRPr="004B2F44">
              <w:rPr>
                <w:rFonts w:ascii="Arial" w:hAnsi="Arial" w:cs="Arial"/>
                <w:sz w:val="16"/>
                <w:szCs w:val="16"/>
              </w:rPr>
              <w:t>DATA_VENCIMENTO_FATURA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DA07F65" w14:textId="22B61BEE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Data Vencimento Fatura 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no </w:t>
            </w:r>
            <w:r>
              <w:rPr>
                <w:rFonts w:ascii="Arial" w:hAnsi="Arial" w:cs="Arial"/>
                <w:sz w:val="16"/>
                <w:szCs w:val="16"/>
              </w:rPr>
              <w:t>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392CCC76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C582324" w14:textId="016359FC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>
              <w:rPr>
                <w:rFonts w:ascii="Arial" w:hAnsi="Arial" w:cs="Arial"/>
                <w:sz w:val="16"/>
                <w:szCs w:val="16"/>
              </w:rPr>
              <w:t>VALOR_TOTAL_FAT</w:t>
            </w:r>
            <w:r w:rsidRPr="008056D9">
              <w:rPr>
                <w:rFonts w:ascii="Arial" w:hAnsi="Arial" w:cs="Arial"/>
                <w:sz w:val="16"/>
                <w:szCs w:val="16"/>
              </w:rPr>
              <w:t>_CONTA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1C48EFB3" w14:textId="2F1E8272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>
              <w:rPr>
                <w:rFonts w:ascii="Arial" w:hAnsi="Arial" w:cs="Arial"/>
                <w:sz w:val="16"/>
                <w:szCs w:val="16"/>
              </w:rPr>
              <w:t>VALOR_TOTAL_FAT</w:t>
            </w:r>
            <w:r w:rsidRPr="008056D9">
              <w:rPr>
                <w:rFonts w:ascii="Arial" w:hAnsi="Arial" w:cs="Arial"/>
                <w:sz w:val="16"/>
                <w:szCs w:val="16"/>
              </w:rPr>
              <w:t>_CONTA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352074C7" w14:textId="1DCFC79E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Valor Total Faturado Conta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0E084A" w:rsidRPr="0034122C" w14:paraId="561EAF60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6ACA05D" w14:textId="3604BF7D" w:rsidR="000E084A" w:rsidRPr="008056D9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8056D9">
              <w:rPr>
                <w:rFonts w:ascii="Arial" w:hAnsi="Arial" w:cs="Arial"/>
                <w:sz w:val="16"/>
                <w:szCs w:val="16"/>
                <w:lang w:val="en-US"/>
              </w:rPr>
              <w:t>FAT_VALOR_TOTAL_FAT_CONTA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2790CCEE" w14:textId="6F32F374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[FAT</w:t>
            </w:r>
            <w:r w:rsidRPr="00D052A3">
              <w:rPr>
                <w:rFonts w:ascii="Arial" w:hAnsi="Arial" w:cs="Arial"/>
                <w:sz w:val="16"/>
                <w:szCs w:val="16"/>
              </w:rPr>
              <w:t>.</w:t>
            </w:r>
            <w:r>
              <w:rPr>
                <w:rFonts w:ascii="Arial" w:hAnsi="Arial" w:cs="Arial"/>
                <w:sz w:val="16"/>
                <w:szCs w:val="16"/>
              </w:rPr>
              <w:t>VALOR_TOTAL_FAT_</w:t>
            </w:r>
            <w:r w:rsidRPr="008056D9">
              <w:rPr>
                <w:rFonts w:ascii="Arial" w:hAnsi="Arial" w:cs="Arial"/>
                <w:sz w:val="16"/>
                <w:szCs w:val="16"/>
              </w:rPr>
              <w:t>CONTA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79128253" w14:textId="4AC58A35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Valor Total Faturado Conta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</w:t>
            </w:r>
            <w:r>
              <w:rPr>
                <w:rFonts w:ascii="Arial" w:hAnsi="Arial" w:cs="Arial"/>
                <w:sz w:val="16"/>
                <w:szCs w:val="16"/>
              </w:rPr>
              <w:t>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097EBDDD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23ACE36" w14:textId="3BC3DE95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PORTAL_</w:t>
            </w:r>
            <w:r w:rsidRPr="004C2AFA">
              <w:rPr>
                <w:rFonts w:ascii="Arial" w:hAnsi="Arial" w:cs="Arial"/>
                <w:sz w:val="16"/>
                <w:szCs w:val="16"/>
              </w:rPr>
              <w:t>STATUS_PAGTO_CONTA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5505F3BD" w14:textId="6D3F228F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[PORTAL.</w:t>
            </w:r>
            <w:r w:rsidRPr="004C2AFA">
              <w:rPr>
                <w:rFonts w:ascii="Arial" w:hAnsi="Arial" w:cs="Arial"/>
                <w:sz w:val="16"/>
                <w:szCs w:val="16"/>
              </w:rPr>
              <w:t>STATUS_PAGTO_CONTA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606478E4" w14:textId="1797567E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Pagamento Conta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0E084A" w:rsidRPr="00524D5F" w14:paraId="3CEFB3C5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E468480" w14:textId="52A60053" w:rsidR="000E084A" w:rsidRPr="004B2F44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B2F44">
              <w:rPr>
                <w:rFonts w:ascii="Arial" w:hAnsi="Arial" w:cs="Arial"/>
                <w:sz w:val="16"/>
                <w:szCs w:val="16"/>
                <w:lang w:val="en-US"/>
              </w:rPr>
              <w:t>FAT_</w:t>
            </w:r>
            <w:r w:rsidRPr="004C2AFA">
              <w:rPr>
                <w:rFonts w:ascii="Arial" w:hAnsi="Arial" w:cs="Arial"/>
                <w:sz w:val="16"/>
                <w:szCs w:val="16"/>
                <w:lang w:val="en-US"/>
              </w:rPr>
              <w:t>STATUS_PAGTO_CONTA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52560BB3" w14:textId="71EC740D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[FAT</w:t>
            </w:r>
            <w:r w:rsidRPr="00D052A3">
              <w:rPr>
                <w:rFonts w:ascii="Arial" w:hAnsi="Arial" w:cs="Arial"/>
                <w:sz w:val="16"/>
                <w:szCs w:val="16"/>
              </w:rPr>
              <w:t>.</w:t>
            </w:r>
            <w:r w:rsidRPr="004C2AFA">
              <w:rPr>
                <w:rFonts w:ascii="Arial" w:hAnsi="Arial" w:cs="Arial"/>
                <w:sz w:val="16"/>
                <w:szCs w:val="16"/>
              </w:rPr>
              <w:t>STATUS_PAGTO_CONTA</w:t>
            </w:r>
            <w:r w:rsidRPr="00D052A3">
              <w:rPr>
                <w:rFonts w:ascii="Arial" w:hAnsi="Arial" w:cs="Arial"/>
                <w:sz w:val="16"/>
                <w:szCs w:val="16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4A0BACC4" w14:textId="4DCA67C5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Status Pagamento Conta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no </w:t>
            </w:r>
            <w:r>
              <w:rPr>
                <w:rFonts w:ascii="Arial" w:hAnsi="Arial" w:cs="Arial"/>
                <w:sz w:val="16"/>
                <w:szCs w:val="16"/>
              </w:rPr>
              <w:t>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10103C69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2D05ADE" w14:textId="28318BB9" w:rsidR="000E084A" w:rsidRPr="00D052A3" w:rsidRDefault="000E084A" w:rsidP="00C73680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lastRenderedPageBreak/>
              <w:t>PORTAL_</w:t>
            </w:r>
            <w:r w:rsidR="00C73680">
              <w:rPr>
                <w:rFonts w:ascii="Arial" w:hAnsi="Arial" w:cs="Arial"/>
                <w:sz w:val="16"/>
                <w:szCs w:val="16"/>
              </w:rPr>
              <w:t>REFERENCIA_CONTA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1E3AC95F" w14:textId="26A56E30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[PORTAL.</w:t>
            </w:r>
            <w:r w:rsidR="00C73680">
              <w:rPr>
                <w:rFonts w:ascii="Arial" w:hAnsi="Arial" w:cs="Arial"/>
                <w:sz w:val="16"/>
                <w:szCs w:val="16"/>
              </w:rPr>
              <w:t>REFERENCIA_CONTA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504C095E" w14:textId="023E2F33" w:rsidR="000E084A" w:rsidRPr="00D052A3" w:rsidRDefault="00C73680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Referência Conta</w:t>
            </w:r>
            <w:r w:rsidR="000E084A" w:rsidRPr="00D052A3">
              <w:rPr>
                <w:rFonts w:ascii="Arial" w:hAnsi="Arial" w:cs="Arial"/>
                <w:sz w:val="16"/>
                <w:szCs w:val="16"/>
              </w:rPr>
              <w:t xml:space="preserve"> no Portal</w:t>
            </w:r>
          </w:p>
        </w:tc>
      </w:tr>
      <w:tr w:rsidR="000E084A" w:rsidRPr="0034122C" w14:paraId="2934A5C8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9EA32C7" w14:textId="2B3EF82C" w:rsidR="000E084A" w:rsidRPr="00D052A3" w:rsidRDefault="00C73680" w:rsidP="00C73680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FAT</w:t>
            </w:r>
            <w:r w:rsidR="000E084A" w:rsidRPr="00D052A3">
              <w:rPr>
                <w:rFonts w:ascii="Arial" w:hAnsi="Arial" w:cs="Arial"/>
                <w:sz w:val="16"/>
                <w:szCs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szCs w:val="16"/>
              </w:rPr>
              <w:t>REFERENCIA_CONTA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08AAE3B3" w14:textId="3381018B" w:rsidR="000E084A" w:rsidRPr="00D052A3" w:rsidRDefault="000E084A" w:rsidP="00C73680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[</w:t>
            </w:r>
            <w:r w:rsidR="00C73680">
              <w:rPr>
                <w:rFonts w:ascii="Arial" w:hAnsi="Arial" w:cs="Arial"/>
                <w:sz w:val="16"/>
                <w:szCs w:val="16"/>
                <w:lang w:val="en-US"/>
              </w:rPr>
              <w:t>FAT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.</w:t>
            </w:r>
            <w:r w:rsidR="00C73680">
              <w:rPr>
                <w:rFonts w:ascii="Arial" w:hAnsi="Arial" w:cs="Arial"/>
                <w:sz w:val="16"/>
                <w:szCs w:val="16"/>
              </w:rPr>
              <w:t>REFERENCIA_CONTA</w:t>
            </w:r>
            <w:r w:rsidRPr="00D052A3">
              <w:rPr>
                <w:rFonts w:ascii="Arial" w:hAnsi="Arial" w:cs="Arial"/>
                <w:sz w:val="16"/>
                <w:szCs w:val="16"/>
                <w:lang w:val="en-US"/>
              </w:rPr>
              <w:t>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1EEDF09E" w14:textId="14427AA4" w:rsidR="000E084A" w:rsidRPr="00D052A3" w:rsidRDefault="00C73680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Referência Conta</w:t>
            </w:r>
            <w:r w:rsidR="000E084A" w:rsidRPr="00D052A3">
              <w:rPr>
                <w:rFonts w:ascii="Arial" w:hAnsi="Arial" w:cs="Arial"/>
                <w:sz w:val="16"/>
                <w:szCs w:val="16"/>
              </w:rPr>
              <w:t xml:space="preserve"> no </w:t>
            </w:r>
            <w:r>
              <w:rPr>
                <w:rFonts w:ascii="Arial" w:hAnsi="Arial" w:cs="Arial"/>
                <w:sz w:val="16"/>
                <w:szCs w:val="16"/>
              </w:rPr>
              <w:t>Sistema de</w:t>
            </w:r>
            <w:r w:rsidRPr="00D052A3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Faturamento</w:t>
            </w:r>
          </w:p>
        </w:tc>
      </w:tr>
      <w:tr w:rsidR="000E084A" w:rsidRPr="0034122C" w14:paraId="4FECA106" w14:textId="77777777" w:rsidTr="00B9342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6DCBE39" w14:textId="77777777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VERSION</w:t>
            </w:r>
          </w:p>
        </w:tc>
        <w:tc>
          <w:tcPr>
            <w:tcW w:w="3497" w:type="dxa"/>
            <w:shd w:val="clear" w:color="auto" w:fill="auto"/>
            <w:vAlign w:val="center"/>
          </w:tcPr>
          <w:p w14:paraId="6D7A7D93" w14:textId="77777777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[VERSION]</w:t>
            </w:r>
          </w:p>
        </w:tc>
        <w:tc>
          <w:tcPr>
            <w:tcW w:w="3033" w:type="dxa"/>
            <w:shd w:val="clear" w:color="auto" w:fill="auto"/>
            <w:vAlign w:val="center"/>
          </w:tcPr>
          <w:p w14:paraId="0F306DB0" w14:textId="77777777" w:rsidR="000E084A" w:rsidRPr="00D052A3" w:rsidRDefault="000E084A" w:rsidP="000E084A">
            <w:pPr>
              <w:pStyle w:val="Tabela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D052A3">
              <w:rPr>
                <w:rFonts w:ascii="Arial" w:hAnsi="Arial" w:cs="Arial"/>
                <w:sz w:val="16"/>
                <w:szCs w:val="16"/>
              </w:rPr>
              <w:t>Identificador do ciclo em que o alarme foi gerado</w:t>
            </w:r>
          </w:p>
        </w:tc>
      </w:tr>
    </w:tbl>
    <w:p w14:paraId="04463CE2" w14:textId="77777777" w:rsidR="00AD0ACB" w:rsidRPr="00B27225" w:rsidRDefault="00AD0ACB" w:rsidP="00304415">
      <w:pPr>
        <w:ind w:left="708"/>
        <w:rPr>
          <w:rFonts w:ascii="Arial" w:hAnsi="Arial" w:cs="Arial"/>
          <w:szCs w:val="20"/>
        </w:rPr>
      </w:pPr>
    </w:p>
    <w:p w14:paraId="60B59CA2" w14:textId="77777777" w:rsidR="00C476C1" w:rsidRDefault="00C476C1" w:rsidP="00C476C1">
      <w:pPr>
        <w:pStyle w:val="Heading5"/>
      </w:pPr>
      <w:r>
        <w:t>Reconciliações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608"/>
        <w:gridCol w:w="2495"/>
        <w:gridCol w:w="2005"/>
      </w:tblGrid>
      <w:tr w:rsidR="00C476C1" w14:paraId="65E68AC2" w14:textId="77777777" w:rsidTr="00F24F84">
        <w:trPr>
          <w:trHeight w:val="312"/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246DEAD" w14:textId="77777777" w:rsidR="00C476C1" w:rsidRDefault="00C476C1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  <w:tc>
          <w:tcPr>
            <w:tcW w:w="2608" w:type="dxa"/>
            <w:shd w:val="clear" w:color="auto" w:fill="BFBFBF" w:themeFill="background1" w:themeFillShade="BF"/>
            <w:vAlign w:val="center"/>
          </w:tcPr>
          <w:p w14:paraId="63D954EF" w14:textId="77777777" w:rsidR="00C476C1" w:rsidRDefault="00C476C1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A</w:t>
            </w:r>
          </w:p>
        </w:tc>
        <w:tc>
          <w:tcPr>
            <w:tcW w:w="2495" w:type="dxa"/>
            <w:shd w:val="clear" w:color="auto" w:fill="BFBFBF" w:themeFill="background1" w:themeFillShade="BF"/>
            <w:vAlign w:val="center"/>
          </w:tcPr>
          <w:p w14:paraId="239C369C" w14:textId="77777777" w:rsidR="00C476C1" w:rsidRDefault="00C476C1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PLATAFORMA B</w:t>
            </w:r>
          </w:p>
        </w:tc>
        <w:tc>
          <w:tcPr>
            <w:tcW w:w="2005" w:type="dxa"/>
            <w:shd w:val="clear" w:color="auto" w:fill="BFBFBF" w:themeFill="background1" w:themeFillShade="BF"/>
            <w:vAlign w:val="center"/>
          </w:tcPr>
          <w:p w14:paraId="3AE7B3B9" w14:textId="77777777" w:rsidR="00C476C1" w:rsidRDefault="00C476C1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TIPO REDE</w:t>
            </w:r>
          </w:p>
        </w:tc>
      </w:tr>
      <w:tr w:rsidR="00C476C1" w14:paraId="1BA41134" w14:textId="77777777" w:rsidTr="00F24F84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58662A6A" w14:textId="00CA3943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  <w:tc>
          <w:tcPr>
            <w:tcW w:w="2608" w:type="dxa"/>
            <w:shd w:val="clear" w:color="auto" w:fill="FFFFFF" w:themeFill="background1"/>
            <w:vAlign w:val="center"/>
          </w:tcPr>
          <w:p w14:paraId="6275FA99" w14:textId="65257F3F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95" w:type="dxa"/>
            <w:shd w:val="clear" w:color="auto" w:fill="FFFFFF" w:themeFill="background1"/>
            <w:vAlign w:val="center"/>
          </w:tcPr>
          <w:p w14:paraId="631BB478" w14:textId="6FD37A43" w:rsidR="00C476C1" w:rsidRDefault="000851C3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ARBOR_FATURAMENTO_FAT</w:t>
            </w:r>
          </w:p>
        </w:tc>
        <w:tc>
          <w:tcPr>
            <w:tcW w:w="2005" w:type="dxa"/>
            <w:shd w:val="clear" w:color="auto" w:fill="FFFFFF" w:themeFill="background1"/>
            <w:vAlign w:val="center"/>
          </w:tcPr>
          <w:p w14:paraId="38E74738" w14:textId="41DB07DA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Movel</w:t>
            </w:r>
          </w:p>
        </w:tc>
      </w:tr>
      <w:tr w:rsidR="00C476C1" w14:paraId="5CCE5932" w14:textId="77777777" w:rsidTr="00F24F84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0034B3EA" w14:textId="77850A9A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  <w:tc>
          <w:tcPr>
            <w:tcW w:w="2608" w:type="dxa"/>
            <w:shd w:val="clear" w:color="auto" w:fill="FFFFFF" w:themeFill="background1"/>
            <w:vAlign w:val="center"/>
          </w:tcPr>
          <w:p w14:paraId="00E6B815" w14:textId="5D8F7B11" w:rsidR="00C476C1" w:rsidRPr="006213AB" w:rsidRDefault="00F24F84" w:rsidP="00C476C1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95" w:type="dxa"/>
            <w:shd w:val="clear" w:color="auto" w:fill="FFFFFF" w:themeFill="background1"/>
            <w:vAlign w:val="center"/>
          </w:tcPr>
          <w:p w14:paraId="2E30A738" w14:textId="66287D10" w:rsidR="00C476C1" w:rsidRDefault="000851C3" w:rsidP="00C476C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SFA</w:t>
            </w:r>
            <w:r w:rsidR="00C476C1" w:rsidRPr="006213AB">
              <w:rPr>
                <w:rFonts w:ascii="Arial" w:hAnsi="Arial" w:cs="Arial"/>
                <w:sz w:val="16"/>
              </w:rPr>
              <w:t>_CADASTRO_CRM</w:t>
            </w:r>
          </w:p>
        </w:tc>
        <w:tc>
          <w:tcPr>
            <w:tcW w:w="2005" w:type="dxa"/>
            <w:shd w:val="clear" w:color="auto" w:fill="FFFFFF" w:themeFill="background1"/>
            <w:vAlign w:val="center"/>
          </w:tcPr>
          <w:p w14:paraId="1B8BC9ED" w14:textId="7220231F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Fixa</w:t>
            </w:r>
          </w:p>
        </w:tc>
      </w:tr>
      <w:tr w:rsidR="00C476C1" w14:paraId="355C1E03" w14:textId="77777777" w:rsidTr="00F24F84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4214296F" w14:textId="6043CB71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  <w:tc>
          <w:tcPr>
            <w:tcW w:w="2608" w:type="dxa"/>
            <w:shd w:val="clear" w:color="auto" w:fill="FFFFFF" w:themeFill="background1"/>
            <w:vAlign w:val="center"/>
          </w:tcPr>
          <w:p w14:paraId="1A866BBB" w14:textId="74386120" w:rsidR="00C476C1" w:rsidRPr="006213AB" w:rsidRDefault="00C476C1" w:rsidP="00C476C1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95" w:type="dxa"/>
            <w:shd w:val="clear" w:color="auto" w:fill="FFFFFF" w:themeFill="background1"/>
            <w:vAlign w:val="center"/>
          </w:tcPr>
          <w:p w14:paraId="31DFA7B2" w14:textId="1F31DEE8" w:rsidR="00C476C1" w:rsidRDefault="000851C3" w:rsidP="00C476C1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szCs w:val="20"/>
              </w:rPr>
              <w:t>SISRAF</w:t>
            </w:r>
            <w:r w:rsidR="00C476C1" w:rsidRPr="006213AB">
              <w:rPr>
                <w:rFonts w:ascii="Arial" w:hAnsi="Arial" w:cs="Arial"/>
                <w:sz w:val="16"/>
                <w:szCs w:val="20"/>
              </w:rPr>
              <w:t>_FATURAMENTO_FAT</w:t>
            </w:r>
          </w:p>
        </w:tc>
        <w:tc>
          <w:tcPr>
            <w:tcW w:w="2005" w:type="dxa"/>
            <w:shd w:val="clear" w:color="auto" w:fill="FFFFFF" w:themeFill="background1"/>
            <w:vAlign w:val="center"/>
          </w:tcPr>
          <w:p w14:paraId="6C312B6E" w14:textId="1FC0E834" w:rsidR="00C476C1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Fixa</w:t>
            </w:r>
          </w:p>
        </w:tc>
      </w:tr>
      <w:tr w:rsidR="00F24F84" w14:paraId="2AA7FEE0" w14:textId="77777777" w:rsidTr="00F24F84">
        <w:trPr>
          <w:trHeight w:val="312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0C930BEC" w14:textId="708A1493" w:rsidR="00F24F84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  <w:tc>
          <w:tcPr>
            <w:tcW w:w="2608" w:type="dxa"/>
            <w:shd w:val="clear" w:color="auto" w:fill="FFFFFF" w:themeFill="background1"/>
            <w:vAlign w:val="center"/>
          </w:tcPr>
          <w:p w14:paraId="003D0BB8" w14:textId="1848AF5E" w:rsidR="00F24F84" w:rsidRPr="006213AB" w:rsidRDefault="00F24F84" w:rsidP="00C476C1">
            <w:pPr>
              <w:rPr>
                <w:rFonts w:ascii="Arial" w:hAnsi="Arial" w:cs="Arial"/>
                <w:sz w:val="16"/>
              </w:rPr>
            </w:pPr>
            <w:r w:rsidRPr="006213AB">
              <w:rPr>
                <w:rFonts w:ascii="Arial" w:hAnsi="Arial" w:cs="Arial"/>
                <w:sz w:val="16"/>
              </w:rPr>
              <w:t>MOI_CADASTRO_CRM</w:t>
            </w:r>
            <w:r>
              <w:rPr>
                <w:rFonts w:ascii="Arial" w:hAnsi="Arial" w:cs="Arial"/>
                <w:sz w:val="16"/>
              </w:rPr>
              <w:t>_FAT</w:t>
            </w:r>
          </w:p>
        </w:tc>
        <w:tc>
          <w:tcPr>
            <w:tcW w:w="2495" w:type="dxa"/>
            <w:shd w:val="clear" w:color="auto" w:fill="FFFFFF" w:themeFill="background1"/>
            <w:vAlign w:val="center"/>
          </w:tcPr>
          <w:p w14:paraId="40F7410D" w14:textId="598B67F9" w:rsidR="00F24F84" w:rsidRPr="006213AB" w:rsidRDefault="00F24F84" w:rsidP="00C476C1">
            <w:pPr>
              <w:rPr>
                <w:rFonts w:ascii="Arial" w:hAnsi="Arial" w:cs="Arial"/>
                <w:sz w:val="16"/>
                <w:szCs w:val="20"/>
              </w:rPr>
            </w:pPr>
            <w:r w:rsidRPr="006213AB">
              <w:rPr>
                <w:rFonts w:ascii="Arial" w:hAnsi="Arial" w:cs="Arial"/>
                <w:sz w:val="16"/>
                <w:szCs w:val="20"/>
              </w:rPr>
              <w:t>SINN_FATURAMENTO_FAT</w:t>
            </w:r>
          </w:p>
        </w:tc>
        <w:tc>
          <w:tcPr>
            <w:tcW w:w="2005" w:type="dxa"/>
            <w:shd w:val="clear" w:color="auto" w:fill="FFFFFF" w:themeFill="background1"/>
            <w:vAlign w:val="center"/>
          </w:tcPr>
          <w:p w14:paraId="688753D5" w14:textId="4698E889" w:rsidR="00F24F84" w:rsidRDefault="00F24F84" w:rsidP="00C476C1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TV</w:t>
            </w:r>
          </w:p>
        </w:tc>
      </w:tr>
    </w:tbl>
    <w:p w14:paraId="7340B3AB" w14:textId="77777777" w:rsidR="00C476C1" w:rsidRPr="006515A8" w:rsidRDefault="00C476C1" w:rsidP="00C476C1">
      <w:pPr>
        <w:rPr>
          <w:rFonts w:ascii="Arial" w:hAnsi="Arial" w:cs="Arial"/>
          <w:sz w:val="16"/>
          <w:szCs w:val="16"/>
        </w:rPr>
      </w:pPr>
    </w:p>
    <w:p w14:paraId="1439A587" w14:textId="77777777" w:rsidR="00C476C1" w:rsidRPr="00C476C1" w:rsidRDefault="00C476C1" w:rsidP="00C476C1">
      <w:pPr>
        <w:pStyle w:val="Heading5"/>
        <w:rPr>
          <w:lang w:val="pt-BR"/>
        </w:rPr>
      </w:pPr>
      <w:r w:rsidRPr="00C476C1">
        <w:rPr>
          <w:lang w:val="pt-BR"/>
        </w:rPr>
        <w:t xml:space="preserve">Tipos de Alarmes </w:t>
      </w:r>
      <w:r>
        <w:rPr>
          <w:lang w:val="pt-BR"/>
        </w:rPr>
        <w:t>C</w:t>
      </w:r>
      <w:r w:rsidRPr="00C476C1">
        <w:rPr>
          <w:lang w:val="pt-BR"/>
        </w:rPr>
        <w:t>RM</w:t>
      </w:r>
    </w:p>
    <w:tbl>
      <w:tblPr>
        <w:tblW w:w="100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9"/>
        <w:gridCol w:w="4074"/>
        <w:gridCol w:w="1853"/>
        <w:gridCol w:w="1853"/>
      </w:tblGrid>
      <w:tr w:rsidR="00C476C1" w:rsidRPr="00B27225" w14:paraId="7B83DAC1" w14:textId="77777777" w:rsidTr="00192B77">
        <w:trPr>
          <w:trHeight w:val="361"/>
          <w:jc w:val="center"/>
        </w:trPr>
        <w:tc>
          <w:tcPr>
            <w:tcW w:w="2319" w:type="dxa"/>
            <w:shd w:val="clear" w:color="FFFFFF" w:fill="C0C0C0"/>
            <w:noWrap/>
            <w:vAlign w:val="center"/>
            <w:hideMark/>
          </w:tcPr>
          <w:p w14:paraId="028FF002" w14:textId="77777777" w:rsidR="00C476C1" w:rsidRPr="006213AB" w:rsidRDefault="00C476C1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4074" w:type="dxa"/>
            <w:shd w:val="clear" w:color="auto" w:fill="BFBFBF" w:themeFill="background1" w:themeFillShade="BF"/>
            <w:vAlign w:val="center"/>
          </w:tcPr>
          <w:p w14:paraId="66F72689" w14:textId="77777777" w:rsidR="00C476C1" w:rsidRPr="006213AB" w:rsidRDefault="00C476C1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ALARME</w:t>
            </w:r>
          </w:p>
        </w:tc>
        <w:tc>
          <w:tcPr>
            <w:tcW w:w="1853" w:type="dxa"/>
            <w:shd w:val="clear" w:color="auto" w:fill="BFBFBF" w:themeFill="background1" w:themeFillShade="BF"/>
            <w:vAlign w:val="center"/>
          </w:tcPr>
          <w:p w14:paraId="328E3D40" w14:textId="77777777" w:rsidR="00C476C1" w:rsidRPr="006213AB" w:rsidRDefault="00C476C1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 xml:space="preserve">DESCRIÇÃO </w:t>
            </w:r>
          </w:p>
        </w:tc>
        <w:tc>
          <w:tcPr>
            <w:tcW w:w="1853" w:type="dxa"/>
            <w:shd w:val="clear" w:color="auto" w:fill="BFBFBF" w:themeFill="background1" w:themeFillShade="BF"/>
            <w:vAlign w:val="center"/>
          </w:tcPr>
          <w:p w14:paraId="15D084D0" w14:textId="77777777" w:rsidR="00C476C1" w:rsidRDefault="00C476C1" w:rsidP="00192B77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RECONCILIAÇÃO</w:t>
            </w:r>
          </w:p>
        </w:tc>
      </w:tr>
      <w:tr w:rsidR="001C03D2" w:rsidRPr="00B27225" w14:paraId="249EE8E8" w14:textId="77777777" w:rsidTr="001C03D2">
        <w:trPr>
          <w:trHeight w:val="479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C6C0AFD" w14:textId="04F89F80" w:rsidR="001C03D2" w:rsidRPr="006213AB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27EE3C8A" w14:textId="0BCEECD8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CONSIST_TERM_FAT_MOI_ARB</w:t>
            </w:r>
          </w:p>
        </w:tc>
        <w:tc>
          <w:tcPr>
            <w:tcW w:w="1853" w:type="dxa"/>
            <w:vAlign w:val="center"/>
          </w:tcPr>
          <w:p w14:paraId="79954F8C" w14:textId="0D20FAF2" w:rsidR="001C03D2" w:rsidRPr="006213AB" w:rsidRDefault="001C03D2" w:rsidP="001C03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019B0C2" w14:textId="69C71E0E" w:rsidR="001C03D2" w:rsidRDefault="001C03D2" w:rsidP="001C03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1C03D2" w:rsidRPr="00B27225" w14:paraId="2490FB6D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F59CB71" w14:textId="47E16FB0" w:rsidR="001C03D2" w:rsidRPr="006213AB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32DEB2FA" w14:textId="4922AA94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CONSIST_TERM_FAT_ARB_MOI</w:t>
            </w:r>
          </w:p>
        </w:tc>
        <w:tc>
          <w:tcPr>
            <w:tcW w:w="1853" w:type="dxa"/>
            <w:vAlign w:val="center"/>
          </w:tcPr>
          <w:p w14:paraId="2484DD4A" w14:textId="3DF5CE79" w:rsidR="001C03D2" w:rsidRPr="006213AB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82A29C4" w14:textId="19E6D82D" w:rsidR="001C03D2" w:rsidRDefault="001C03D2" w:rsidP="001C03D2">
            <w:pPr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1C03D2" w:rsidRPr="00B27225" w14:paraId="57B21A69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90A596A" w14:textId="7CDBC88E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4D152906" w14:textId="01AA079E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CONSIST_TERM_FAT_MOI_SFA</w:t>
            </w:r>
          </w:p>
        </w:tc>
        <w:tc>
          <w:tcPr>
            <w:tcW w:w="1853" w:type="dxa"/>
            <w:vAlign w:val="center"/>
          </w:tcPr>
          <w:p w14:paraId="3FD3AC23" w14:textId="5F72D467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67F9634" w14:textId="3DEA6AF4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1C03D2" w:rsidRPr="00B27225" w14:paraId="108D4D62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6AC1FF5" w14:textId="0DC32857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7452F6D5" w14:textId="6B167024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CONSIST_TERM_FAT_SFA_MOI</w:t>
            </w:r>
          </w:p>
        </w:tc>
        <w:tc>
          <w:tcPr>
            <w:tcW w:w="1853" w:type="dxa"/>
            <w:vAlign w:val="center"/>
          </w:tcPr>
          <w:p w14:paraId="2DD43ABF" w14:textId="0AD9EEE9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1DE847B" w14:textId="1329D2DC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1C03D2" w:rsidRPr="00B27225" w14:paraId="33843302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17DE7542" w14:textId="026A8F16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4C45117C" w14:textId="61123CE7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CONSIST_TERM_FAT_MOI_SRF</w:t>
            </w:r>
          </w:p>
        </w:tc>
        <w:tc>
          <w:tcPr>
            <w:tcW w:w="1853" w:type="dxa"/>
            <w:vAlign w:val="center"/>
          </w:tcPr>
          <w:p w14:paraId="10BC97D8" w14:textId="09CEAD7D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E19EC1F" w14:textId="0ACF046B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1C03D2" w:rsidRPr="00B27225" w14:paraId="52FED3F1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1A5B415" w14:textId="1242148E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7CFA7A18" w14:textId="79A94FE5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CONSIST_TERM_FAT_SRF_MOI</w:t>
            </w:r>
          </w:p>
        </w:tc>
        <w:tc>
          <w:tcPr>
            <w:tcW w:w="1853" w:type="dxa"/>
            <w:vAlign w:val="center"/>
          </w:tcPr>
          <w:p w14:paraId="302ADD49" w14:textId="7ADE6D4A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7780904" w14:textId="205FCF1C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1C03D2" w:rsidRPr="00B27225" w14:paraId="6BE6F6C8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15159733" w14:textId="46D73962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7856406A" w14:textId="75866007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CONSIST_TERM_FAT_MOI_SIN</w:t>
            </w:r>
          </w:p>
        </w:tc>
        <w:tc>
          <w:tcPr>
            <w:tcW w:w="1853" w:type="dxa"/>
            <w:vAlign w:val="center"/>
          </w:tcPr>
          <w:p w14:paraId="1FF207E3" w14:textId="08D5880D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325602A" w14:textId="74B57317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1C03D2" w:rsidRPr="00B27225" w14:paraId="38F86E39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16965A75" w14:textId="0E37C481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 xml:space="preserve">CPF + TERMINAL/CONTRATO + </w:t>
            </w:r>
            <w:r w:rsidRPr="00AB78EB">
              <w:rPr>
                <w:rFonts w:ascii="Arial" w:hAnsi="Arial" w:cs="Arial"/>
                <w:sz w:val="16"/>
              </w:rPr>
              <w:t>TERMINAL_FATURADO</w:t>
            </w:r>
          </w:p>
        </w:tc>
        <w:tc>
          <w:tcPr>
            <w:tcW w:w="4074" w:type="dxa"/>
            <w:vAlign w:val="center"/>
          </w:tcPr>
          <w:p w14:paraId="21190177" w14:textId="1E67C46A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CONSIST_TERM_FAT_SIN_MOI</w:t>
            </w:r>
          </w:p>
        </w:tc>
        <w:tc>
          <w:tcPr>
            <w:tcW w:w="1853" w:type="dxa"/>
            <w:vAlign w:val="center"/>
          </w:tcPr>
          <w:p w14:paraId="5759E63B" w14:textId="2BA70ED8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EE24186" w14:textId="210D23D9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1C03D2" w:rsidRPr="00B27225" w14:paraId="27209AB8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2DA9518E" w14:textId="310B1EA6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53AA8E0D" w14:textId="6CC818B9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CONSIST_CAD_DACC_MOI_ARB</w:t>
            </w:r>
          </w:p>
        </w:tc>
        <w:tc>
          <w:tcPr>
            <w:tcW w:w="1853" w:type="dxa"/>
            <w:vAlign w:val="center"/>
          </w:tcPr>
          <w:p w14:paraId="51185DEA" w14:textId="3C0E8FA1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ED7C801" w14:textId="4001F217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1C03D2" w:rsidRPr="00B27225" w14:paraId="318ED1FD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28DC3BD8" w14:textId="2683684F" w:rsidR="001C03D2" w:rsidRPr="00A512B8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23F08D62" w14:textId="0A65320B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CONSIST_CAD_DACC_ARB_MOI</w:t>
            </w:r>
          </w:p>
        </w:tc>
        <w:tc>
          <w:tcPr>
            <w:tcW w:w="1853" w:type="dxa"/>
            <w:vAlign w:val="center"/>
          </w:tcPr>
          <w:p w14:paraId="5E6CC01E" w14:textId="0A1BDE6B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D131EBC" w14:textId="1C3679CB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1C03D2" w:rsidRPr="00B27225" w14:paraId="63770F0F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4F1A9985" w14:textId="756AA099" w:rsidR="001C03D2" w:rsidRPr="00962116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4A806F83" w14:textId="3D17B412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CONSIST_CAD_DACC_MOI_SFA</w:t>
            </w:r>
          </w:p>
        </w:tc>
        <w:tc>
          <w:tcPr>
            <w:tcW w:w="1853" w:type="dxa"/>
            <w:vAlign w:val="center"/>
          </w:tcPr>
          <w:p w14:paraId="3C42D985" w14:textId="5EC0B06A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B9F907D" w14:textId="5FDD6EB8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1C03D2" w:rsidRPr="00B27225" w14:paraId="29CFDE6B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98991D5" w14:textId="112D1896" w:rsidR="001C03D2" w:rsidRPr="00962116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5DAC7AFC" w14:textId="010F762A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CONSIST_CAD_DACC_SFA_MOI</w:t>
            </w:r>
          </w:p>
        </w:tc>
        <w:tc>
          <w:tcPr>
            <w:tcW w:w="1853" w:type="dxa"/>
            <w:vAlign w:val="center"/>
          </w:tcPr>
          <w:p w14:paraId="3CF6F0E3" w14:textId="31DA4AEA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883F80C" w14:textId="4D6ABD28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1C03D2" w:rsidRPr="00B27225" w14:paraId="77CADFFC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26948497" w14:textId="5F1A8903" w:rsidR="001C03D2" w:rsidRPr="00962116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lastRenderedPageBreak/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2AAF66E7" w14:textId="0DF073DC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CONSIST_CAD_DACC_MOI_SRF</w:t>
            </w:r>
          </w:p>
        </w:tc>
        <w:tc>
          <w:tcPr>
            <w:tcW w:w="1853" w:type="dxa"/>
            <w:vAlign w:val="center"/>
          </w:tcPr>
          <w:p w14:paraId="260B81CA" w14:textId="1C31E8AD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27EDC01" w14:textId="090FDF91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1C03D2" w:rsidRPr="00B27225" w14:paraId="73368798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3CFFCDA5" w14:textId="674C8F52" w:rsidR="001C03D2" w:rsidRPr="00962116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3C80F999" w14:textId="054DCA2A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CONSIST_CAD_DACC_SRF_MOI</w:t>
            </w:r>
          </w:p>
        </w:tc>
        <w:tc>
          <w:tcPr>
            <w:tcW w:w="1853" w:type="dxa"/>
            <w:vAlign w:val="center"/>
          </w:tcPr>
          <w:p w14:paraId="3AF44770" w14:textId="4C159340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86559E5" w14:textId="49289D79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1C03D2" w:rsidRPr="00B27225" w14:paraId="2DEB122A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DFCD785" w14:textId="05BC8FE4" w:rsidR="001C03D2" w:rsidRPr="00A96E0B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37E4C230" w14:textId="0E18FF14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CONSIST_CAD_DACC_MOI_SIN</w:t>
            </w:r>
          </w:p>
        </w:tc>
        <w:tc>
          <w:tcPr>
            <w:tcW w:w="1853" w:type="dxa"/>
            <w:vAlign w:val="center"/>
          </w:tcPr>
          <w:p w14:paraId="5DFA801B" w14:textId="1C7AD2CB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E116F63" w14:textId="77777777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1C03D2" w:rsidRPr="00B27225" w14:paraId="25E4698A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2E24AFFF" w14:textId="55680964" w:rsidR="001C03D2" w:rsidRPr="00A96E0B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CADASTRO_DACC</w:t>
            </w:r>
          </w:p>
        </w:tc>
        <w:tc>
          <w:tcPr>
            <w:tcW w:w="4074" w:type="dxa"/>
            <w:vAlign w:val="center"/>
          </w:tcPr>
          <w:p w14:paraId="5080A234" w14:textId="0DFACB5E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CONSIST_CAD_DACC_SIN_MOI</w:t>
            </w:r>
          </w:p>
        </w:tc>
        <w:tc>
          <w:tcPr>
            <w:tcW w:w="1853" w:type="dxa"/>
            <w:vAlign w:val="center"/>
          </w:tcPr>
          <w:p w14:paraId="71DB7330" w14:textId="173D081B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ADEF186" w14:textId="77777777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MOI_SINN_TV</w:t>
            </w:r>
          </w:p>
        </w:tc>
      </w:tr>
      <w:tr w:rsidR="001C03D2" w:rsidRPr="004B7E2D" w14:paraId="161F4197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46B18E07" w14:textId="3721B14D" w:rsidR="001C03D2" w:rsidRPr="00A96E0B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24A2738B" w14:textId="39E2F0BF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ARB</w:t>
            </w:r>
          </w:p>
        </w:tc>
        <w:tc>
          <w:tcPr>
            <w:tcW w:w="1853" w:type="dxa"/>
            <w:vAlign w:val="center"/>
          </w:tcPr>
          <w:p w14:paraId="07375C8A" w14:textId="35A7872C" w:rsidR="001C03D2" w:rsidRPr="004B7E2D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1E5C0B8" w14:textId="0764EA02" w:rsidR="001C03D2" w:rsidRPr="004B7E2D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1C03D2" w:rsidRPr="004B7E2D" w14:paraId="7FAF70A6" w14:textId="77777777" w:rsidTr="001C03D2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48240350" w14:textId="4B229E7E" w:rsidR="001C03D2" w:rsidRPr="00A96E0B" w:rsidRDefault="001C03D2" w:rsidP="001C03D2">
            <w:pPr>
              <w:rPr>
                <w:rFonts w:ascii="Arial" w:hAnsi="Arial" w:cs="Arial"/>
                <w:sz w:val="16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289FFC84" w14:textId="30A2FA6C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ARB_MOI</w:t>
            </w:r>
          </w:p>
        </w:tc>
        <w:tc>
          <w:tcPr>
            <w:tcW w:w="1853" w:type="dxa"/>
            <w:vAlign w:val="center"/>
          </w:tcPr>
          <w:p w14:paraId="1CA70F60" w14:textId="58CCA3A3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50058AEC" w14:textId="44213BAA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1C03D2" w:rsidRPr="004B7E2D" w14:paraId="69449CF1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7FDDE2A" w14:textId="2FD4E015" w:rsidR="001C03D2" w:rsidRPr="00AB78EB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6140DFC6" w14:textId="5F25A3E5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SFA</w:t>
            </w:r>
          </w:p>
        </w:tc>
        <w:tc>
          <w:tcPr>
            <w:tcW w:w="1853" w:type="dxa"/>
            <w:vAlign w:val="center"/>
          </w:tcPr>
          <w:p w14:paraId="10D5AC23" w14:textId="3DAE96EE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0398232" w14:textId="12E77563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1C03D2" w:rsidRPr="004B7E2D" w14:paraId="0D79672C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BB3BB82" w14:textId="14A55FC5" w:rsidR="001C03D2" w:rsidRPr="00AB78EB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392D5DB1" w14:textId="0075A543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SFA_MOI</w:t>
            </w:r>
          </w:p>
        </w:tc>
        <w:tc>
          <w:tcPr>
            <w:tcW w:w="1853" w:type="dxa"/>
            <w:vAlign w:val="center"/>
          </w:tcPr>
          <w:p w14:paraId="1C7025B2" w14:textId="6DE105D2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562E1B4" w14:textId="548EFFE0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1C03D2" w:rsidRPr="004B7E2D" w14:paraId="2F6414F6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250496E6" w14:textId="2757CFC0" w:rsidR="001C03D2" w:rsidRPr="00AB78EB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3C1DB95E" w14:textId="63A8B003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SRF</w:t>
            </w:r>
          </w:p>
        </w:tc>
        <w:tc>
          <w:tcPr>
            <w:tcW w:w="1853" w:type="dxa"/>
            <w:vAlign w:val="center"/>
          </w:tcPr>
          <w:p w14:paraId="5B5D0D62" w14:textId="6CA92F90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BD75852" w14:textId="362DF4FD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1C03D2" w:rsidRPr="004B7E2D" w14:paraId="0CAB33DA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3E348262" w14:textId="6EC9C1A7" w:rsidR="001C03D2" w:rsidRPr="00AB78EB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7F7ABD38" w14:textId="35036AD9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SRF_MOI</w:t>
            </w:r>
          </w:p>
        </w:tc>
        <w:tc>
          <w:tcPr>
            <w:tcW w:w="1853" w:type="dxa"/>
            <w:vAlign w:val="center"/>
          </w:tcPr>
          <w:p w14:paraId="22BA0275" w14:textId="3192A545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54FD18BF" w14:textId="1C1C5312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1C03D2" w:rsidRPr="004B7E2D" w14:paraId="604712D6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566456C" w14:textId="4D1719C1" w:rsidR="001C03D2" w:rsidRPr="00AB78EB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1F823C65" w14:textId="286FC33A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SIN</w:t>
            </w:r>
          </w:p>
        </w:tc>
        <w:tc>
          <w:tcPr>
            <w:tcW w:w="1853" w:type="dxa"/>
            <w:vAlign w:val="center"/>
          </w:tcPr>
          <w:p w14:paraId="6253A157" w14:textId="61DB0894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D617EB7" w14:textId="700D3DE7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1C03D2" w:rsidRPr="004B7E2D" w14:paraId="086B402C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8AB51C7" w14:textId="0A43E525" w:rsidR="001C03D2" w:rsidRPr="00AB78EB" w:rsidRDefault="001C03D2" w:rsidP="001C03D2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DATA_VENCIMENTO_FATURA</w:t>
            </w:r>
          </w:p>
        </w:tc>
        <w:tc>
          <w:tcPr>
            <w:tcW w:w="4074" w:type="dxa"/>
            <w:vAlign w:val="center"/>
          </w:tcPr>
          <w:p w14:paraId="5F6D29C4" w14:textId="1AE537D3" w:rsidR="001C03D2" w:rsidRPr="001C03D2" w:rsidRDefault="001C03D2" w:rsidP="001C03D2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DT_VENC_FAT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SIN_MOI</w:t>
            </w:r>
          </w:p>
        </w:tc>
        <w:tc>
          <w:tcPr>
            <w:tcW w:w="1853" w:type="dxa"/>
            <w:vAlign w:val="center"/>
          </w:tcPr>
          <w:p w14:paraId="79E82263" w14:textId="2AE4FEAB" w:rsidR="001C03D2" w:rsidRDefault="001C03D2" w:rsidP="001C03D2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597C162A" w14:textId="470CAD32" w:rsidR="001C03D2" w:rsidRDefault="001C03D2" w:rsidP="001C03D2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04192A" w:rsidRPr="004B7E2D" w14:paraId="2CD2D8D3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454D36D9" w14:textId="3435BDF1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3E3E01C4" w14:textId="01529208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ARB</w:t>
            </w:r>
          </w:p>
        </w:tc>
        <w:tc>
          <w:tcPr>
            <w:tcW w:w="1853" w:type="dxa"/>
            <w:vAlign w:val="center"/>
          </w:tcPr>
          <w:p w14:paraId="6BD69B5C" w14:textId="2E0AA4FD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23130C7D" w14:textId="49FAB4F6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04192A" w:rsidRPr="004B7E2D" w14:paraId="3FC67EDB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3FA64C41" w14:textId="4F96D060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69C8285C" w14:textId="19EED47B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 xml:space="preserve"> _</w:t>
            </w:r>
            <w:r>
              <w:rPr>
                <w:rFonts w:ascii="Arial" w:hAnsi="Arial" w:cs="Arial"/>
                <w:sz w:val="16"/>
                <w:lang w:val="en-US"/>
              </w:rPr>
              <w:t>ARB_MOI</w:t>
            </w:r>
          </w:p>
        </w:tc>
        <w:tc>
          <w:tcPr>
            <w:tcW w:w="1853" w:type="dxa"/>
            <w:vAlign w:val="center"/>
          </w:tcPr>
          <w:p w14:paraId="3EC14DF4" w14:textId="69684098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8D85F23" w14:textId="31FD10CB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04192A" w:rsidRPr="004B7E2D" w14:paraId="1037AEEF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39FC264D" w14:textId="67C4C5F8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19561DF5" w14:textId="553B4438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SFA</w:t>
            </w:r>
          </w:p>
        </w:tc>
        <w:tc>
          <w:tcPr>
            <w:tcW w:w="1853" w:type="dxa"/>
            <w:vAlign w:val="center"/>
          </w:tcPr>
          <w:p w14:paraId="17C80C82" w14:textId="5F82FA62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0949C28" w14:textId="0CFB14F6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04192A" w:rsidRPr="004B7E2D" w14:paraId="5631F2E4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70E8F2E" w14:textId="02EBA5CC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3497C029" w14:textId="34BC35D2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SFA_MOI</w:t>
            </w:r>
          </w:p>
        </w:tc>
        <w:tc>
          <w:tcPr>
            <w:tcW w:w="1853" w:type="dxa"/>
            <w:vAlign w:val="center"/>
          </w:tcPr>
          <w:p w14:paraId="3CB3C6AD" w14:textId="3ECC6269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57D9B642" w14:textId="175FDA04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04192A" w:rsidRPr="004B7E2D" w14:paraId="199BA089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5B0870AD" w14:textId="25442966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lastRenderedPageBreak/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6DD77F3A" w14:textId="21B104E5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SRF</w:t>
            </w:r>
          </w:p>
        </w:tc>
        <w:tc>
          <w:tcPr>
            <w:tcW w:w="1853" w:type="dxa"/>
            <w:vAlign w:val="center"/>
          </w:tcPr>
          <w:p w14:paraId="7F38D7DE" w14:textId="41E823B2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42BE4CF8" w14:textId="05ABA61F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04192A" w:rsidRPr="004B7E2D" w14:paraId="1116F475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5F918D2" w14:textId="42F500EE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4039D441" w14:textId="172D23A7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SRF_MOI</w:t>
            </w:r>
          </w:p>
        </w:tc>
        <w:tc>
          <w:tcPr>
            <w:tcW w:w="1853" w:type="dxa"/>
            <w:vAlign w:val="center"/>
          </w:tcPr>
          <w:p w14:paraId="0590A2A6" w14:textId="01AE3D6F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8BC7666" w14:textId="251098CE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04192A" w:rsidRPr="004B7E2D" w14:paraId="2792FCF2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2A6929D" w14:textId="4C3170E5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2B5374D7" w14:textId="64B03E61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SIN</w:t>
            </w:r>
          </w:p>
        </w:tc>
        <w:tc>
          <w:tcPr>
            <w:tcW w:w="1853" w:type="dxa"/>
            <w:vAlign w:val="center"/>
          </w:tcPr>
          <w:p w14:paraId="3BB633D9" w14:textId="14776FAB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57EFDA35" w14:textId="4C5D2EC1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04192A" w:rsidRPr="004B7E2D" w14:paraId="77C0FA55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FD15E68" w14:textId="1FC4D124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VALOR_TOTAL_FATURADO_CONTA</w:t>
            </w:r>
          </w:p>
        </w:tc>
        <w:tc>
          <w:tcPr>
            <w:tcW w:w="4074" w:type="dxa"/>
            <w:vAlign w:val="center"/>
          </w:tcPr>
          <w:p w14:paraId="1E1FBF48" w14:textId="47215C01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VAL_TOTAL_FAT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SIN_MOI</w:t>
            </w:r>
          </w:p>
        </w:tc>
        <w:tc>
          <w:tcPr>
            <w:tcW w:w="1853" w:type="dxa"/>
            <w:vAlign w:val="center"/>
          </w:tcPr>
          <w:p w14:paraId="42F9FE9A" w14:textId="4503AA45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BA944CC" w14:textId="2DD788EB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04192A" w:rsidRPr="004B7E2D" w14:paraId="743926EA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03FC9F1" w14:textId="7A23C25D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2A32C971" w14:textId="50EBC884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ARB</w:t>
            </w:r>
          </w:p>
        </w:tc>
        <w:tc>
          <w:tcPr>
            <w:tcW w:w="1853" w:type="dxa"/>
            <w:vAlign w:val="center"/>
          </w:tcPr>
          <w:p w14:paraId="7966B1F1" w14:textId="38A7FDEC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3C5541F" w14:textId="547A03E7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04192A" w:rsidRPr="004B7E2D" w14:paraId="7C509D6F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AB5D153" w14:textId="647E592E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2C2C5424" w14:textId="08365C44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ARB_MOI</w:t>
            </w:r>
          </w:p>
        </w:tc>
        <w:tc>
          <w:tcPr>
            <w:tcW w:w="1853" w:type="dxa"/>
            <w:vAlign w:val="center"/>
          </w:tcPr>
          <w:p w14:paraId="3BA4ADA3" w14:textId="1FC50CF2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37A627C6" w14:textId="67F48BAF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MOI_ARBOR</w:t>
            </w:r>
          </w:p>
        </w:tc>
      </w:tr>
      <w:tr w:rsidR="0004192A" w:rsidRPr="004B7E2D" w14:paraId="302C8A36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9B6D985" w14:textId="29D9550F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26C3B3A3" w14:textId="789E5567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SFA</w:t>
            </w:r>
          </w:p>
        </w:tc>
        <w:tc>
          <w:tcPr>
            <w:tcW w:w="1853" w:type="dxa"/>
            <w:vAlign w:val="center"/>
          </w:tcPr>
          <w:p w14:paraId="3CCF3268" w14:textId="658E5AF5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73CD907A" w14:textId="533B8B37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04192A" w:rsidRPr="004B7E2D" w14:paraId="35B8CF4E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636FA5ED" w14:textId="6FA6BF5E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4D3D6FD4" w14:textId="6348A81E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SFA_MOI</w:t>
            </w:r>
          </w:p>
        </w:tc>
        <w:tc>
          <w:tcPr>
            <w:tcW w:w="1853" w:type="dxa"/>
            <w:vAlign w:val="center"/>
          </w:tcPr>
          <w:p w14:paraId="48F80616" w14:textId="214447F1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E0E4D4F" w14:textId="2E58ACED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MOI_SFA</w:t>
            </w:r>
          </w:p>
        </w:tc>
      </w:tr>
      <w:tr w:rsidR="0004192A" w:rsidRPr="004B7E2D" w14:paraId="69788276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B92D1FB" w14:textId="3160CF15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1A8E477A" w14:textId="32B50C74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SRF</w:t>
            </w:r>
          </w:p>
        </w:tc>
        <w:tc>
          <w:tcPr>
            <w:tcW w:w="1853" w:type="dxa"/>
            <w:vAlign w:val="center"/>
          </w:tcPr>
          <w:p w14:paraId="5F58DD20" w14:textId="5388A158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F27EB3D" w14:textId="08C2CA64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04192A" w:rsidRPr="004B7E2D" w14:paraId="05C4012F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0A719299" w14:textId="17E98DF3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4211AD61" w14:textId="4BBA2202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SRF_MOI</w:t>
            </w:r>
          </w:p>
        </w:tc>
        <w:tc>
          <w:tcPr>
            <w:tcW w:w="1853" w:type="dxa"/>
            <w:vAlign w:val="center"/>
          </w:tcPr>
          <w:p w14:paraId="3B354C1D" w14:textId="3BA2A109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06B5C144" w14:textId="33DB109B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20"/>
              </w:rPr>
              <w:t>MOI_SISRAF</w:t>
            </w:r>
          </w:p>
        </w:tc>
      </w:tr>
      <w:tr w:rsidR="0004192A" w:rsidRPr="004B7E2D" w14:paraId="0D003824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1FF2D498" w14:textId="1916C46E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41D285BD" w14:textId="70ADF0FB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>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_MOI_</w:t>
            </w:r>
            <w:r>
              <w:rPr>
                <w:rFonts w:ascii="Arial" w:hAnsi="Arial" w:cs="Arial"/>
                <w:sz w:val="16"/>
                <w:lang w:val="en-US"/>
              </w:rPr>
              <w:t>SIN</w:t>
            </w:r>
          </w:p>
        </w:tc>
        <w:tc>
          <w:tcPr>
            <w:tcW w:w="1853" w:type="dxa"/>
            <w:vAlign w:val="center"/>
          </w:tcPr>
          <w:p w14:paraId="4461782E" w14:textId="6908979B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6A4C525A" w14:textId="40AC5AF0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  <w:tr w:rsidR="0004192A" w:rsidRPr="004B7E2D" w14:paraId="7165ABD7" w14:textId="77777777" w:rsidTr="00192B77">
        <w:trPr>
          <w:trHeight w:val="454"/>
          <w:jc w:val="center"/>
        </w:trPr>
        <w:tc>
          <w:tcPr>
            <w:tcW w:w="2319" w:type="dxa"/>
            <w:shd w:val="clear" w:color="auto" w:fill="auto"/>
            <w:noWrap/>
            <w:vAlign w:val="center"/>
          </w:tcPr>
          <w:p w14:paraId="7A510383" w14:textId="1784C5AC" w:rsidR="0004192A" w:rsidRPr="00AB78EB" w:rsidRDefault="0004192A" w:rsidP="0004192A">
            <w:pPr>
              <w:rPr>
                <w:rFonts w:ascii="Arial" w:hAnsi="Arial" w:cs="Arial"/>
                <w:sz w:val="16"/>
                <w:lang w:eastAsia="en-US"/>
              </w:rPr>
            </w:pPr>
            <w:r w:rsidRPr="00AB78EB">
              <w:rPr>
                <w:rFonts w:ascii="Arial" w:hAnsi="Arial" w:cs="Arial"/>
                <w:sz w:val="16"/>
                <w:lang w:eastAsia="en-US"/>
              </w:rPr>
              <w:t>CPF + TERMINAL/CONTRATO +</w:t>
            </w:r>
            <w:r w:rsidRPr="00AB78EB">
              <w:rPr>
                <w:rFonts w:ascii="Arial" w:hAnsi="Arial" w:cs="Arial"/>
                <w:sz w:val="16"/>
              </w:rPr>
              <w:t xml:space="preserve"> REFERENCIA_CONTA</w:t>
            </w:r>
          </w:p>
        </w:tc>
        <w:tc>
          <w:tcPr>
            <w:tcW w:w="4074" w:type="dxa"/>
            <w:vAlign w:val="center"/>
          </w:tcPr>
          <w:p w14:paraId="1100B606" w14:textId="42146BC0" w:rsidR="0004192A" w:rsidRPr="0004192A" w:rsidRDefault="0004192A" w:rsidP="0004192A">
            <w:pPr>
              <w:rPr>
                <w:rFonts w:ascii="Arial" w:hAnsi="Arial" w:cs="Arial"/>
                <w:sz w:val="16"/>
                <w:lang w:val="en-US"/>
              </w:rPr>
            </w:pPr>
            <w:r w:rsidRPr="001C03D2">
              <w:rPr>
                <w:rFonts w:ascii="Arial" w:hAnsi="Arial" w:cs="Arial"/>
                <w:sz w:val="16"/>
                <w:lang w:val="en-US"/>
              </w:rPr>
              <w:t>CONSIST_</w:t>
            </w:r>
            <w:r>
              <w:rPr>
                <w:rFonts w:ascii="Arial" w:hAnsi="Arial" w:cs="Arial"/>
                <w:sz w:val="16"/>
                <w:lang w:val="en-US"/>
              </w:rPr>
              <w:t xml:space="preserve"> REF_CONTA_FAT</w:t>
            </w:r>
            <w:r w:rsidRPr="001C03D2">
              <w:rPr>
                <w:rFonts w:ascii="Arial" w:hAnsi="Arial" w:cs="Arial"/>
                <w:sz w:val="16"/>
                <w:lang w:val="en-US"/>
              </w:rPr>
              <w:t>_</w:t>
            </w:r>
            <w:r>
              <w:rPr>
                <w:rFonts w:ascii="Arial" w:hAnsi="Arial" w:cs="Arial"/>
                <w:sz w:val="16"/>
                <w:lang w:val="en-US"/>
              </w:rPr>
              <w:t>SIN_MOI</w:t>
            </w:r>
          </w:p>
        </w:tc>
        <w:tc>
          <w:tcPr>
            <w:tcW w:w="1853" w:type="dxa"/>
            <w:vAlign w:val="center"/>
          </w:tcPr>
          <w:p w14:paraId="6353BA5A" w14:textId="09ACFE23" w:rsidR="0004192A" w:rsidRDefault="0004192A" w:rsidP="0004192A">
            <w:pPr>
              <w:rPr>
                <w:rFonts w:ascii="Arial" w:hAnsi="Arial" w:cs="Arial"/>
                <w:sz w:val="16"/>
              </w:rPr>
            </w:pPr>
            <w:r w:rsidRPr="00DA3E96">
              <w:rPr>
                <w:rFonts w:ascii="Arial" w:hAnsi="Arial" w:cs="Arial"/>
                <w:sz w:val="16"/>
              </w:rPr>
              <w:t>Consistência</w:t>
            </w:r>
          </w:p>
        </w:tc>
        <w:tc>
          <w:tcPr>
            <w:tcW w:w="1853" w:type="dxa"/>
            <w:vAlign w:val="center"/>
          </w:tcPr>
          <w:p w14:paraId="1E20F50D" w14:textId="2F29928A" w:rsidR="0004192A" w:rsidRDefault="0004192A" w:rsidP="0004192A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MOI_SINN_FAT</w:t>
            </w:r>
          </w:p>
        </w:tc>
      </w:tr>
    </w:tbl>
    <w:p w14:paraId="0881863F" w14:textId="77777777" w:rsidR="00C476C1" w:rsidRPr="00A96E0B" w:rsidRDefault="00C476C1" w:rsidP="00C476C1">
      <w:pPr>
        <w:rPr>
          <w:highlight w:val="yellow"/>
          <w:lang w:eastAsia="en-US"/>
        </w:rPr>
      </w:pPr>
    </w:p>
    <w:p w14:paraId="693ED738" w14:textId="7AFB5CB0" w:rsidR="001806C0" w:rsidRPr="00B27225" w:rsidRDefault="001806C0" w:rsidP="00AF7A77">
      <w:pPr>
        <w:pStyle w:val="Heading3"/>
        <w:tabs>
          <w:tab w:val="clear" w:pos="4547"/>
        </w:tabs>
        <w:ind w:left="851" w:hanging="11"/>
        <w:rPr>
          <w:rFonts w:cs="Arial"/>
          <w:sz w:val="20"/>
          <w:lang w:val="pt-BR"/>
        </w:rPr>
      </w:pPr>
      <w:bookmarkStart w:id="13" w:name="_Toc493138762"/>
      <w:r w:rsidRPr="00B27225">
        <w:rPr>
          <w:lang w:val="pt-BR"/>
        </w:rPr>
        <w:t>RQN04 - Apresentar resultado executivo e analítico do batimento realizado</w:t>
      </w:r>
      <w:bookmarkEnd w:id="13"/>
    </w:p>
    <w:p w14:paraId="68D5BFB5" w14:textId="0E248A2E" w:rsidR="001806C0" w:rsidRPr="00B27225" w:rsidRDefault="001806C0" w:rsidP="00AF7A77">
      <w:pPr>
        <w:pStyle w:val="Heading4"/>
        <w:rPr>
          <w:lang w:val="pt-BR"/>
        </w:rPr>
      </w:pPr>
      <w:r w:rsidRPr="00B27225">
        <w:rPr>
          <w:lang w:val="pt-BR"/>
        </w:rPr>
        <w:t xml:space="preserve">RGN17 – Gerar </w:t>
      </w:r>
      <w:r w:rsidR="006D1ADC" w:rsidRPr="00B27225">
        <w:rPr>
          <w:lang w:val="pt-BR"/>
        </w:rPr>
        <w:t>relatório</w:t>
      </w:r>
      <w:r w:rsidRPr="00B27225">
        <w:rPr>
          <w:lang w:val="pt-BR"/>
        </w:rPr>
        <w:t xml:space="preserve"> de consolidação do batimento que informe o % de integridade entre os sistemas envolvidos: % de conformidade e % de inconformidade. </w:t>
      </w:r>
    </w:p>
    <w:p w14:paraId="2BD4D2BD" w14:textId="77777777" w:rsidR="006D1ADC" w:rsidRPr="00B27225" w:rsidRDefault="006D1ADC" w:rsidP="00304415">
      <w:pPr>
        <w:ind w:left="708"/>
        <w:rPr>
          <w:rFonts w:ascii="Arial" w:hAnsi="Arial" w:cs="Arial"/>
          <w:sz w:val="20"/>
          <w:szCs w:val="20"/>
        </w:rPr>
      </w:pPr>
    </w:p>
    <w:p w14:paraId="14286EC2" w14:textId="29796A8F" w:rsidR="00304415" w:rsidRPr="00B27225" w:rsidRDefault="006D1ADC" w:rsidP="00304415">
      <w:pPr>
        <w:ind w:left="708"/>
        <w:rPr>
          <w:rFonts w:ascii="Arial" w:hAnsi="Arial" w:cs="Arial"/>
          <w:szCs w:val="20"/>
        </w:rPr>
      </w:pPr>
      <w:r w:rsidRPr="00B27225">
        <w:rPr>
          <w:rFonts w:ascii="Arial" w:hAnsi="Arial" w:cs="Arial"/>
          <w:szCs w:val="20"/>
        </w:rPr>
        <w:t>Apresentar em forma de Dashboard as informações percentuais de conformidade e inconformidade dos batimentos.</w:t>
      </w:r>
    </w:p>
    <w:p w14:paraId="6E2DCA90" w14:textId="77777777" w:rsidR="00304415" w:rsidRPr="00B27225" w:rsidRDefault="00304415" w:rsidP="00304415">
      <w:pPr>
        <w:ind w:left="708"/>
        <w:rPr>
          <w:rFonts w:ascii="Arial" w:hAnsi="Arial" w:cs="Arial"/>
          <w:sz w:val="20"/>
          <w:szCs w:val="20"/>
        </w:rPr>
      </w:pPr>
    </w:p>
    <w:p w14:paraId="6DC0D817" w14:textId="77777777" w:rsidR="00304415" w:rsidRPr="00B27225" w:rsidRDefault="00304415" w:rsidP="00304415">
      <w:pPr>
        <w:ind w:left="708"/>
        <w:rPr>
          <w:rFonts w:ascii="Arial" w:hAnsi="Arial" w:cs="Arial"/>
          <w:sz w:val="20"/>
          <w:szCs w:val="20"/>
        </w:rPr>
      </w:pPr>
    </w:p>
    <w:p w14:paraId="0BC0ECD5" w14:textId="76FB3050" w:rsidR="006D1ADC" w:rsidRPr="00B27225" w:rsidRDefault="00AA5B04" w:rsidP="000B04A4">
      <w:pPr>
        <w:pStyle w:val="Heading4"/>
        <w:rPr>
          <w:lang w:val="pt-BR"/>
        </w:rPr>
      </w:pPr>
      <w:r w:rsidRPr="00B27225">
        <w:rPr>
          <w:lang w:val="pt-BR"/>
        </w:rPr>
        <w:lastRenderedPageBreak/>
        <w:t>R</w:t>
      </w:r>
      <w:r w:rsidR="006D1ADC" w:rsidRPr="00B27225">
        <w:rPr>
          <w:lang w:val="pt-BR"/>
        </w:rPr>
        <w:t>GN18 – Permitir extração de relatório analítico do resultado do batimento Portal x CRM</w:t>
      </w:r>
    </w:p>
    <w:p w14:paraId="1544A74C" w14:textId="64DF4691" w:rsidR="006D1ADC" w:rsidRPr="00B27225" w:rsidRDefault="006D1ADC" w:rsidP="006D1ADC">
      <w:pPr>
        <w:ind w:left="708"/>
        <w:rPr>
          <w:rFonts w:ascii="Arial" w:hAnsi="Arial" w:cs="Arial"/>
          <w:szCs w:val="20"/>
        </w:rPr>
      </w:pPr>
      <w:r w:rsidRPr="00B27225">
        <w:rPr>
          <w:rFonts w:ascii="Arial" w:hAnsi="Arial" w:cs="Arial"/>
          <w:szCs w:val="20"/>
        </w:rPr>
        <w:t>O relatório analítico do resultado do batimento do Portal Minha Oi X CRM</w:t>
      </w:r>
      <w:r w:rsidR="00AA5B04" w:rsidRPr="00B27225">
        <w:rPr>
          <w:rFonts w:ascii="Arial" w:hAnsi="Arial" w:cs="Arial"/>
          <w:szCs w:val="20"/>
        </w:rPr>
        <w:t xml:space="preserve"> deverá possibilitar o filtro por CPF, TERMINAL, CONTRATO</w:t>
      </w:r>
      <w:r w:rsidR="005E1D40">
        <w:rPr>
          <w:rFonts w:ascii="Arial" w:hAnsi="Arial" w:cs="Arial"/>
          <w:szCs w:val="20"/>
        </w:rPr>
        <w:t>.</w:t>
      </w:r>
    </w:p>
    <w:p w14:paraId="0B442478" w14:textId="77777777" w:rsidR="00AA5B04" w:rsidRPr="00B27225" w:rsidRDefault="00AA5B04" w:rsidP="006D1ADC">
      <w:pPr>
        <w:ind w:left="708"/>
        <w:rPr>
          <w:rFonts w:ascii="Arial" w:hAnsi="Arial" w:cs="Arial"/>
          <w:szCs w:val="20"/>
        </w:rPr>
      </w:pPr>
    </w:p>
    <w:tbl>
      <w:tblPr>
        <w:tblW w:w="54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59"/>
      </w:tblGrid>
      <w:tr w:rsidR="00AA5B04" w:rsidRPr="004D50F2" w14:paraId="0FA70ABC" w14:textId="77777777" w:rsidTr="004D50F2">
        <w:trPr>
          <w:trHeight w:val="260"/>
          <w:jc w:val="center"/>
        </w:trPr>
        <w:tc>
          <w:tcPr>
            <w:tcW w:w="5459" w:type="dxa"/>
            <w:shd w:val="clear" w:color="FFFFFF" w:fill="C0C0C0"/>
            <w:noWrap/>
            <w:vAlign w:val="center"/>
            <w:hideMark/>
          </w:tcPr>
          <w:p w14:paraId="6B0DE8C0" w14:textId="77777777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</w:tr>
      <w:tr w:rsidR="00AA5B04" w:rsidRPr="004D50F2" w14:paraId="1C83DC28" w14:textId="77777777" w:rsidTr="004D50F2">
        <w:trPr>
          <w:trHeight w:val="287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165380E0" w14:textId="77777777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CPF</w:t>
            </w:r>
          </w:p>
        </w:tc>
      </w:tr>
      <w:tr w:rsidR="00AA5B04" w:rsidRPr="004D50F2" w14:paraId="19CFB209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09A1A8A7" w14:textId="77777777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TERMINAL</w:t>
            </w:r>
          </w:p>
        </w:tc>
      </w:tr>
      <w:tr w:rsidR="00AA5B04" w:rsidRPr="004D50F2" w14:paraId="71C15E6E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4FEDD2EB" w14:textId="77777777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CRM_TERMINAL</w:t>
            </w:r>
          </w:p>
        </w:tc>
      </w:tr>
      <w:tr w:rsidR="00AA5B04" w:rsidRPr="004D50F2" w14:paraId="0819D1A6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225092BB" w14:textId="77777777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CONTRATO</w:t>
            </w:r>
          </w:p>
        </w:tc>
      </w:tr>
      <w:tr w:rsidR="00AA5B04" w:rsidRPr="004D50F2" w14:paraId="67ED168A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618C8C3E" w14:textId="62E644B1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TIPO_PRODUTO (PORTAL)</w:t>
            </w:r>
          </w:p>
        </w:tc>
      </w:tr>
      <w:tr w:rsidR="00AA5B04" w:rsidRPr="004D50F2" w14:paraId="1E7AD94B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63466418" w14:textId="36E62214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TIPO_PRODUTO (CRM)</w:t>
            </w:r>
          </w:p>
        </w:tc>
      </w:tr>
      <w:tr w:rsidR="00AA5B04" w:rsidRPr="004D50F2" w14:paraId="7FFBEE87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0D869B2E" w14:textId="35B622B2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STATUS_TERMINAL(PORTAL)</w:t>
            </w:r>
          </w:p>
        </w:tc>
      </w:tr>
      <w:tr w:rsidR="00AA5B04" w:rsidRPr="004D50F2" w14:paraId="4BA1B6B9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57860604" w14:textId="72CE64BE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STATUS_TERMINAL(CRM)</w:t>
            </w:r>
          </w:p>
        </w:tc>
      </w:tr>
      <w:tr w:rsidR="00AA5B04" w:rsidRPr="004D50F2" w14:paraId="70100AD8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7EFAA16F" w14:textId="6FC7AFCF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NOME_PLANO(PORTAL)</w:t>
            </w:r>
          </w:p>
        </w:tc>
      </w:tr>
      <w:tr w:rsidR="00AA5B04" w:rsidRPr="004D50F2" w14:paraId="3CDBCE15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3EA436EC" w14:textId="5AB07F73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NOME_PLANO(CRM)</w:t>
            </w:r>
          </w:p>
        </w:tc>
      </w:tr>
      <w:tr w:rsidR="00AA5B04" w:rsidRPr="004D50F2" w14:paraId="7E95AEFD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327CF37C" w14:textId="4EBA07C5" w:rsidR="00AA5B04" w:rsidRPr="004D50F2" w:rsidRDefault="00AA5B04" w:rsidP="00AB78EB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VELOCIDADE_BL(PORTAL)</w:t>
            </w:r>
          </w:p>
        </w:tc>
      </w:tr>
      <w:tr w:rsidR="00AA5B04" w:rsidRPr="004D50F2" w14:paraId="15DE2DE0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314742E6" w14:textId="51C8F45F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VELOCIDADE_BL(CRM)</w:t>
            </w:r>
          </w:p>
        </w:tc>
      </w:tr>
      <w:tr w:rsidR="00AA5B04" w:rsidRPr="004D50F2" w14:paraId="42B7E550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4F672309" w14:textId="6AE936A7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STATUS_CONTA_ONLINE(PORTAL)</w:t>
            </w:r>
          </w:p>
        </w:tc>
      </w:tr>
      <w:tr w:rsidR="00AA5B04" w:rsidRPr="004D50F2" w14:paraId="3098BA9A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17D063FE" w14:textId="0FE29CB5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STATUS_CONTA_ONLINE(CRM)</w:t>
            </w:r>
          </w:p>
        </w:tc>
      </w:tr>
      <w:tr w:rsidR="00AA5B04" w:rsidRPr="004D50F2" w14:paraId="255B8FDC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23E50E1F" w14:textId="4117CADD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EMAIL_CONTA_ONLINE(PORTAL)</w:t>
            </w:r>
          </w:p>
        </w:tc>
      </w:tr>
      <w:tr w:rsidR="00AA5B04" w:rsidRPr="004D50F2" w14:paraId="7D133903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0DA138F8" w14:textId="53B77BDE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EMAIL_CONTA_ONLINE(CRM)</w:t>
            </w:r>
          </w:p>
        </w:tc>
      </w:tr>
      <w:tr w:rsidR="00AA5B04" w:rsidRPr="004D50F2" w14:paraId="60F5DBF1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44AAA12C" w14:textId="09A8F75B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DATA_CAD_CONTA_ONLINE(PORTAL)</w:t>
            </w:r>
          </w:p>
        </w:tc>
      </w:tr>
      <w:tr w:rsidR="00AA5B04" w:rsidRPr="004D50F2" w14:paraId="7AC5EFF1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31DCB2D9" w14:textId="32260D1D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DATA_CAD_CONTA_ONLINE(CRM)</w:t>
            </w:r>
          </w:p>
        </w:tc>
      </w:tr>
      <w:tr w:rsidR="00AA5B04" w:rsidRPr="00A06F07" w14:paraId="495B9B18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530386EA" w14:textId="2C9DB8EC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D50F2">
              <w:rPr>
                <w:rFonts w:ascii="Arial" w:hAnsi="Arial" w:cs="Arial"/>
                <w:sz w:val="16"/>
                <w:szCs w:val="16"/>
                <w:lang w:val="en-US"/>
              </w:rPr>
              <w:t>DATA_ULT_STATUS_CONT_ONLINE(PORTAL)</w:t>
            </w:r>
          </w:p>
        </w:tc>
      </w:tr>
      <w:tr w:rsidR="00AA5B04" w:rsidRPr="00A06F07" w14:paraId="2BF31F77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28A70EE5" w14:textId="39CBF367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D50F2">
              <w:rPr>
                <w:rFonts w:ascii="Arial" w:hAnsi="Arial" w:cs="Arial"/>
                <w:sz w:val="16"/>
                <w:szCs w:val="16"/>
                <w:lang w:val="en-US"/>
              </w:rPr>
              <w:t>DATA_ULT_STATUS_CONT_ONLINE(CRM)</w:t>
            </w:r>
          </w:p>
        </w:tc>
      </w:tr>
      <w:tr w:rsidR="00AA5B04" w:rsidRPr="004D50F2" w14:paraId="41BF2CF9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5A59CA9F" w14:textId="25F5D661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TERM_CAD_CONTA_ONLINE_REC_SMS(PORTAL)</w:t>
            </w:r>
          </w:p>
        </w:tc>
      </w:tr>
      <w:tr w:rsidR="00AA5B04" w:rsidRPr="00A06F07" w14:paraId="4567953B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64CDC767" w14:textId="632E13E3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4D50F2">
              <w:rPr>
                <w:rFonts w:ascii="Arial" w:hAnsi="Arial" w:cs="Arial"/>
                <w:sz w:val="16"/>
                <w:szCs w:val="16"/>
                <w:lang w:val="en-US"/>
              </w:rPr>
              <w:t>TERM_CAD_CONTA_ONLINE_REC_SMS(CRM)</w:t>
            </w:r>
          </w:p>
        </w:tc>
      </w:tr>
      <w:tr w:rsidR="00AA5B04" w:rsidRPr="004D50F2" w14:paraId="0514A3EF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5E2D25EB" w14:textId="1B9753E2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MATRICULA_RESP_CAD_ONLINE(PORTAL)</w:t>
            </w:r>
          </w:p>
        </w:tc>
      </w:tr>
      <w:tr w:rsidR="00AA5B04" w:rsidRPr="004D50F2" w14:paraId="3EF05D61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04FB7CD3" w14:textId="1779D534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MATRICULA_RESP_CAD_ONLINE(CRM)</w:t>
            </w:r>
          </w:p>
        </w:tc>
      </w:tr>
      <w:tr w:rsidR="00AA5B04" w:rsidRPr="004D50F2" w14:paraId="0320CA13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03E1A919" w14:textId="58FD18BB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STATUS_DACC(PORTAL)</w:t>
            </w:r>
          </w:p>
        </w:tc>
      </w:tr>
      <w:tr w:rsidR="00AA5B04" w:rsidRPr="004D50F2" w14:paraId="5AA0B837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46EBAEE1" w14:textId="00AAA291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STATUS_DACC(CRM)</w:t>
            </w:r>
          </w:p>
        </w:tc>
      </w:tr>
      <w:tr w:rsidR="00AA5B04" w:rsidRPr="004D50F2" w14:paraId="1EF0EAD6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1BF4F1E7" w14:textId="76BD27B1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TIPO_DIVERGENCIA</w:t>
            </w:r>
          </w:p>
        </w:tc>
      </w:tr>
      <w:tr w:rsidR="00AA5B04" w:rsidRPr="004D50F2" w14:paraId="6099DD52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1B6DDBE7" w14:textId="0A5E79C3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SISTEMA_IMPACTADO</w:t>
            </w:r>
          </w:p>
        </w:tc>
      </w:tr>
      <w:tr w:rsidR="00AA5B04" w:rsidRPr="004D50F2" w14:paraId="046457A9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09CC79AB" w14:textId="4FFD124B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DATA_DIVERGENCIA/BATIMENTO (PORTAL)</w:t>
            </w:r>
          </w:p>
        </w:tc>
      </w:tr>
      <w:tr w:rsidR="00AA5B04" w:rsidRPr="004D50F2" w14:paraId="0E9AA608" w14:textId="77777777" w:rsidTr="004D50F2">
        <w:trPr>
          <w:trHeight w:val="260"/>
          <w:jc w:val="center"/>
        </w:trPr>
        <w:tc>
          <w:tcPr>
            <w:tcW w:w="5459" w:type="dxa"/>
            <w:shd w:val="clear" w:color="auto" w:fill="auto"/>
            <w:noWrap/>
            <w:vAlign w:val="center"/>
          </w:tcPr>
          <w:p w14:paraId="1883AD43" w14:textId="3AB398EB" w:rsidR="00AA5B04" w:rsidRPr="004D50F2" w:rsidRDefault="00AA5B04" w:rsidP="00AB78EB">
            <w:pPr>
              <w:rPr>
                <w:rFonts w:ascii="Arial" w:hAnsi="Arial" w:cs="Arial"/>
                <w:sz w:val="16"/>
                <w:szCs w:val="16"/>
              </w:rPr>
            </w:pPr>
            <w:r w:rsidRPr="004D50F2">
              <w:rPr>
                <w:rFonts w:ascii="Arial" w:hAnsi="Arial" w:cs="Arial"/>
                <w:sz w:val="16"/>
                <w:szCs w:val="16"/>
              </w:rPr>
              <w:t>DATA_DIVERGENCIA/BATIMENTO (CRM)</w:t>
            </w:r>
          </w:p>
        </w:tc>
      </w:tr>
    </w:tbl>
    <w:p w14:paraId="055D6590" w14:textId="77777777" w:rsidR="00AA5B04" w:rsidRPr="004D50F2" w:rsidRDefault="00AA5B04" w:rsidP="006D1ADC">
      <w:pPr>
        <w:ind w:left="708"/>
        <w:rPr>
          <w:rFonts w:ascii="Arial" w:hAnsi="Arial" w:cs="Arial"/>
          <w:sz w:val="16"/>
          <w:szCs w:val="16"/>
        </w:rPr>
      </w:pPr>
    </w:p>
    <w:p w14:paraId="7EBC31EF" w14:textId="09A0A5B8" w:rsidR="00EA4691" w:rsidRPr="00EA4691" w:rsidRDefault="00EA4691" w:rsidP="00EA4691">
      <w:pPr>
        <w:pStyle w:val="Heading4"/>
        <w:numPr>
          <w:ilvl w:val="3"/>
          <w:numId w:val="28"/>
        </w:numPr>
        <w:rPr>
          <w:lang w:val="pt-BR"/>
        </w:rPr>
      </w:pPr>
      <w:r>
        <w:rPr>
          <w:lang w:val="pt-BR"/>
        </w:rPr>
        <w:t>Portal</w:t>
      </w:r>
    </w:p>
    <w:p w14:paraId="2F805A25" w14:textId="77777777" w:rsidR="00EA4691" w:rsidRDefault="00EA4691" w:rsidP="006D1ADC">
      <w:pPr>
        <w:ind w:left="708"/>
        <w:rPr>
          <w:rFonts w:ascii="Arial" w:hAnsi="Arial" w:cs="Arial"/>
          <w:szCs w:val="20"/>
        </w:rPr>
      </w:pPr>
    </w:p>
    <w:p w14:paraId="3F2A00D3" w14:textId="77777777" w:rsidR="00EA4691" w:rsidRPr="00B27225" w:rsidRDefault="00EA4691" w:rsidP="00EA4691">
      <w:pPr>
        <w:pStyle w:val="Heading5"/>
      </w:pPr>
      <w:r w:rsidRPr="00B27225">
        <w:t xml:space="preserve">Tela de Status </w:t>
      </w:r>
      <w:r>
        <w:t>Reconciliação</w:t>
      </w:r>
    </w:p>
    <w:p w14:paraId="496E7CE9" w14:textId="77777777" w:rsidR="00EA4691" w:rsidRPr="00B27225" w:rsidRDefault="00EA4691" w:rsidP="00EA4691">
      <w:pPr>
        <w:rPr>
          <w:rFonts w:ascii="Arial" w:hAnsi="Arial" w:cs="Arial"/>
          <w:lang w:eastAsia="en-US"/>
        </w:rPr>
      </w:pPr>
      <w:r w:rsidRPr="00B27225">
        <w:rPr>
          <w:rFonts w:ascii="Arial" w:hAnsi="Arial" w:cs="Arial"/>
          <w:lang w:eastAsia="en-US"/>
        </w:rPr>
        <w:lastRenderedPageBreak/>
        <w:t xml:space="preserve">A tela com os KPIs de </w:t>
      </w:r>
      <w:r>
        <w:rPr>
          <w:rFonts w:ascii="Arial" w:hAnsi="Arial" w:cs="Arial"/>
          <w:lang w:eastAsia="en-US"/>
        </w:rPr>
        <w:t>status reconciliação</w:t>
      </w:r>
      <w:r w:rsidRPr="00B27225">
        <w:rPr>
          <w:rFonts w:ascii="Arial" w:hAnsi="Arial" w:cs="Arial"/>
          <w:lang w:eastAsia="en-US"/>
        </w:rPr>
        <w:t xml:space="preserve"> deve seguir o layout:</w:t>
      </w:r>
    </w:p>
    <w:p w14:paraId="2EBAE3D1" w14:textId="77777777" w:rsidR="00EA4691" w:rsidRPr="00B27225" w:rsidRDefault="00EA4691" w:rsidP="00EA4691">
      <w:pPr>
        <w:rPr>
          <w:lang w:eastAsia="en-US"/>
        </w:rPr>
      </w:pPr>
      <w:r>
        <w:rPr>
          <w:noProof/>
        </w:rPr>
        <w:drawing>
          <wp:inline distT="0" distB="0" distL="0" distR="0" wp14:anchorId="78173B30" wp14:editId="2E468BBC">
            <wp:extent cx="6480810" cy="2686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955A" w14:textId="77777777" w:rsidR="00EA4691" w:rsidRPr="00B27225" w:rsidRDefault="00EA4691" w:rsidP="00EA4691">
      <w:pPr>
        <w:rPr>
          <w:lang w:eastAsia="en-US"/>
        </w:rPr>
      </w:pPr>
    </w:p>
    <w:p w14:paraId="0DE88207" w14:textId="77777777" w:rsidR="00EA4691" w:rsidRDefault="00EA4691" w:rsidP="00EA4691">
      <w:pPr>
        <w:rPr>
          <w:rFonts w:ascii="Arial" w:hAnsi="Arial" w:cs="Arial"/>
          <w:lang w:eastAsia="en-US"/>
        </w:rPr>
      </w:pP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3261"/>
        <w:gridCol w:w="2976"/>
        <w:gridCol w:w="1985"/>
      </w:tblGrid>
      <w:tr w:rsidR="00EA4691" w:rsidRPr="00B27225" w14:paraId="1565D1D1" w14:textId="77777777" w:rsidTr="00E13880">
        <w:trPr>
          <w:trHeight w:val="344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2BD10256" w14:textId="77777777" w:rsidR="00EA4691" w:rsidRPr="00B27225" w:rsidRDefault="00EA4691" w:rsidP="0015337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COMPONENTE 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C537523" w14:textId="77777777" w:rsidR="00EA4691" w:rsidRPr="00B27225" w:rsidRDefault="00EA4691" w:rsidP="0015337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CAMPOS</w:t>
            </w:r>
          </w:p>
        </w:tc>
        <w:tc>
          <w:tcPr>
            <w:tcW w:w="2976" w:type="dxa"/>
            <w:shd w:val="clear" w:color="auto" w:fill="BFBFBF" w:themeFill="background1" w:themeFillShade="BF"/>
            <w:vAlign w:val="center"/>
          </w:tcPr>
          <w:p w14:paraId="78C175A9" w14:textId="77777777" w:rsidR="00EA4691" w:rsidRDefault="00EA4691" w:rsidP="0015337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AÇÃO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30CBCC35" w14:textId="77777777" w:rsidR="00EA4691" w:rsidRDefault="00EA4691" w:rsidP="00E13880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DETALHAMENTO</w:t>
            </w:r>
          </w:p>
        </w:tc>
      </w:tr>
      <w:tr w:rsidR="00EA4691" w:rsidRPr="00B27225" w14:paraId="498F968E" w14:textId="77777777" w:rsidTr="00E13880">
        <w:trPr>
          <w:trHeight w:val="453"/>
        </w:trPr>
        <w:tc>
          <w:tcPr>
            <w:tcW w:w="1701" w:type="dxa"/>
            <w:shd w:val="clear" w:color="auto" w:fill="auto"/>
            <w:noWrap/>
            <w:vAlign w:val="center"/>
          </w:tcPr>
          <w:p w14:paraId="7E2EFA1E" w14:textId="77777777" w:rsidR="00EA4691" w:rsidRPr="00E13880" w:rsidRDefault="00EA4691" w:rsidP="0015337F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KPIs</w:t>
            </w:r>
          </w:p>
        </w:tc>
        <w:tc>
          <w:tcPr>
            <w:tcW w:w="3261" w:type="dxa"/>
            <w:vAlign w:val="center"/>
          </w:tcPr>
          <w:p w14:paraId="6B3E3DC4" w14:textId="77777777" w:rsidR="00EA4691" w:rsidRPr="00E13880" w:rsidRDefault="00EA4691" w:rsidP="0015337F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Quantidade alarmada no último ciclo finalizado</w:t>
            </w:r>
          </w:p>
        </w:tc>
        <w:tc>
          <w:tcPr>
            <w:tcW w:w="2976" w:type="dxa"/>
            <w:vAlign w:val="center"/>
          </w:tcPr>
          <w:p w14:paraId="4DD4858F" w14:textId="77777777" w:rsidR="00EA4691" w:rsidRPr="00E13880" w:rsidRDefault="00EA4691" w:rsidP="0015337F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 para tela de Detalhamento do KPI*</w:t>
            </w:r>
          </w:p>
        </w:tc>
        <w:tc>
          <w:tcPr>
            <w:tcW w:w="1985" w:type="dxa"/>
            <w:vAlign w:val="center"/>
          </w:tcPr>
          <w:p w14:paraId="6D149471" w14:textId="32ADB438" w:rsidR="00EA4691" w:rsidRPr="00E13880" w:rsidRDefault="00960ADD" w:rsidP="00E13880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Limites baseados na medias das últimas 3 execuções. </w:t>
            </w:r>
            <w:r w:rsidRPr="00E13880">
              <w:rPr>
                <w:rFonts w:ascii="Arial" w:hAnsi="Arial" w:cs="Arial"/>
                <w:color w:val="FF0000"/>
                <w:sz w:val="16"/>
                <w:szCs w:val="16"/>
              </w:rPr>
              <w:t>Verificar limites aceitaveis</w:t>
            </w:r>
          </w:p>
        </w:tc>
      </w:tr>
      <w:tr w:rsidR="00EA4691" w:rsidRPr="00B27225" w14:paraId="05388B04" w14:textId="77777777" w:rsidTr="00E13880">
        <w:trPr>
          <w:trHeight w:val="431"/>
        </w:trPr>
        <w:tc>
          <w:tcPr>
            <w:tcW w:w="1701" w:type="dxa"/>
            <w:shd w:val="clear" w:color="auto" w:fill="auto"/>
            <w:noWrap/>
            <w:vAlign w:val="center"/>
          </w:tcPr>
          <w:p w14:paraId="248FA7D2" w14:textId="77777777" w:rsidR="00EA4691" w:rsidRPr="00E13880" w:rsidRDefault="00EA4691" w:rsidP="0015337F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3261" w:type="dxa"/>
            <w:vAlign w:val="center"/>
          </w:tcPr>
          <w:p w14:paraId="3625DBC9" w14:textId="77777777" w:rsidR="00EA4691" w:rsidRPr="00E13880" w:rsidRDefault="00EA4691" w:rsidP="0015337F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  <w:lang w:eastAsia="en-US"/>
              </w:rPr>
              <w:t xml:space="preserve"> ID, data de início, data fim e status</w:t>
            </w:r>
          </w:p>
        </w:tc>
        <w:tc>
          <w:tcPr>
            <w:tcW w:w="2976" w:type="dxa"/>
            <w:vAlign w:val="center"/>
          </w:tcPr>
          <w:p w14:paraId="656D8635" w14:textId="77777777" w:rsidR="00EA4691" w:rsidRPr="00E13880" w:rsidRDefault="00EA4691" w:rsidP="0015337F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1 botão para a tela de detalhamento das cargas e 1 botão para a tela de detalhamento das reconciliações*</w:t>
            </w:r>
          </w:p>
        </w:tc>
        <w:tc>
          <w:tcPr>
            <w:tcW w:w="1985" w:type="dxa"/>
            <w:vAlign w:val="center"/>
          </w:tcPr>
          <w:p w14:paraId="35C29771" w14:textId="77777777" w:rsidR="00EA4691" w:rsidRPr="00E13880" w:rsidRDefault="00EA4691" w:rsidP="00E13880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Ordenação por ciclo decrescente</w:t>
            </w:r>
          </w:p>
        </w:tc>
      </w:tr>
    </w:tbl>
    <w:p w14:paraId="329EC545" w14:textId="77777777" w:rsidR="00E13880" w:rsidRDefault="00E13880" w:rsidP="00EA4691">
      <w:pPr>
        <w:rPr>
          <w:rFonts w:ascii="Arial" w:hAnsi="Arial" w:cs="Arial"/>
          <w:lang w:eastAsia="en-US"/>
        </w:rPr>
      </w:pPr>
    </w:p>
    <w:p w14:paraId="6539DE6F" w14:textId="3A69F709" w:rsidR="00EA4691" w:rsidRPr="00B27225" w:rsidRDefault="00EA4691" w:rsidP="00EA4691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*As telas de Drill</w:t>
      </w:r>
      <w:r w:rsidR="00264559">
        <w:rPr>
          <w:rFonts w:ascii="Arial" w:hAnsi="Arial" w:cs="Arial"/>
          <w:lang w:eastAsia="en-US"/>
        </w:rPr>
        <w:t xml:space="preserve"> </w:t>
      </w:r>
      <w:r>
        <w:rPr>
          <w:rFonts w:ascii="Arial" w:hAnsi="Arial" w:cs="Arial"/>
          <w:lang w:eastAsia="en-US"/>
        </w:rPr>
        <w:t>down seguem as telas dos itens 1.2.1.4.2, 1.2.4.3 e 1.2.4.4</w:t>
      </w:r>
    </w:p>
    <w:p w14:paraId="458FF800" w14:textId="77777777" w:rsidR="00EA4691" w:rsidRDefault="00EA4691" w:rsidP="006D1ADC">
      <w:pPr>
        <w:ind w:left="708"/>
        <w:rPr>
          <w:rFonts w:ascii="Arial" w:hAnsi="Arial" w:cs="Arial"/>
          <w:szCs w:val="20"/>
        </w:rPr>
      </w:pPr>
    </w:p>
    <w:p w14:paraId="25DB26C9" w14:textId="1ECBA147" w:rsidR="00123050" w:rsidRDefault="00123050" w:rsidP="00123050">
      <w:pPr>
        <w:pStyle w:val="Heading5"/>
      </w:pPr>
      <w:r w:rsidRPr="00B27225">
        <w:t xml:space="preserve">Tela </w:t>
      </w:r>
      <w:r>
        <w:t>Consulta de Alarmes</w:t>
      </w:r>
    </w:p>
    <w:p w14:paraId="04F6D878" w14:textId="2E65D44E" w:rsidR="00123050" w:rsidRPr="00B27225" w:rsidRDefault="00123050" w:rsidP="00123050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tela de consulta de alarmes</w:t>
      </w:r>
      <w:r w:rsidRPr="00B27225">
        <w:rPr>
          <w:rFonts w:ascii="Arial" w:hAnsi="Arial" w:cs="Arial"/>
          <w:lang w:eastAsia="en-US"/>
        </w:rPr>
        <w:t xml:space="preserve"> deve seguir o layout:</w:t>
      </w:r>
    </w:p>
    <w:p w14:paraId="71031864" w14:textId="77777777" w:rsidR="00123050" w:rsidRPr="00123050" w:rsidRDefault="00123050" w:rsidP="00123050">
      <w:pPr>
        <w:rPr>
          <w:lang w:eastAsia="en-US"/>
        </w:rPr>
      </w:pPr>
    </w:p>
    <w:p w14:paraId="170104F6" w14:textId="68B74210" w:rsidR="00123050" w:rsidRDefault="00123050" w:rsidP="00123050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96E3BE6" wp14:editId="73BFADFA">
            <wp:extent cx="6480810" cy="1781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977"/>
        <w:gridCol w:w="2976"/>
        <w:gridCol w:w="1985"/>
      </w:tblGrid>
      <w:tr w:rsidR="00123050" w:rsidRPr="00B27225" w14:paraId="72980BE3" w14:textId="77777777" w:rsidTr="00E13880">
        <w:trPr>
          <w:trHeight w:val="344"/>
        </w:trPr>
        <w:tc>
          <w:tcPr>
            <w:tcW w:w="1985" w:type="dxa"/>
            <w:shd w:val="clear" w:color="FFFFFF" w:fill="C0C0C0"/>
            <w:noWrap/>
            <w:vAlign w:val="center"/>
            <w:hideMark/>
          </w:tcPr>
          <w:p w14:paraId="3262AA1C" w14:textId="77777777" w:rsidR="00123050" w:rsidRPr="00E13880" w:rsidRDefault="00123050" w:rsidP="00E1388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20"/>
              </w:rPr>
              <w:lastRenderedPageBreak/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0E24CED7" w14:textId="77777777" w:rsidR="00123050" w:rsidRPr="00E13880" w:rsidRDefault="00123050" w:rsidP="00E1388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20"/>
              </w:rPr>
              <w:t>CAMPOS</w:t>
            </w:r>
          </w:p>
        </w:tc>
        <w:tc>
          <w:tcPr>
            <w:tcW w:w="2976" w:type="dxa"/>
            <w:shd w:val="clear" w:color="auto" w:fill="BFBFBF" w:themeFill="background1" w:themeFillShade="BF"/>
            <w:vAlign w:val="center"/>
          </w:tcPr>
          <w:p w14:paraId="351FB957" w14:textId="77777777" w:rsidR="00123050" w:rsidRPr="00E13880" w:rsidRDefault="00123050" w:rsidP="00E1388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20"/>
              </w:rPr>
              <w:t>AÇÃO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1D161107" w14:textId="77777777" w:rsidR="00123050" w:rsidRPr="00E13880" w:rsidRDefault="00123050" w:rsidP="00E1388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20"/>
              </w:rPr>
              <w:t>DETALHAMENTO</w:t>
            </w:r>
          </w:p>
        </w:tc>
      </w:tr>
      <w:tr w:rsidR="00123050" w:rsidRPr="00B27225" w14:paraId="6FA45C7D" w14:textId="77777777" w:rsidTr="00E13880">
        <w:trPr>
          <w:trHeight w:val="453"/>
        </w:trPr>
        <w:tc>
          <w:tcPr>
            <w:tcW w:w="1985" w:type="dxa"/>
            <w:shd w:val="clear" w:color="auto" w:fill="auto"/>
            <w:noWrap/>
            <w:vAlign w:val="center"/>
          </w:tcPr>
          <w:p w14:paraId="4E0CF535" w14:textId="5EB6314F" w:rsidR="00123050" w:rsidRPr="00E13880" w:rsidRDefault="00630295" w:rsidP="00E1388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FILTRO</w:t>
            </w:r>
          </w:p>
        </w:tc>
        <w:tc>
          <w:tcPr>
            <w:tcW w:w="2977" w:type="dxa"/>
            <w:vAlign w:val="center"/>
          </w:tcPr>
          <w:p w14:paraId="6227C1E7" w14:textId="0F281074" w:rsidR="00123050" w:rsidRPr="00E13880" w:rsidRDefault="00630295" w:rsidP="00E13880">
            <w:pPr>
              <w:rPr>
                <w:rFonts w:ascii="Arial" w:hAnsi="Arial" w:cs="Arial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ID_CICLO, TIPO_ALARME, CPF, TERMINAL</w:t>
            </w:r>
          </w:p>
        </w:tc>
        <w:tc>
          <w:tcPr>
            <w:tcW w:w="2976" w:type="dxa"/>
            <w:vAlign w:val="center"/>
          </w:tcPr>
          <w:p w14:paraId="2A4697FB" w14:textId="6D0329BA" w:rsidR="00123050" w:rsidRPr="00E13880" w:rsidRDefault="00630295" w:rsidP="00E13880">
            <w:pPr>
              <w:rPr>
                <w:rFonts w:ascii="Arial" w:hAnsi="Arial" w:cs="Arial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Aplica o filtro ao</w:t>
            </w:r>
            <w:r w:rsidR="00123050" w:rsidRPr="00E13880">
              <w:rPr>
                <w:rFonts w:ascii="Arial" w:hAnsi="Arial" w:cs="Arial"/>
                <w:sz w:val="16"/>
                <w:szCs w:val="20"/>
              </w:rPr>
              <w:t xml:space="preserve"> DATALIST a direita</w:t>
            </w:r>
          </w:p>
        </w:tc>
        <w:tc>
          <w:tcPr>
            <w:tcW w:w="1985" w:type="dxa"/>
            <w:vAlign w:val="center"/>
          </w:tcPr>
          <w:p w14:paraId="71414296" w14:textId="77777777" w:rsidR="00123050" w:rsidRPr="00E13880" w:rsidRDefault="00123050" w:rsidP="00E13880">
            <w:pPr>
              <w:rPr>
                <w:rFonts w:ascii="Arial" w:hAnsi="Arial" w:cs="Arial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Canto esquerdo</w:t>
            </w:r>
          </w:p>
        </w:tc>
      </w:tr>
      <w:tr w:rsidR="00123050" w:rsidRPr="00B27225" w14:paraId="2B909B38" w14:textId="77777777" w:rsidTr="00E13880">
        <w:trPr>
          <w:trHeight w:val="431"/>
        </w:trPr>
        <w:tc>
          <w:tcPr>
            <w:tcW w:w="1985" w:type="dxa"/>
            <w:shd w:val="clear" w:color="auto" w:fill="auto"/>
            <w:noWrap/>
            <w:vAlign w:val="center"/>
          </w:tcPr>
          <w:p w14:paraId="0F7D2C1D" w14:textId="77777777" w:rsidR="00123050" w:rsidRPr="00E13880" w:rsidRDefault="00123050" w:rsidP="00E13880">
            <w:pPr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DATALIST</w:t>
            </w:r>
          </w:p>
        </w:tc>
        <w:tc>
          <w:tcPr>
            <w:tcW w:w="2977" w:type="dxa"/>
            <w:vAlign w:val="center"/>
          </w:tcPr>
          <w:p w14:paraId="5011FC06" w14:textId="67ADE954" w:rsidR="00123050" w:rsidRPr="00E13880" w:rsidRDefault="00630295" w:rsidP="00E13880">
            <w:pPr>
              <w:rPr>
                <w:rFonts w:ascii="Arial" w:hAnsi="Arial" w:cs="Arial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Atributos do item 1.2.4.2</w:t>
            </w:r>
          </w:p>
        </w:tc>
        <w:tc>
          <w:tcPr>
            <w:tcW w:w="2976" w:type="dxa"/>
            <w:vAlign w:val="center"/>
          </w:tcPr>
          <w:p w14:paraId="5CFE4174" w14:textId="77777777" w:rsidR="00123050" w:rsidRPr="00E13880" w:rsidRDefault="00123050" w:rsidP="00E13880">
            <w:pPr>
              <w:rPr>
                <w:rFonts w:ascii="Arial" w:hAnsi="Arial" w:cs="Arial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N/A</w:t>
            </w:r>
          </w:p>
        </w:tc>
        <w:tc>
          <w:tcPr>
            <w:tcW w:w="1985" w:type="dxa"/>
            <w:vAlign w:val="center"/>
          </w:tcPr>
          <w:p w14:paraId="2121DFBA" w14:textId="77777777" w:rsidR="00123050" w:rsidRPr="00E13880" w:rsidRDefault="00123050" w:rsidP="00E13880">
            <w:pPr>
              <w:rPr>
                <w:rFonts w:ascii="Arial" w:hAnsi="Arial" w:cs="Arial"/>
                <w:sz w:val="16"/>
                <w:szCs w:val="20"/>
              </w:rPr>
            </w:pPr>
            <w:r w:rsidRPr="00E13880">
              <w:rPr>
                <w:rFonts w:ascii="Arial" w:hAnsi="Arial" w:cs="Arial"/>
                <w:sz w:val="16"/>
                <w:szCs w:val="20"/>
              </w:rPr>
              <w:t>Canto direito</w:t>
            </w:r>
          </w:p>
        </w:tc>
      </w:tr>
    </w:tbl>
    <w:p w14:paraId="0D49FD2E" w14:textId="77777777" w:rsidR="00123050" w:rsidRPr="00B27225" w:rsidRDefault="00123050" w:rsidP="00123050">
      <w:pPr>
        <w:rPr>
          <w:rFonts w:ascii="Arial" w:hAnsi="Arial" w:cs="Arial"/>
          <w:szCs w:val="20"/>
        </w:rPr>
      </w:pPr>
    </w:p>
    <w:p w14:paraId="7E6B061F" w14:textId="779DD8E7" w:rsidR="00D56839" w:rsidRPr="00B27225" w:rsidRDefault="00D56839" w:rsidP="00DD392A">
      <w:pPr>
        <w:pStyle w:val="Heading3"/>
        <w:tabs>
          <w:tab w:val="clear" w:pos="4547"/>
        </w:tabs>
        <w:ind w:left="851" w:hanging="11"/>
        <w:rPr>
          <w:lang w:val="pt-BR"/>
        </w:rPr>
      </w:pPr>
      <w:bookmarkStart w:id="14" w:name="_Toc493138763"/>
      <w:r w:rsidRPr="00B27225">
        <w:rPr>
          <w:lang w:val="pt-BR"/>
        </w:rPr>
        <w:t>RQN005 - Apresentar resultado executivo e analítico do tratamento das inconformidades apresentadas após batimento</w:t>
      </w:r>
      <w:bookmarkEnd w:id="14"/>
    </w:p>
    <w:p w14:paraId="1029AA95" w14:textId="77777777" w:rsidR="00D56839" w:rsidRPr="00B27225" w:rsidRDefault="00D56839" w:rsidP="006D1ADC">
      <w:pPr>
        <w:ind w:left="708"/>
        <w:rPr>
          <w:rFonts w:ascii="Arial" w:hAnsi="Arial" w:cs="Arial"/>
          <w:szCs w:val="20"/>
        </w:rPr>
      </w:pPr>
    </w:p>
    <w:p w14:paraId="15A1F756" w14:textId="2D5D750B" w:rsidR="00D56839" w:rsidRPr="00B27225" w:rsidRDefault="00D56839" w:rsidP="000B04A4">
      <w:pPr>
        <w:pStyle w:val="Heading4"/>
        <w:numPr>
          <w:ilvl w:val="3"/>
          <w:numId w:val="17"/>
        </w:numPr>
        <w:rPr>
          <w:lang w:val="pt-BR"/>
        </w:rPr>
      </w:pPr>
      <w:r w:rsidRPr="00B27225">
        <w:rPr>
          <w:lang w:val="pt-BR"/>
        </w:rPr>
        <w:t xml:space="preserve">RGN20 – Não está previsto no escopo deste </w:t>
      </w:r>
      <w:commentRangeStart w:id="15"/>
      <w:r w:rsidRPr="00B27225">
        <w:rPr>
          <w:lang w:val="pt-BR"/>
        </w:rPr>
        <w:t>Projeto</w:t>
      </w:r>
      <w:commentRangeEnd w:id="15"/>
      <w:r w:rsidR="00096BA2">
        <w:rPr>
          <w:rStyle w:val="CommentReference"/>
          <w:rFonts w:ascii="Times New Roman" w:hAnsi="Times New Roman"/>
          <w:b w:val="0"/>
          <w:lang w:val="pt-BR" w:eastAsia="pt-BR"/>
        </w:rPr>
        <w:commentReference w:id="15"/>
      </w:r>
    </w:p>
    <w:p w14:paraId="7301F694" w14:textId="77777777" w:rsidR="00D56839" w:rsidRPr="00B27225" w:rsidRDefault="00D56839" w:rsidP="00D56839">
      <w:pPr>
        <w:rPr>
          <w:lang w:eastAsia="en-US"/>
        </w:rPr>
      </w:pPr>
    </w:p>
    <w:p w14:paraId="48D1434A" w14:textId="47D6E18D" w:rsidR="00D56839" w:rsidRPr="00B27225" w:rsidRDefault="00D56839" w:rsidP="00DD392A">
      <w:pPr>
        <w:pStyle w:val="Heading3"/>
        <w:tabs>
          <w:tab w:val="clear" w:pos="4547"/>
        </w:tabs>
        <w:ind w:left="851" w:hanging="11"/>
        <w:rPr>
          <w:lang w:val="pt-BR"/>
        </w:rPr>
      </w:pPr>
      <w:bookmarkStart w:id="16" w:name="_Toc493138764"/>
      <w:r w:rsidRPr="00B27225">
        <w:rPr>
          <w:lang w:val="pt-BR"/>
        </w:rPr>
        <w:t>RQN006 - Formato de extração</w:t>
      </w:r>
      <w:bookmarkEnd w:id="16"/>
    </w:p>
    <w:p w14:paraId="018AC524" w14:textId="77777777" w:rsidR="00D56839" w:rsidRPr="00B27225" w:rsidRDefault="00D56839" w:rsidP="00D56839">
      <w:pPr>
        <w:rPr>
          <w:lang w:eastAsia="en-US"/>
        </w:rPr>
      </w:pPr>
    </w:p>
    <w:p w14:paraId="668E70D0" w14:textId="66F7B4FB" w:rsidR="00D56839" w:rsidRDefault="00D56839" w:rsidP="000B04A4">
      <w:pPr>
        <w:pStyle w:val="Heading4"/>
        <w:numPr>
          <w:ilvl w:val="3"/>
          <w:numId w:val="17"/>
        </w:numPr>
        <w:rPr>
          <w:lang w:val="pt-BR"/>
        </w:rPr>
      </w:pPr>
      <w:r w:rsidRPr="00B27225">
        <w:rPr>
          <w:lang w:val="pt-BR"/>
        </w:rPr>
        <w:t>RGN21 – Os requerimentos devem ser extraídos na ferramenta RAID tanto na interface web quanto na de formato de relatórios.</w:t>
      </w:r>
    </w:p>
    <w:p w14:paraId="6B342B88" w14:textId="1AC0694D" w:rsidR="00AC5BAF" w:rsidRDefault="000325DD" w:rsidP="000325DD">
      <w:pPr>
        <w:pStyle w:val="Heading5"/>
      </w:pPr>
      <w:r>
        <w:t>Portal</w:t>
      </w:r>
    </w:p>
    <w:p w14:paraId="3E76E53A" w14:textId="77777777" w:rsidR="00EE717A" w:rsidRPr="00EE717A" w:rsidRDefault="00EE717A" w:rsidP="00EE717A">
      <w:pPr>
        <w:rPr>
          <w:lang w:val="en-US" w:eastAsia="en-US"/>
        </w:rPr>
      </w:pPr>
    </w:p>
    <w:p w14:paraId="7244C1D3" w14:textId="6CDD2D74" w:rsidR="00EE717A" w:rsidRPr="000A3B88" w:rsidRDefault="00EE717A" w:rsidP="00EE717A">
      <w:pPr>
        <w:rPr>
          <w:rFonts w:ascii="Arial" w:hAnsi="Arial" w:cs="Arial"/>
          <w:lang w:eastAsia="en-US"/>
        </w:rPr>
      </w:pPr>
      <w:r w:rsidRPr="000A3B88">
        <w:rPr>
          <w:rFonts w:ascii="Arial" w:hAnsi="Arial" w:cs="Arial"/>
          <w:lang w:eastAsia="en-US"/>
        </w:rPr>
        <w:t>Para acesso ao portal dever</w:t>
      </w:r>
      <w:r w:rsidR="00616969" w:rsidRPr="000A3B88">
        <w:rPr>
          <w:rFonts w:ascii="Arial" w:hAnsi="Arial" w:cs="Arial"/>
          <w:lang w:eastAsia="en-US"/>
        </w:rPr>
        <w:t>ão</w:t>
      </w:r>
      <w:r w:rsidRPr="000A3B88">
        <w:rPr>
          <w:rFonts w:ascii="Arial" w:hAnsi="Arial" w:cs="Arial"/>
          <w:lang w:eastAsia="en-US"/>
        </w:rPr>
        <w:t xml:space="preserve"> ter 2 perfis de usuário, um com </w:t>
      </w:r>
      <w:r w:rsidR="005C7F0A" w:rsidRPr="000A3B88">
        <w:rPr>
          <w:rFonts w:ascii="Arial" w:hAnsi="Arial" w:cs="Arial"/>
          <w:lang w:eastAsia="en-US"/>
        </w:rPr>
        <w:t xml:space="preserve">visibilidade de todas as telas com as consultas completas e outra com acesso </w:t>
      </w:r>
      <w:r w:rsidR="00616969" w:rsidRPr="000A3B88">
        <w:rPr>
          <w:rFonts w:ascii="Arial" w:hAnsi="Arial" w:cs="Arial"/>
          <w:lang w:eastAsia="en-US"/>
        </w:rPr>
        <w:t xml:space="preserve">a </w:t>
      </w:r>
      <w:r w:rsidR="00FC2356" w:rsidRPr="000A3B88">
        <w:rPr>
          <w:rFonts w:ascii="Arial" w:hAnsi="Arial" w:cs="Arial"/>
          <w:lang w:eastAsia="en-US"/>
        </w:rPr>
        <w:t>todas as telas,</w:t>
      </w:r>
      <w:r w:rsidR="005C7F0A" w:rsidRPr="000A3B88">
        <w:rPr>
          <w:rFonts w:ascii="Arial" w:hAnsi="Arial" w:cs="Arial"/>
          <w:lang w:eastAsia="en-US"/>
        </w:rPr>
        <w:t xml:space="preserve"> porém</w:t>
      </w:r>
      <w:r w:rsidR="000D0983" w:rsidRPr="000A3B88">
        <w:rPr>
          <w:rFonts w:ascii="Arial" w:hAnsi="Arial" w:cs="Arial"/>
          <w:lang w:eastAsia="en-US"/>
        </w:rPr>
        <w:t xml:space="preserve"> </w:t>
      </w:r>
      <w:r w:rsidR="00E0129D" w:rsidRPr="000A3B88">
        <w:rPr>
          <w:rFonts w:ascii="Arial" w:hAnsi="Arial" w:cs="Arial"/>
          <w:lang w:eastAsia="en-US"/>
        </w:rPr>
        <w:t>com</w:t>
      </w:r>
      <w:r w:rsidR="000D0983" w:rsidRPr="000A3B88">
        <w:rPr>
          <w:rFonts w:ascii="Arial" w:hAnsi="Arial" w:cs="Arial"/>
          <w:lang w:eastAsia="en-US"/>
        </w:rPr>
        <w:t xml:space="preserve"> filtros </w:t>
      </w:r>
      <w:r w:rsidR="000D0983" w:rsidRPr="000A3B88">
        <w:rPr>
          <w:rFonts w:ascii="Arial" w:hAnsi="Arial" w:cs="Arial"/>
          <w:iCs/>
          <w:lang w:eastAsia="en-US"/>
        </w:rPr>
        <w:t>Conta OnLine (visibilidade Consulta de dados de Conta Online</w:t>
      </w:r>
      <w:r w:rsidR="005C7F0A" w:rsidRPr="000A3B88">
        <w:rPr>
          <w:rFonts w:ascii="Arial" w:hAnsi="Arial" w:cs="Arial"/>
          <w:iCs/>
          <w:lang w:eastAsia="en-US"/>
        </w:rPr>
        <w:t>).</w:t>
      </w:r>
    </w:p>
    <w:p w14:paraId="1591F067" w14:textId="4D30FB85" w:rsidR="000325DD" w:rsidRPr="000A3B88" w:rsidRDefault="000325DD" w:rsidP="00410598">
      <w:pPr>
        <w:pStyle w:val="Heading6"/>
        <w:tabs>
          <w:tab w:val="clear" w:pos="1152"/>
          <w:tab w:val="num" w:pos="0"/>
        </w:tabs>
        <w:ind w:left="0" w:hanging="17"/>
        <w:rPr>
          <w:lang w:val="pt-BR"/>
        </w:rPr>
      </w:pPr>
      <w:r w:rsidRPr="000A3B88">
        <w:rPr>
          <w:lang w:val="pt-BR"/>
        </w:rPr>
        <w:t>Dashboard Inicial</w:t>
      </w:r>
      <w:r w:rsidR="00031B8F" w:rsidRPr="000A3B88">
        <w:rPr>
          <w:lang w:val="pt-BR"/>
        </w:rPr>
        <w:t xml:space="preserve"> </w:t>
      </w:r>
    </w:p>
    <w:p w14:paraId="01671B45" w14:textId="77777777" w:rsidR="00AE7F8B" w:rsidRDefault="00AE7F8B" w:rsidP="00735B8F">
      <w:pPr>
        <w:jc w:val="center"/>
        <w:rPr>
          <w:rFonts w:ascii="Arial" w:hAnsi="Arial" w:cs="Arial"/>
          <w:noProof/>
        </w:rPr>
      </w:pPr>
    </w:p>
    <w:p w14:paraId="31909E75" w14:textId="553E4C83" w:rsidR="00031B8F" w:rsidRDefault="00031B8F" w:rsidP="0041059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tela com o Dashboard Inicial</w:t>
      </w:r>
      <w:r w:rsidR="004D62F3">
        <w:rPr>
          <w:rFonts w:ascii="Arial" w:hAnsi="Arial" w:cs="Arial"/>
          <w:lang w:eastAsia="en-US"/>
        </w:rPr>
        <w:t xml:space="preserve"> </w:t>
      </w:r>
      <w:r>
        <w:rPr>
          <w:rFonts w:ascii="Arial" w:hAnsi="Arial" w:cs="Arial"/>
          <w:lang w:eastAsia="en-US"/>
        </w:rPr>
        <w:t>deve</w:t>
      </w:r>
      <w:r w:rsidRPr="00B27225">
        <w:rPr>
          <w:rFonts w:ascii="Arial" w:hAnsi="Arial" w:cs="Arial"/>
          <w:lang w:eastAsia="en-US"/>
        </w:rPr>
        <w:t xml:space="preserve"> seguir o layout:</w:t>
      </w:r>
    </w:p>
    <w:p w14:paraId="40C92FD6" w14:textId="77777777" w:rsidR="00AE7F8B" w:rsidRDefault="00AE7F8B" w:rsidP="00031B8F">
      <w:pPr>
        <w:rPr>
          <w:rFonts w:ascii="Arial" w:hAnsi="Arial" w:cs="Arial"/>
          <w:lang w:eastAsia="en-US"/>
        </w:rPr>
      </w:pPr>
    </w:p>
    <w:p w14:paraId="6B2DEA57" w14:textId="392B9C94" w:rsidR="00410598" w:rsidRDefault="00410598" w:rsidP="00031B8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922BC4C" wp14:editId="5E2F0213">
            <wp:extent cx="6480810" cy="4036695"/>
            <wp:effectExtent l="19050" t="19050" r="1524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shboard MO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36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40151" w14:textId="77777777" w:rsidR="00410598" w:rsidRDefault="00410598" w:rsidP="00031B8F">
      <w:pPr>
        <w:rPr>
          <w:rFonts w:ascii="Arial" w:hAnsi="Arial" w:cs="Arial"/>
          <w:lang w:eastAsia="en-US"/>
        </w:rPr>
      </w:pPr>
    </w:p>
    <w:tbl>
      <w:tblPr>
        <w:tblW w:w="10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4D62F3" w:rsidRPr="00B27225" w14:paraId="22E7B374" w14:textId="77777777" w:rsidTr="00326565">
        <w:trPr>
          <w:trHeight w:val="358"/>
          <w:jc w:val="center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67084D40" w14:textId="77777777" w:rsidR="004D62F3" w:rsidRPr="00E13880" w:rsidRDefault="004D62F3" w:rsidP="0032656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448874F4" w14:textId="77777777" w:rsidR="004D62F3" w:rsidRPr="00E13880" w:rsidRDefault="004D62F3" w:rsidP="0032656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41FB9346" w14:textId="77777777" w:rsidR="004D62F3" w:rsidRPr="00E13880" w:rsidRDefault="004D62F3" w:rsidP="0032656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  <w:vAlign w:val="center"/>
          </w:tcPr>
          <w:p w14:paraId="6B4DCE14" w14:textId="77777777" w:rsidR="004D62F3" w:rsidRPr="00E13880" w:rsidRDefault="004D62F3" w:rsidP="0032656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536C71" w:rsidRPr="00B27225" w14:paraId="692047A3" w14:textId="77777777" w:rsidTr="00326565">
        <w:trPr>
          <w:trHeight w:val="473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2DDC290E" w14:textId="4F5CEC0B" w:rsidR="00536C71" w:rsidRPr="00E13880" w:rsidRDefault="00735B8F" w:rsidP="0032656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GRAFICO </w:t>
            </w:r>
          </w:p>
        </w:tc>
        <w:tc>
          <w:tcPr>
            <w:tcW w:w="2977" w:type="dxa"/>
            <w:vAlign w:val="center"/>
          </w:tcPr>
          <w:p w14:paraId="721FD599" w14:textId="53CC79E2" w:rsidR="00536C71" w:rsidRPr="00E13880" w:rsidRDefault="00536C71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Indicam o percentual de conformidade e de inconformidade, para os batimentos Minha Oi X CRM e Minha Oi X Sistema de faturamento</w:t>
            </w:r>
          </w:p>
        </w:tc>
        <w:tc>
          <w:tcPr>
            <w:tcW w:w="3119" w:type="dxa"/>
            <w:vAlign w:val="center"/>
          </w:tcPr>
          <w:p w14:paraId="4A5254C7" w14:textId="4893F038" w:rsidR="00536C71" w:rsidRPr="00E13880" w:rsidRDefault="00536C71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</w:t>
            </w:r>
            <w:r w:rsidR="00735B8F">
              <w:rPr>
                <w:rFonts w:ascii="Arial" w:hAnsi="Arial" w:cs="Arial"/>
                <w:sz w:val="16"/>
                <w:szCs w:val="16"/>
              </w:rPr>
              <w:t xml:space="preserve"> para tela de Detalhamento do Gráfico (MOI x CRM ou MOI x Faturamento)</w:t>
            </w:r>
            <w:r w:rsidR="000002A0">
              <w:rPr>
                <w:rFonts w:ascii="Arial" w:hAnsi="Arial" w:cs="Arial"/>
                <w:sz w:val="16"/>
                <w:szCs w:val="16"/>
              </w:rPr>
              <w:t>, passando como parâmetro</w:t>
            </w:r>
            <w:r w:rsidR="009A3FA1">
              <w:rPr>
                <w:rFonts w:ascii="Arial" w:hAnsi="Arial" w:cs="Arial"/>
                <w:sz w:val="16"/>
                <w:szCs w:val="16"/>
              </w:rPr>
              <w:t xml:space="preserve"> o Snapshot</w:t>
            </w:r>
          </w:p>
        </w:tc>
        <w:tc>
          <w:tcPr>
            <w:tcW w:w="2252" w:type="dxa"/>
            <w:vAlign w:val="center"/>
          </w:tcPr>
          <w:p w14:paraId="00CB12DD" w14:textId="3891C56C" w:rsidR="00735B8F" w:rsidRPr="00E13880" w:rsidRDefault="00735B8F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esquerdo</w:t>
            </w:r>
            <w:r w:rsidRPr="00E13880">
              <w:rPr>
                <w:rFonts w:ascii="Arial" w:hAnsi="Arial" w:cs="Arial"/>
                <w:sz w:val="16"/>
                <w:szCs w:val="16"/>
              </w:rPr>
              <w:t>;</w:t>
            </w:r>
          </w:p>
          <w:p w14:paraId="1F99C4D1" w14:textId="4BE55EED" w:rsidR="00536C71" w:rsidRPr="00E13880" w:rsidRDefault="00735B8F" w:rsidP="0032656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Tipo: pizza</w:t>
            </w:r>
            <w:r w:rsidRPr="00E13880">
              <w:rPr>
                <w:rFonts w:ascii="Arial" w:hAnsi="Arial" w:cs="Arial"/>
                <w:sz w:val="16"/>
                <w:szCs w:val="16"/>
              </w:rPr>
              <w:t>;</w:t>
            </w:r>
          </w:p>
        </w:tc>
      </w:tr>
      <w:tr w:rsidR="004D62F3" w:rsidRPr="00B27225" w14:paraId="41406596" w14:textId="77777777" w:rsidTr="00326565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16691D85" w14:textId="73CBB8B1" w:rsidR="004D62F3" w:rsidRPr="00E13880" w:rsidRDefault="001227E1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GRAFICO MOI X CRM</w:t>
            </w:r>
          </w:p>
        </w:tc>
        <w:tc>
          <w:tcPr>
            <w:tcW w:w="2977" w:type="dxa"/>
            <w:vAlign w:val="center"/>
          </w:tcPr>
          <w:p w14:paraId="599E40F8" w14:textId="6C3B5AB8" w:rsidR="004D62F3" w:rsidRPr="00E13880" w:rsidRDefault="00A8225B" w:rsidP="00AF73F0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% de registros em conformidad</w:t>
            </w:r>
            <w:r w:rsidR="00326565">
              <w:rPr>
                <w:rFonts w:ascii="Arial" w:hAnsi="Arial" w:cs="Arial"/>
                <w:sz w:val="16"/>
                <w:szCs w:val="16"/>
              </w:rPr>
              <w:t>e</w:t>
            </w:r>
            <w:r w:rsidR="001227E1" w:rsidRPr="00E13880">
              <w:rPr>
                <w:rFonts w:ascii="Arial" w:hAnsi="Arial" w:cs="Arial"/>
                <w:sz w:val="16"/>
                <w:szCs w:val="16"/>
              </w:rPr>
              <w:t xml:space="preserve"> (separado por </w:t>
            </w:r>
            <w:r w:rsidR="00326565">
              <w:rPr>
                <w:rFonts w:ascii="Arial" w:hAnsi="Arial" w:cs="Arial"/>
                <w:sz w:val="16"/>
                <w:szCs w:val="16"/>
              </w:rPr>
              <w:t>tipo produto</w:t>
            </w:r>
            <w:r w:rsidR="001227E1" w:rsidRPr="00E13880">
              <w:rPr>
                <w:rFonts w:ascii="Arial" w:hAnsi="Arial" w:cs="Arial"/>
                <w:sz w:val="16"/>
                <w:szCs w:val="16"/>
              </w:rPr>
              <w:t xml:space="preserve">) X </w:t>
            </w:r>
            <w:r w:rsidR="00AF73F0">
              <w:rPr>
                <w:rFonts w:ascii="Arial" w:hAnsi="Arial" w:cs="Arial"/>
                <w:sz w:val="16"/>
                <w:szCs w:val="16"/>
              </w:rPr>
              <w:t>Snapshot</w:t>
            </w:r>
            <w:r w:rsidR="001227E1" w:rsidRPr="00E13880">
              <w:rPr>
                <w:rFonts w:ascii="Arial" w:hAnsi="Arial" w:cs="Arial"/>
                <w:sz w:val="16"/>
                <w:szCs w:val="16"/>
              </w:rPr>
              <w:t xml:space="preserve"> (semana)</w:t>
            </w:r>
          </w:p>
        </w:tc>
        <w:tc>
          <w:tcPr>
            <w:tcW w:w="3119" w:type="dxa"/>
            <w:vAlign w:val="center"/>
          </w:tcPr>
          <w:p w14:paraId="272F5924" w14:textId="77777777" w:rsidR="004D62F3" w:rsidRPr="00E13880" w:rsidRDefault="004D62F3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N/A</w:t>
            </w:r>
          </w:p>
        </w:tc>
        <w:tc>
          <w:tcPr>
            <w:tcW w:w="2252" w:type="dxa"/>
            <w:vAlign w:val="center"/>
          </w:tcPr>
          <w:p w14:paraId="245384D8" w14:textId="4D58D9FB" w:rsidR="00A8225B" w:rsidRPr="00E13880" w:rsidRDefault="00A8225B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Posição: superior direito;</w:t>
            </w:r>
          </w:p>
          <w:p w14:paraId="310364FE" w14:textId="77777777" w:rsidR="004D62F3" w:rsidRDefault="00A8225B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Tipo: coluna;</w:t>
            </w:r>
          </w:p>
          <w:p w14:paraId="5E7B74E5" w14:textId="64B0A017" w:rsidR="00326565" w:rsidRPr="00E13880" w:rsidRDefault="00326565" w:rsidP="0032656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Cada tipo produto terá uma cor predefinida.</w:t>
            </w:r>
          </w:p>
        </w:tc>
      </w:tr>
      <w:tr w:rsidR="004D62F3" w:rsidRPr="00B27225" w14:paraId="71DF2E84" w14:textId="77777777" w:rsidTr="00326565">
        <w:trPr>
          <w:trHeight w:val="449"/>
          <w:jc w:val="center"/>
        </w:trPr>
        <w:tc>
          <w:tcPr>
            <w:tcW w:w="1701" w:type="dxa"/>
            <w:shd w:val="clear" w:color="auto" w:fill="auto"/>
            <w:noWrap/>
            <w:vAlign w:val="center"/>
          </w:tcPr>
          <w:p w14:paraId="5E85F0A6" w14:textId="69794B2B" w:rsidR="004D62F3" w:rsidRPr="00E13880" w:rsidRDefault="004D62F3" w:rsidP="0032656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GRÁFICO</w:t>
            </w:r>
            <w:r w:rsidR="001227E1" w:rsidRPr="00E13880">
              <w:rPr>
                <w:rFonts w:ascii="Arial" w:hAnsi="Arial" w:cs="Arial"/>
                <w:sz w:val="16"/>
                <w:szCs w:val="16"/>
              </w:rPr>
              <w:t xml:space="preserve"> MOI x SISTEMA FATURAMENTO</w:t>
            </w:r>
          </w:p>
        </w:tc>
        <w:tc>
          <w:tcPr>
            <w:tcW w:w="2977" w:type="dxa"/>
            <w:vAlign w:val="center"/>
          </w:tcPr>
          <w:p w14:paraId="536E033E" w14:textId="1A0303EF" w:rsidR="004D62F3" w:rsidRPr="00E13880" w:rsidRDefault="001227E1" w:rsidP="00AF73F0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% de registros em conformidade (separado por </w:t>
            </w:r>
            <w:r w:rsidR="00326565">
              <w:rPr>
                <w:rFonts w:ascii="Arial" w:hAnsi="Arial" w:cs="Arial"/>
                <w:sz w:val="16"/>
                <w:szCs w:val="16"/>
              </w:rPr>
              <w:t>tipo produto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) X </w:t>
            </w:r>
            <w:r w:rsidR="00AF73F0">
              <w:rPr>
                <w:rFonts w:ascii="Arial" w:hAnsi="Arial" w:cs="Arial"/>
                <w:sz w:val="16"/>
                <w:szCs w:val="16"/>
              </w:rPr>
              <w:t>Snapshot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(semana)</w:t>
            </w:r>
          </w:p>
        </w:tc>
        <w:tc>
          <w:tcPr>
            <w:tcW w:w="3119" w:type="dxa"/>
            <w:vAlign w:val="center"/>
          </w:tcPr>
          <w:p w14:paraId="3E7F53CA" w14:textId="77777777" w:rsidR="004D62F3" w:rsidRPr="00E13880" w:rsidRDefault="004D62F3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N/A</w:t>
            </w:r>
          </w:p>
        </w:tc>
        <w:tc>
          <w:tcPr>
            <w:tcW w:w="2252" w:type="dxa"/>
            <w:vAlign w:val="center"/>
          </w:tcPr>
          <w:p w14:paraId="35BE464C" w14:textId="77777777" w:rsidR="004D62F3" w:rsidRPr="00E13880" w:rsidRDefault="004D62F3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Posição: inferior direito;</w:t>
            </w:r>
          </w:p>
          <w:p w14:paraId="2C8F43B5" w14:textId="77777777" w:rsidR="004D62F3" w:rsidRDefault="004D62F3" w:rsidP="0032656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Tipo: </w:t>
            </w:r>
            <w:r w:rsidR="00A8225B" w:rsidRPr="00E13880">
              <w:rPr>
                <w:rFonts w:ascii="Arial" w:hAnsi="Arial" w:cs="Arial"/>
                <w:sz w:val="16"/>
                <w:szCs w:val="16"/>
              </w:rPr>
              <w:t>coluna</w:t>
            </w:r>
            <w:r w:rsidRPr="00E13880">
              <w:rPr>
                <w:rFonts w:ascii="Arial" w:hAnsi="Arial" w:cs="Arial"/>
                <w:sz w:val="16"/>
                <w:szCs w:val="16"/>
              </w:rPr>
              <w:t>;</w:t>
            </w:r>
          </w:p>
          <w:p w14:paraId="5F9BAA3F" w14:textId="2144BA6D" w:rsidR="00326565" w:rsidRPr="00E13880" w:rsidRDefault="00326565" w:rsidP="0032656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Cada tipo produto terá uma cor predefinida.</w:t>
            </w:r>
          </w:p>
        </w:tc>
      </w:tr>
    </w:tbl>
    <w:p w14:paraId="2CCEF85D" w14:textId="43BEA194" w:rsidR="000325DD" w:rsidRPr="00031B8F" w:rsidRDefault="000325DD" w:rsidP="000325DD">
      <w:pPr>
        <w:rPr>
          <w:lang w:eastAsia="en-US"/>
        </w:rPr>
      </w:pPr>
    </w:p>
    <w:p w14:paraId="32D282B3" w14:textId="77777777" w:rsidR="000325DD" w:rsidRPr="00031B8F" w:rsidRDefault="000325DD" w:rsidP="000325DD">
      <w:pPr>
        <w:rPr>
          <w:lang w:eastAsia="en-US"/>
        </w:rPr>
      </w:pPr>
    </w:p>
    <w:p w14:paraId="13BF3CB1" w14:textId="3405C277" w:rsidR="00D56839" w:rsidRPr="00FC2356" w:rsidRDefault="0063446B" w:rsidP="0063446B">
      <w:pPr>
        <w:pStyle w:val="Heading6"/>
        <w:rPr>
          <w:lang w:val="pt-BR"/>
        </w:rPr>
      </w:pPr>
      <w:r w:rsidRPr="00FC2356">
        <w:rPr>
          <w:lang w:val="pt-BR"/>
        </w:rPr>
        <w:t xml:space="preserve">Detalhamento do </w:t>
      </w:r>
      <w:r w:rsidR="00735B8F" w:rsidRPr="00FC2356">
        <w:rPr>
          <w:lang w:val="pt-BR"/>
        </w:rPr>
        <w:t>Gráfico</w:t>
      </w:r>
      <w:r w:rsidR="00FC2356" w:rsidRPr="00FC2356">
        <w:rPr>
          <w:lang w:val="pt-BR"/>
        </w:rPr>
        <w:t xml:space="preserve"> MOI x CRM</w:t>
      </w:r>
      <w:r w:rsidR="004E47D4">
        <w:rPr>
          <w:lang w:val="pt-BR"/>
        </w:rPr>
        <w:t xml:space="preserve"> (Drilldown nível 1)</w:t>
      </w:r>
    </w:p>
    <w:p w14:paraId="770F9FA9" w14:textId="77777777" w:rsidR="00410598" w:rsidRDefault="0063446B" w:rsidP="0063446B">
      <w:pPr>
        <w:rPr>
          <w:rFonts w:ascii="Arial" w:hAnsi="Arial" w:cs="Arial"/>
          <w:lang w:eastAsia="en-US"/>
        </w:rPr>
      </w:pPr>
      <w:r w:rsidRPr="0063446B">
        <w:rPr>
          <w:rFonts w:ascii="Arial" w:hAnsi="Arial" w:cs="Arial"/>
          <w:lang w:eastAsia="en-US"/>
        </w:rPr>
        <w:t xml:space="preserve">A </w:t>
      </w:r>
      <w:r>
        <w:rPr>
          <w:rFonts w:ascii="Arial" w:hAnsi="Arial" w:cs="Arial"/>
          <w:lang w:eastAsia="en-US"/>
        </w:rPr>
        <w:t xml:space="preserve">tela com o detalhamento do </w:t>
      </w:r>
      <w:r w:rsidR="00735B8F">
        <w:rPr>
          <w:rFonts w:ascii="Arial" w:hAnsi="Arial" w:cs="Arial"/>
          <w:lang w:eastAsia="en-US"/>
        </w:rPr>
        <w:t>Gráficos</w:t>
      </w:r>
      <w:r w:rsidR="00FC2356">
        <w:rPr>
          <w:rFonts w:ascii="Arial" w:hAnsi="Arial" w:cs="Arial"/>
          <w:lang w:eastAsia="en-US"/>
        </w:rPr>
        <w:t xml:space="preserve"> </w:t>
      </w:r>
      <w:r w:rsidR="00FC2356" w:rsidRPr="00FC2356">
        <w:rPr>
          <w:rFonts w:ascii="Arial" w:hAnsi="Arial" w:cs="Arial"/>
          <w:lang w:eastAsia="en-US"/>
        </w:rPr>
        <w:t>MOI x CRM</w:t>
      </w:r>
      <w:r>
        <w:rPr>
          <w:rFonts w:ascii="Arial" w:hAnsi="Arial" w:cs="Arial"/>
          <w:lang w:eastAsia="en-US"/>
        </w:rPr>
        <w:t xml:space="preserve"> deve</w:t>
      </w:r>
      <w:r w:rsidRPr="00B27225">
        <w:rPr>
          <w:rFonts w:ascii="Arial" w:hAnsi="Arial" w:cs="Arial"/>
          <w:lang w:eastAsia="en-US"/>
        </w:rPr>
        <w:t xml:space="preserve"> seguir o layout</w:t>
      </w:r>
      <w:r w:rsidR="00E13880">
        <w:rPr>
          <w:rFonts w:ascii="Arial" w:hAnsi="Arial" w:cs="Arial"/>
          <w:lang w:eastAsia="en-US"/>
        </w:rPr>
        <w:t>:</w:t>
      </w:r>
    </w:p>
    <w:p w14:paraId="4C6F8983" w14:textId="23B0F4EE" w:rsidR="00863B72" w:rsidRDefault="00EC6622" w:rsidP="0063446B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3CDBE64" wp14:editId="5E3A3473">
                <wp:simplePos x="0" y="0"/>
                <wp:positionH relativeFrom="column">
                  <wp:posOffset>2603500</wp:posOffset>
                </wp:positionH>
                <wp:positionV relativeFrom="paragraph">
                  <wp:posOffset>2590165</wp:posOffset>
                </wp:positionV>
                <wp:extent cx="914400" cy="263525"/>
                <wp:effectExtent l="0" t="0" r="1905" b="31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62715" w14:textId="08EC0F37" w:rsidR="00321107" w:rsidRPr="00EC6622" w:rsidRDefault="00321107" w:rsidP="00A252B8">
                            <w:pPr>
                              <w:rPr>
                                <w:rFonts w:ascii="Arial" w:hAnsi="Arial" w:cs="Arial"/>
                                <w:color w:val="17365D" w:themeColor="text2" w:themeShade="BF"/>
                              </w:rPr>
                            </w:pPr>
                            <w:r w:rsidRPr="00EC6622">
                              <w:rPr>
                                <w:rFonts w:ascii="Arial" w:hAnsi="Arial" w:cs="Arial"/>
                                <w:color w:val="17365D" w:themeColor="text2" w:themeShade="BF"/>
                                <w:sz w:val="16"/>
                              </w:rPr>
                              <w:t>Indicadores de terminais Inativos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DBE64" id="Text Box 45" o:spid="_x0000_s1029" type="#_x0000_t202" style="position:absolute;margin-left:205pt;margin-top:203.95pt;width:1in;height:20.75pt;z-index:251658239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" fillcolor="white [3201]" stroked="f" strokeweight=".5pt">
                <v:textbox>
                  <w:txbxContent>
                    <w:p w14:paraId="16962715" w14:textId="08EC0F37" w:rsidR="00321107" w:rsidRPr="00EC6622" w:rsidRDefault="00321107" w:rsidP="00A252B8">
                      <w:pPr>
                        <w:rPr>
                          <w:rFonts w:ascii="Arial" w:hAnsi="Arial" w:cs="Arial"/>
                          <w:color w:val="17365D" w:themeColor="text2" w:themeShade="BF"/>
                        </w:rPr>
                      </w:pPr>
                      <w:r w:rsidRPr="00EC6622">
                        <w:rPr>
                          <w:rFonts w:ascii="Arial" w:hAnsi="Arial" w:cs="Arial"/>
                          <w:color w:val="17365D" w:themeColor="text2" w:themeShade="BF"/>
                          <w:sz w:val="16"/>
                        </w:rPr>
                        <w:t>Indicadores de terminais Inativos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CF7EA70" wp14:editId="79FB10C4">
                <wp:simplePos x="0" y="0"/>
                <wp:positionH relativeFrom="column">
                  <wp:posOffset>2533162</wp:posOffset>
                </wp:positionH>
                <wp:positionV relativeFrom="paragraph">
                  <wp:posOffset>973064</wp:posOffset>
                </wp:positionV>
                <wp:extent cx="914400" cy="263770"/>
                <wp:effectExtent l="0" t="0" r="0" b="31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B409E" w14:textId="373DE95D" w:rsidR="00321107" w:rsidRPr="00EC6622" w:rsidRDefault="00321107">
                            <w:pPr>
                              <w:rPr>
                                <w:rFonts w:ascii="Arial" w:hAnsi="Arial" w:cs="Arial"/>
                                <w:color w:val="17365D" w:themeColor="text2" w:themeShade="BF"/>
                              </w:rPr>
                            </w:pPr>
                            <w:r w:rsidRPr="00EC6622">
                              <w:rPr>
                                <w:rFonts w:ascii="Arial" w:hAnsi="Arial" w:cs="Arial"/>
                                <w:color w:val="17365D" w:themeColor="text2" w:themeShade="BF"/>
                                <w:sz w:val="16"/>
                              </w:rPr>
                              <w:t>Indicadores de terminais 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7EA70" id="Text Box 44" o:spid="_x0000_s1030" type="#_x0000_t202" style="position:absolute;margin-left:199.45pt;margin-top:76.6pt;width:1in;height:20.75pt;z-index:25165721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" fillcolor="white [3201]" stroked="f" strokeweight=".5pt">
                <v:textbox>
                  <w:txbxContent>
                    <w:p w14:paraId="71AB409E" w14:textId="373DE95D" w:rsidR="00321107" w:rsidRPr="00EC6622" w:rsidRDefault="00321107">
                      <w:pPr>
                        <w:rPr>
                          <w:rFonts w:ascii="Arial" w:hAnsi="Arial" w:cs="Arial"/>
                          <w:color w:val="17365D" w:themeColor="text2" w:themeShade="BF"/>
                        </w:rPr>
                      </w:pPr>
                      <w:r w:rsidRPr="00EC6622">
                        <w:rPr>
                          <w:rFonts w:ascii="Arial" w:hAnsi="Arial" w:cs="Arial"/>
                          <w:color w:val="17365D" w:themeColor="text2" w:themeShade="BF"/>
                          <w:sz w:val="16"/>
                        </w:rPr>
                        <w:t>Indicadores de terminais Ativos</w:t>
                      </w:r>
                    </w:p>
                  </w:txbxContent>
                </v:textbox>
              </v:shape>
            </w:pict>
          </mc:Fallback>
        </mc:AlternateContent>
      </w:r>
      <w:r w:rsidR="00A252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D89B9D" wp14:editId="2FBF2C1C">
                <wp:simplePos x="0" y="0"/>
                <wp:positionH relativeFrom="column">
                  <wp:posOffset>2226945</wp:posOffset>
                </wp:positionH>
                <wp:positionV relativeFrom="paragraph">
                  <wp:posOffset>2353896</wp:posOffset>
                </wp:positionV>
                <wp:extent cx="465992" cy="325316"/>
                <wp:effectExtent l="0" t="0" r="67945" b="5588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992" cy="325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CE64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175.35pt;margin-top:185.35pt;width:36.7pt;height:2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 w:rsidR="00A252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6192EB" wp14:editId="540C0038">
                <wp:simplePos x="0" y="0"/>
                <wp:positionH relativeFrom="column">
                  <wp:posOffset>2174191</wp:posOffset>
                </wp:positionH>
                <wp:positionV relativeFrom="paragraph">
                  <wp:posOffset>1043842</wp:posOffset>
                </wp:positionV>
                <wp:extent cx="430823" cy="395654"/>
                <wp:effectExtent l="0" t="38100" r="64770" b="2349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823" cy="395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898D7" id="Straight Arrow Connector 41" o:spid="_x0000_s1026" type="#_x0000_t32" style="position:absolute;margin-left:171.2pt;margin-top:82.2pt;width:33.9pt;height:31.1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="00A252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0E59FE" wp14:editId="6B713A36">
                <wp:simplePos x="0" y="0"/>
                <wp:positionH relativeFrom="column">
                  <wp:posOffset>1374091</wp:posOffset>
                </wp:positionH>
                <wp:positionV relativeFrom="paragraph">
                  <wp:posOffset>1237273</wp:posOffset>
                </wp:positionV>
                <wp:extent cx="1072662" cy="1362808"/>
                <wp:effectExtent l="0" t="0" r="13335" b="279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662" cy="13628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D0E60" id="Rectangle 37" o:spid="_x0000_s1026" style="position:absolute;margin-left:108.2pt;margin-top:97.4pt;width:84.45pt;height:10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" filled="f" strokecolor="#243f60 [1604]" strokeweight="2pt"/>
            </w:pict>
          </mc:Fallback>
        </mc:AlternateContent>
      </w:r>
      <w:r w:rsidR="00863B72">
        <w:rPr>
          <w:rFonts w:ascii="Arial" w:hAnsi="Arial" w:cs="Arial"/>
          <w:noProof/>
        </w:rPr>
        <w:drawing>
          <wp:inline distT="0" distB="0" distL="0" distR="0" wp14:anchorId="5C61193F" wp14:editId="71D30999">
            <wp:extent cx="6480810" cy="3996690"/>
            <wp:effectExtent l="19050" t="19050" r="1524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ILL DOWN 1 MOIX CR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96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70B58" w14:textId="2ECF245B" w:rsidR="0063446B" w:rsidRDefault="0063446B" w:rsidP="0063446B">
      <w:pPr>
        <w:rPr>
          <w:rFonts w:ascii="Arial" w:hAnsi="Arial" w:cs="Arial"/>
          <w:lang w:eastAsia="en-US"/>
        </w:rPr>
      </w:pPr>
    </w:p>
    <w:p w14:paraId="7B832AA3" w14:textId="3DE4795D" w:rsidR="00FC2356" w:rsidRDefault="006F6DF1" w:rsidP="0063446B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Está tela será acessada </w:t>
      </w:r>
      <w:r w:rsidR="00735B8F">
        <w:rPr>
          <w:rFonts w:ascii="Arial" w:hAnsi="Arial" w:cs="Arial"/>
          <w:lang w:eastAsia="en-US"/>
        </w:rPr>
        <w:t>a partir</w:t>
      </w:r>
      <w:r>
        <w:rPr>
          <w:rFonts w:ascii="Arial" w:hAnsi="Arial" w:cs="Arial"/>
          <w:lang w:eastAsia="en-US"/>
        </w:rPr>
        <w:t xml:space="preserve"> do clique no </w:t>
      </w:r>
      <w:r w:rsidR="00FC2356">
        <w:rPr>
          <w:rFonts w:ascii="Arial" w:hAnsi="Arial" w:cs="Arial"/>
          <w:lang w:eastAsia="en-US"/>
        </w:rPr>
        <w:t>Gráfico Pizza</w:t>
      </w:r>
      <w:r>
        <w:rPr>
          <w:rFonts w:ascii="Arial" w:hAnsi="Arial" w:cs="Arial"/>
          <w:lang w:eastAsia="en-US"/>
        </w:rPr>
        <w:t xml:space="preserve"> </w:t>
      </w:r>
      <w:r w:rsidR="00FC2356">
        <w:rPr>
          <w:rFonts w:ascii="Arial" w:hAnsi="Arial" w:cs="Arial"/>
          <w:lang w:eastAsia="en-US"/>
        </w:rPr>
        <w:t xml:space="preserve">MOI x CRM </w:t>
      </w:r>
      <w:r>
        <w:rPr>
          <w:rFonts w:ascii="Arial" w:hAnsi="Arial" w:cs="Arial"/>
          <w:lang w:eastAsia="en-US"/>
        </w:rPr>
        <w:t xml:space="preserve">da tela de Dashboard, e receberá como filtro o </w:t>
      </w:r>
      <w:r w:rsidR="00E30566">
        <w:rPr>
          <w:rFonts w:ascii="Arial" w:hAnsi="Arial" w:cs="Arial"/>
          <w:lang w:eastAsia="en-US"/>
        </w:rPr>
        <w:t>Snapshot</w:t>
      </w:r>
      <w:r w:rsidR="00FC2356">
        <w:rPr>
          <w:rFonts w:ascii="Arial" w:hAnsi="Arial" w:cs="Arial"/>
          <w:lang w:eastAsia="en-US"/>
        </w:rPr>
        <w:t xml:space="preserve"> mais atual finalizado.</w:t>
      </w:r>
    </w:p>
    <w:p w14:paraId="2BBC0F60" w14:textId="507FCD33" w:rsidR="00FC2356" w:rsidRPr="00B27225" w:rsidRDefault="00FC2356" w:rsidP="0063446B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63446B" w:rsidRPr="00B27225" w14:paraId="61794B08" w14:textId="77777777" w:rsidTr="00F73B89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04A9EE58" w14:textId="77777777" w:rsidR="0063446B" w:rsidRPr="00E13880" w:rsidRDefault="0063446B" w:rsidP="00F73B8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06296B35" w14:textId="77777777" w:rsidR="0063446B" w:rsidRPr="00E13880" w:rsidRDefault="0063446B" w:rsidP="00F73B8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7E027D6F" w14:textId="77777777" w:rsidR="0063446B" w:rsidRPr="00E13880" w:rsidRDefault="0063446B" w:rsidP="00F73B8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  <w:vAlign w:val="center"/>
          </w:tcPr>
          <w:p w14:paraId="4092F978" w14:textId="77777777" w:rsidR="0063446B" w:rsidRPr="00E13880" w:rsidRDefault="0063446B" w:rsidP="00F73B8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4E47D4" w:rsidRPr="00B27225" w14:paraId="61E45A88" w14:textId="77777777" w:rsidTr="00F73B89">
        <w:trPr>
          <w:trHeight w:val="279"/>
        </w:trPr>
        <w:tc>
          <w:tcPr>
            <w:tcW w:w="1701" w:type="dxa"/>
            <w:shd w:val="clear" w:color="auto" w:fill="auto"/>
            <w:noWrap/>
            <w:vAlign w:val="center"/>
          </w:tcPr>
          <w:p w14:paraId="51FE64FA" w14:textId="1071F93D" w:rsidR="004E47D4" w:rsidRPr="00E13880" w:rsidRDefault="004E47D4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FILTRO</w:t>
            </w:r>
          </w:p>
        </w:tc>
        <w:tc>
          <w:tcPr>
            <w:tcW w:w="2977" w:type="dxa"/>
            <w:vAlign w:val="center"/>
          </w:tcPr>
          <w:p w14:paraId="2774B05A" w14:textId="40986B13" w:rsidR="004E47D4" w:rsidRPr="00E13880" w:rsidRDefault="004E47D4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Snapshot Id | Data</w:t>
            </w:r>
          </w:p>
        </w:tc>
        <w:tc>
          <w:tcPr>
            <w:tcW w:w="3119" w:type="dxa"/>
            <w:vAlign w:val="center"/>
          </w:tcPr>
          <w:p w14:paraId="429E24E4" w14:textId="2F111740" w:rsidR="004E47D4" w:rsidRDefault="004E47D4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Ao clicar, aplica o filtro nos KPIs</w:t>
            </w:r>
          </w:p>
        </w:tc>
        <w:tc>
          <w:tcPr>
            <w:tcW w:w="2252" w:type="dxa"/>
            <w:vAlign w:val="center"/>
          </w:tcPr>
          <w:p w14:paraId="47FA2182" w14:textId="49C5E60F" w:rsidR="004E47D4" w:rsidRPr="00E13880" w:rsidRDefault="004E47D4" w:rsidP="00F73B89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superior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esquerdo.</w:t>
            </w:r>
          </w:p>
        </w:tc>
      </w:tr>
      <w:tr w:rsidR="0063446B" w:rsidRPr="00B27225" w14:paraId="36F37905" w14:textId="77777777" w:rsidTr="00F73B89">
        <w:trPr>
          <w:trHeight w:val="64"/>
        </w:trPr>
        <w:tc>
          <w:tcPr>
            <w:tcW w:w="1701" w:type="dxa"/>
            <w:shd w:val="clear" w:color="auto" w:fill="auto"/>
            <w:noWrap/>
            <w:vAlign w:val="center"/>
          </w:tcPr>
          <w:p w14:paraId="054054F7" w14:textId="5CED13CA" w:rsidR="0063446B" w:rsidRPr="00E13880" w:rsidRDefault="0063446B" w:rsidP="00F73B8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commentRangeStart w:id="17"/>
            <w:r w:rsidRPr="00E13880">
              <w:rPr>
                <w:rFonts w:ascii="Arial" w:hAnsi="Arial" w:cs="Arial"/>
                <w:sz w:val="16"/>
                <w:szCs w:val="16"/>
              </w:rPr>
              <w:t>KPIs</w:t>
            </w:r>
            <w:commentRangeEnd w:id="17"/>
            <w:r w:rsidRPr="00E13880">
              <w:rPr>
                <w:rStyle w:val="CommentReference"/>
              </w:rPr>
              <w:commentReference w:id="17"/>
            </w:r>
            <w:r w:rsidR="00863B72">
              <w:rPr>
                <w:rFonts w:ascii="Arial" w:hAnsi="Arial" w:cs="Arial"/>
                <w:sz w:val="16"/>
                <w:szCs w:val="16"/>
              </w:rPr>
              <w:t xml:space="preserve"> (Progress Indicator)</w:t>
            </w:r>
          </w:p>
        </w:tc>
        <w:tc>
          <w:tcPr>
            <w:tcW w:w="2977" w:type="dxa"/>
            <w:vAlign w:val="center"/>
          </w:tcPr>
          <w:p w14:paraId="10084028" w14:textId="089177D0" w:rsidR="0063446B" w:rsidRPr="00E13880" w:rsidRDefault="0063446B" w:rsidP="00F73B89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Indicam </w:t>
            </w:r>
            <w:r w:rsidR="00983224">
              <w:rPr>
                <w:rFonts w:ascii="Arial" w:hAnsi="Arial" w:cs="Arial"/>
                <w:sz w:val="16"/>
                <w:szCs w:val="16"/>
              </w:rPr>
              <w:t>a</w:t>
            </w:r>
            <w:r w:rsidR="00FC2356">
              <w:rPr>
                <w:rFonts w:ascii="Arial" w:hAnsi="Arial" w:cs="Arial"/>
                <w:sz w:val="16"/>
                <w:szCs w:val="16"/>
              </w:rPr>
              <w:t xml:space="preserve"> quantidade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de</w:t>
            </w:r>
            <w:r w:rsidR="00FC2356">
              <w:rPr>
                <w:rFonts w:ascii="Arial" w:hAnsi="Arial" w:cs="Arial"/>
                <w:sz w:val="16"/>
                <w:szCs w:val="16"/>
              </w:rPr>
              <w:t xml:space="preserve"> re</w:t>
            </w:r>
            <w:r w:rsidR="00983224">
              <w:rPr>
                <w:rFonts w:ascii="Arial" w:hAnsi="Arial" w:cs="Arial"/>
                <w:sz w:val="16"/>
                <w:szCs w:val="16"/>
              </w:rPr>
              <w:t>gistros em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6F6DF1" w:rsidRPr="00E13880">
              <w:rPr>
                <w:rFonts w:ascii="Arial" w:hAnsi="Arial" w:cs="Arial"/>
                <w:sz w:val="16"/>
                <w:szCs w:val="16"/>
              </w:rPr>
              <w:t>conformidade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, para os batimentos Minha Oi X CRM </w:t>
            </w:r>
          </w:p>
        </w:tc>
        <w:tc>
          <w:tcPr>
            <w:tcW w:w="3119" w:type="dxa"/>
            <w:vAlign w:val="center"/>
          </w:tcPr>
          <w:p w14:paraId="2791E964" w14:textId="347BC5A5" w:rsidR="0063446B" w:rsidRPr="00E13880" w:rsidRDefault="000002A0" w:rsidP="00A519F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</w:t>
            </w:r>
            <w:r>
              <w:rPr>
                <w:rFonts w:ascii="Arial" w:hAnsi="Arial" w:cs="Arial"/>
                <w:sz w:val="16"/>
                <w:szCs w:val="16"/>
              </w:rPr>
              <w:t xml:space="preserve"> para t</w:t>
            </w:r>
            <w:r w:rsidR="00FC2356">
              <w:rPr>
                <w:rFonts w:ascii="Arial" w:hAnsi="Arial" w:cs="Arial"/>
                <w:sz w:val="16"/>
                <w:szCs w:val="16"/>
              </w:rPr>
              <w:t>ela de Detalhamento por alarme</w:t>
            </w:r>
            <w:r>
              <w:rPr>
                <w:rFonts w:ascii="Arial" w:hAnsi="Arial" w:cs="Arial"/>
                <w:sz w:val="16"/>
                <w:szCs w:val="16"/>
              </w:rPr>
              <w:t xml:space="preserve">, passando como </w:t>
            </w:r>
            <w:r w:rsidR="00D153E6">
              <w:rPr>
                <w:rFonts w:ascii="Arial" w:hAnsi="Arial" w:cs="Arial"/>
                <w:sz w:val="16"/>
                <w:szCs w:val="16"/>
              </w:rPr>
              <w:t xml:space="preserve">parâmetro o </w:t>
            </w:r>
            <w:r w:rsidR="00686B6B">
              <w:rPr>
                <w:rFonts w:ascii="Arial" w:hAnsi="Arial" w:cs="Arial"/>
                <w:sz w:val="16"/>
                <w:szCs w:val="16"/>
              </w:rPr>
              <w:t>Snapshot</w:t>
            </w:r>
            <w:r w:rsidR="00A519F5">
              <w:rPr>
                <w:rFonts w:ascii="Arial" w:hAnsi="Arial" w:cs="Arial"/>
                <w:sz w:val="16"/>
                <w:szCs w:val="16"/>
              </w:rPr>
              <w:t>,</w:t>
            </w:r>
            <w:r w:rsidR="00D153E6">
              <w:rPr>
                <w:rFonts w:ascii="Arial" w:hAnsi="Arial" w:cs="Arial"/>
                <w:sz w:val="16"/>
                <w:szCs w:val="16"/>
              </w:rPr>
              <w:t xml:space="preserve"> o tipo produto</w:t>
            </w:r>
            <w:r w:rsidR="00A519F5">
              <w:rPr>
                <w:rFonts w:ascii="Arial" w:hAnsi="Arial" w:cs="Arial"/>
                <w:sz w:val="16"/>
                <w:szCs w:val="16"/>
              </w:rPr>
              <w:t xml:space="preserve"> e o status terminal</w:t>
            </w:r>
          </w:p>
        </w:tc>
        <w:tc>
          <w:tcPr>
            <w:tcW w:w="2252" w:type="dxa"/>
            <w:vAlign w:val="center"/>
          </w:tcPr>
          <w:p w14:paraId="3F8C0D5C" w14:textId="711FCB93" w:rsidR="0063446B" w:rsidRDefault="004E47D4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Posição: inferior centro</w:t>
            </w:r>
            <w:r w:rsidR="006F6DF1" w:rsidRPr="00E13880">
              <w:rPr>
                <w:rFonts w:ascii="Arial" w:hAnsi="Arial" w:cs="Arial"/>
                <w:sz w:val="16"/>
                <w:szCs w:val="16"/>
              </w:rPr>
              <w:t>.</w:t>
            </w:r>
          </w:p>
          <w:p w14:paraId="551035DF" w14:textId="65E63398" w:rsidR="006149B3" w:rsidRDefault="006149B3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 agrupamento por ativo ou Inativo deverá considerar o STATUS_TERMINAL proveniente do CRM</w:t>
            </w:r>
          </w:p>
          <w:p w14:paraId="23B37746" w14:textId="2255F2A6" w:rsidR="00FC2356" w:rsidRPr="00E13880" w:rsidRDefault="00FC2356" w:rsidP="00F73B89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1576BED4" w14:textId="2CE61EC9" w:rsidR="0063446B" w:rsidRDefault="0063446B" w:rsidP="0063446B">
      <w:pPr>
        <w:rPr>
          <w:lang w:eastAsia="en-US"/>
        </w:rPr>
      </w:pPr>
    </w:p>
    <w:p w14:paraId="3D28C39B" w14:textId="7BB7A52A" w:rsidR="00FC2356" w:rsidRPr="00FC2356" w:rsidRDefault="00FC2356" w:rsidP="00FC2356">
      <w:pPr>
        <w:pStyle w:val="Heading6"/>
        <w:rPr>
          <w:lang w:val="pt-BR"/>
        </w:rPr>
      </w:pPr>
      <w:r w:rsidRPr="00FC2356">
        <w:rPr>
          <w:lang w:val="pt-BR"/>
        </w:rPr>
        <w:t>Detalhamento do Gráfico</w:t>
      </w:r>
      <w:r w:rsidR="005B5082">
        <w:rPr>
          <w:lang w:val="pt-BR"/>
        </w:rPr>
        <w:t xml:space="preserve"> MOI</w:t>
      </w:r>
      <w:r>
        <w:rPr>
          <w:lang w:val="pt-BR"/>
        </w:rPr>
        <w:t xml:space="preserve"> x Faturamento</w:t>
      </w:r>
      <w:r w:rsidR="004E47D4">
        <w:rPr>
          <w:lang w:val="pt-BR"/>
        </w:rPr>
        <w:t xml:space="preserve"> (Drilldown nível 1)</w:t>
      </w:r>
    </w:p>
    <w:p w14:paraId="5FE4E082" w14:textId="4EF64CB7" w:rsidR="00FC2356" w:rsidRDefault="00FC2356" w:rsidP="00FC2356">
      <w:pPr>
        <w:rPr>
          <w:rFonts w:ascii="Arial" w:hAnsi="Arial" w:cs="Arial"/>
          <w:lang w:eastAsia="en-US"/>
        </w:rPr>
      </w:pPr>
      <w:r w:rsidRPr="0063446B">
        <w:rPr>
          <w:rFonts w:ascii="Arial" w:hAnsi="Arial" w:cs="Arial"/>
          <w:lang w:eastAsia="en-US"/>
        </w:rPr>
        <w:t xml:space="preserve">A </w:t>
      </w:r>
      <w:r>
        <w:rPr>
          <w:rFonts w:ascii="Arial" w:hAnsi="Arial" w:cs="Arial"/>
          <w:lang w:eastAsia="en-US"/>
        </w:rPr>
        <w:t xml:space="preserve">tela com o detalhamento do Gráficos </w:t>
      </w:r>
      <w:r w:rsidRPr="00FC2356">
        <w:rPr>
          <w:rFonts w:ascii="Arial" w:hAnsi="Arial" w:cs="Arial"/>
          <w:lang w:eastAsia="en-US"/>
        </w:rPr>
        <w:t xml:space="preserve">MOI x </w:t>
      </w:r>
      <w:r>
        <w:rPr>
          <w:rFonts w:ascii="Arial" w:hAnsi="Arial" w:cs="Arial"/>
          <w:lang w:eastAsia="en-US"/>
        </w:rPr>
        <w:t>Faturamento deve</w:t>
      </w:r>
      <w:r w:rsidRPr="00B27225">
        <w:rPr>
          <w:rFonts w:ascii="Arial" w:hAnsi="Arial" w:cs="Arial"/>
          <w:lang w:eastAsia="en-US"/>
        </w:rPr>
        <w:t xml:space="preserve"> seguir o layout</w:t>
      </w:r>
      <w:r>
        <w:rPr>
          <w:rFonts w:ascii="Arial" w:hAnsi="Arial" w:cs="Arial"/>
          <w:lang w:eastAsia="en-US"/>
        </w:rPr>
        <w:t>:</w:t>
      </w:r>
    </w:p>
    <w:p w14:paraId="6A85B4D7" w14:textId="59E9D9C7" w:rsidR="00FC2356" w:rsidRDefault="009037E4" w:rsidP="00FC2356">
      <w:pPr>
        <w:rPr>
          <w:rFonts w:ascii="Arial" w:hAnsi="Arial" w:cs="Arial"/>
          <w:lang w:eastAsia="en-US"/>
        </w:rPr>
      </w:pPr>
      <w:r w:rsidRPr="006149B3">
        <w:rPr>
          <w:rFonts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EB0290" wp14:editId="3BD9E171">
                <wp:simplePos x="0" y="0"/>
                <wp:positionH relativeFrom="column">
                  <wp:posOffset>2180785</wp:posOffset>
                </wp:positionH>
                <wp:positionV relativeFrom="paragraph">
                  <wp:posOffset>1108954</wp:posOffset>
                </wp:positionV>
                <wp:extent cx="430530" cy="395605"/>
                <wp:effectExtent l="0" t="38100" r="64770" b="2349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395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0F5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71.7pt;margin-top:87.3pt;width:33.9pt;height:31.1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6149B3" w:rsidRPr="006149B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6048A3" wp14:editId="6F03BA02">
                <wp:simplePos x="0" y="0"/>
                <wp:positionH relativeFrom="column">
                  <wp:posOffset>1371600</wp:posOffset>
                </wp:positionH>
                <wp:positionV relativeFrom="paragraph">
                  <wp:posOffset>1174017</wp:posOffset>
                </wp:positionV>
                <wp:extent cx="1072515" cy="1362710"/>
                <wp:effectExtent l="0" t="0" r="13335" b="279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3627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0FCCF" id="Rectangle 49" o:spid="_x0000_s1026" style="position:absolute;margin-left:108pt;margin-top:92.45pt;width:84.45pt;height:10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" filled="f" strokecolor="#243f60 [1604]" strokeweight="2pt"/>
            </w:pict>
          </mc:Fallback>
        </mc:AlternateContent>
      </w:r>
      <w:r w:rsidR="006149B3" w:rsidRPr="006149B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6300C" wp14:editId="56C55CB6">
                <wp:simplePos x="0" y="0"/>
                <wp:positionH relativeFrom="column">
                  <wp:posOffset>2603793</wp:posOffset>
                </wp:positionH>
                <wp:positionV relativeFrom="paragraph">
                  <wp:posOffset>2569210</wp:posOffset>
                </wp:positionV>
                <wp:extent cx="914400" cy="263525"/>
                <wp:effectExtent l="0" t="0" r="1905" b="31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FB8A2" w14:textId="77777777" w:rsidR="00321107" w:rsidRPr="00EC6622" w:rsidRDefault="00321107" w:rsidP="006149B3">
                            <w:pPr>
                              <w:rPr>
                                <w:rFonts w:ascii="Arial" w:hAnsi="Arial" w:cs="Arial"/>
                                <w:color w:val="17365D" w:themeColor="text2" w:themeShade="BF"/>
                              </w:rPr>
                            </w:pPr>
                            <w:r w:rsidRPr="00EC6622">
                              <w:rPr>
                                <w:rFonts w:ascii="Arial" w:hAnsi="Arial" w:cs="Arial"/>
                                <w:color w:val="17365D" w:themeColor="text2" w:themeShade="BF"/>
                                <w:sz w:val="16"/>
                              </w:rPr>
                              <w:t>Indicadores de terminais Inativos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6300C" id="Text Box 48" o:spid="_x0000_s1031" type="#_x0000_t202" style="position:absolute;margin-left:205pt;margin-top:202.3pt;width:1in;height:20.7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" fillcolor="white [3201]" stroked="f" strokeweight=".5pt">
                <v:textbox>
                  <w:txbxContent>
                    <w:p w14:paraId="1F9FB8A2" w14:textId="77777777" w:rsidR="00321107" w:rsidRPr="00EC6622" w:rsidRDefault="00321107" w:rsidP="006149B3">
                      <w:pPr>
                        <w:rPr>
                          <w:rFonts w:ascii="Arial" w:hAnsi="Arial" w:cs="Arial"/>
                          <w:color w:val="17365D" w:themeColor="text2" w:themeShade="BF"/>
                        </w:rPr>
                      </w:pPr>
                      <w:r w:rsidRPr="00EC6622">
                        <w:rPr>
                          <w:rFonts w:ascii="Arial" w:hAnsi="Arial" w:cs="Arial"/>
                          <w:color w:val="17365D" w:themeColor="text2" w:themeShade="BF"/>
                          <w:sz w:val="16"/>
                        </w:rPr>
                        <w:t>Indicadores de terminais Inativos</w:t>
                      </w:r>
                    </w:p>
                  </w:txbxContent>
                </v:textbox>
              </v:shape>
            </w:pict>
          </mc:Fallback>
        </mc:AlternateContent>
      </w:r>
      <w:r w:rsidR="006149B3" w:rsidRPr="006149B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00076A" wp14:editId="3EAA216D">
                <wp:simplePos x="0" y="0"/>
                <wp:positionH relativeFrom="column">
                  <wp:posOffset>2551186</wp:posOffset>
                </wp:positionH>
                <wp:positionV relativeFrom="paragraph">
                  <wp:posOffset>953135</wp:posOffset>
                </wp:positionV>
                <wp:extent cx="914400" cy="263525"/>
                <wp:effectExtent l="0" t="0" r="0" b="31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32AEE" w14:textId="77777777" w:rsidR="00321107" w:rsidRPr="00EC6622" w:rsidRDefault="00321107" w:rsidP="006149B3">
                            <w:pPr>
                              <w:rPr>
                                <w:rFonts w:ascii="Arial" w:hAnsi="Arial" w:cs="Arial"/>
                                <w:color w:val="17365D" w:themeColor="text2" w:themeShade="BF"/>
                              </w:rPr>
                            </w:pPr>
                            <w:r w:rsidRPr="00EC6622">
                              <w:rPr>
                                <w:rFonts w:ascii="Arial" w:hAnsi="Arial" w:cs="Arial"/>
                                <w:color w:val="17365D" w:themeColor="text2" w:themeShade="BF"/>
                                <w:sz w:val="16"/>
                              </w:rPr>
                              <w:t>Indicadores de terminais 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076A" id="Text Box 47" o:spid="_x0000_s1032" type="#_x0000_t202" style="position:absolute;margin-left:200.9pt;margin-top:75.05pt;width:1in;height:20.7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" fillcolor="white [3201]" stroked="f" strokeweight=".5pt">
                <v:textbox>
                  <w:txbxContent>
                    <w:p w14:paraId="59132AEE" w14:textId="77777777" w:rsidR="00321107" w:rsidRPr="00EC6622" w:rsidRDefault="00321107" w:rsidP="006149B3">
                      <w:pPr>
                        <w:rPr>
                          <w:rFonts w:ascii="Arial" w:hAnsi="Arial" w:cs="Arial"/>
                          <w:color w:val="17365D" w:themeColor="text2" w:themeShade="BF"/>
                        </w:rPr>
                      </w:pPr>
                      <w:r w:rsidRPr="00EC6622">
                        <w:rPr>
                          <w:rFonts w:ascii="Arial" w:hAnsi="Arial" w:cs="Arial"/>
                          <w:color w:val="17365D" w:themeColor="text2" w:themeShade="BF"/>
                          <w:sz w:val="16"/>
                        </w:rPr>
                        <w:t>Indicadores de terminais Ativos</w:t>
                      </w:r>
                    </w:p>
                  </w:txbxContent>
                </v:textbox>
              </v:shape>
            </w:pict>
          </mc:Fallback>
        </mc:AlternateContent>
      </w:r>
      <w:r w:rsidR="006149B3" w:rsidRPr="006149B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F0AB00" wp14:editId="655CA1A9">
                <wp:simplePos x="0" y="0"/>
                <wp:positionH relativeFrom="column">
                  <wp:posOffset>2225040</wp:posOffset>
                </wp:positionH>
                <wp:positionV relativeFrom="paragraph">
                  <wp:posOffset>2326981</wp:posOffset>
                </wp:positionV>
                <wp:extent cx="465455" cy="325120"/>
                <wp:effectExtent l="0" t="0" r="67945" b="5588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55" cy="325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6B55C" id="Straight Arrow Connector 51" o:spid="_x0000_s1026" type="#_x0000_t32" style="position:absolute;margin-left:175.2pt;margin-top:183.25pt;width:36.65pt;height:2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" strokecolor="#4579b8 [3044]">
                <v:stroke endarrow="block"/>
              </v:shape>
            </w:pict>
          </mc:Fallback>
        </mc:AlternateContent>
      </w:r>
      <w:r w:rsidR="00A252B8">
        <w:rPr>
          <w:rFonts w:ascii="Arial" w:hAnsi="Arial" w:cs="Arial"/>
          <w:noProof/>
        </w:rPr>
        <w:drawing>
          <wp:inline distT="0" distB="0" distL="0" distR="0" wp14:anchorId="21B1DBAA" wp14:editId="1E7A9DE1">
            <wp:extent cx="6480810" cy="3996690"/>
            <wp:effectExtent l="19050" t="19050" r="1524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ILL DOWN 1 MOI X FA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96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46EDB" w14:textId="5B383433" w:rsidR="00FC2356" w:rsidRDefault="00FC2356" w:rsidP="00FC2356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Está tela será acessada a partir do clique no Gráfico Pizza MOI x FAT da tela de Dashboard, e receberá como filtro o ciclo mais atual finalizado.</w:t>
      </w:r>
    </w:p>
    <w:p w14:paraId="5159068C" w14:textId="10583F4E" w:rsidR="00FC2356" w:rsidRPr="00B27225" w:rsidRDefault="00FC2356" w:rsidP="00FC2356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FC2356" w:rsidRPr="00B27225" w14:paraId="331064D2" w14:textId="77777777" w:rsidTr="002258AD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08B74944" w14:textId="77777777" w:rsidR="00FC2356" w:rsidRPr="00E13880" w:rsidRDefault="00FC2356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7A82734A" w14:textId="77777777" w:rsidR="00FC2356" w:rsidRPr="00E13880" w:rsidRDefault="00FC2356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798DE9EC" w14:textId="77777777" w:rsidR="00FC2356" w:rsidRPr="00E13880" w:rsidRDefault="00FC2356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5453EF4E" w14:textId="77777777" w:rsidR="00FC2356" w:rsidRPr="00E13880" w:rsidRDefault="00FC2356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F73B89" w:rsidRPr="00B27225" w14:paraId="2D7DB561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332AEA17" w14:textId="1D0C2EA2" w:rsidR="00F73B89" w:rsidRPr="00E13880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FILTRO</w:t>
            </w:r>
          </w:p>
        </w:tc>
        <w:tc>
          <w:tcPr>
            <w:tcW w:w="2977" w:type="dxa"/>
            <w:vAlign w:val="center"/>
          </w:tcPr>
          <w:p w14:paraId="10634368" w14:textId="11760170" w:rsidR="00F73B89" w:rsidRPr="00E13880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Snapshot Id | Data</w:t>
            </w:r>
          </w:p>
        </w:tc>
        <w:tc>
          <w:tcPr>
            <w:tcW w:w="3119" w:type="dxa"/>
            <w:vAlign w:val="center"/>
          </w:tcPr>
          <w:p w14:paraId="4B1DB875" w14:textId="15E1F8E5" w:rsidR="00F73B89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Ao clicar, aplica o filtro nos KPIs</w:t>
            </w:r>
          </w:p>
        </w:tc>
        <w:tc>
          <w:tcPr>
            <w:tcW w:w="2252" w:type="dxa"/>
            <w:vAlign w:val="center"/>
          </w:tcPr>
          <w:p w14:paraId="4E3A4BE0" w14:textId="19161C5F" w:rsidR="00F73B89" w:rsidRPr="00E13880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superior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esquerdo.</w:t>
            </w:r>
          </w:p>
        </w:tc>
      </w:tr>
      <w:tr w:rsidR="00F73B89" w:rsidRPr="00B27225" w14:paraId="42C64165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16F88BD5" w14:textId="6C154A3D" w:rsidR="00F73B89" w:rsidRPr="00E13880" w:rsidRDefault="00F73B89" w:rsidP="00F73B8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commentRangeStart w:id="18"/>
            <w:r w:rsidRPr="00E13880">
              <w:rPr>
                <w:rFonts w:ascii="Arial" w:hAnsi="Arial" w:cs="Arial"/>
                <w:sz w:val="16"/>
                <w:szCs w:val="16"/>
              </w:rPr>
              <w:t>KPIs</w:t>
            </w:r>
            <w:commentRangeEnd w:id="18"/>
            <w:r w:rsidRPr="00E13880">
              <w:rPr>
                <w:rStyle w:val="CommentReference"/>
              </w:rPr>
              <w:commentReference w:id="18"/>
            </w:r>
            <w:r w:rsidR="001C0B50">
              <w:rPr>
                <w:rFonts w:ascii="Arial" w:hAnsi="Arial" w:cs="Arial"/>
                <w:sz w:val="16"/>
                <w:szCs w:val="16"/>
              </w:rPr>
              <w:t xml:space="preserve"> (Progress Indicator)</w:t>
            </w:r>
          </w:p>
        </w:tc>
        <w:tc>
          <w:tcPr>
            <w:tcW w:w="2977" w:type="dxa"/>
            <w:vAlign w:val="center"/>
          </w:tcPr>
          <w:p w14:paraId="58191F0D" w14:textId="630558B6" w:rsidR="00F73B89" w:rsidRPr="00E13880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Indicam </w:t>
            </w:r>
            <w:r>
              <w:rPr>
                <w:rFonts w:ascii="Arial" w:hAnsi="Arial" w:cs="Arial"/>
                <w:sz w:val="16"/>
                <w:szCs w:val="16"/>
              </w:rPr>
              <w:t>a quantidade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de</w:t>
            </w:r>
            <w:r>
              <w:rPr>
                <w:rFonts w:ascii="Arial" w:hAnsi="Arial" w:cs="Arial"/>
                <w:sz w:val="16"/>
                <w:szCs w:val="16"/>
              </w:rPr>
              <w:t xml:space="preserve"> registros em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conformidade, p</w:t>
            </w:r>
            <w:r>
              <w:rPr>
                <w:rFonts w:ascii="Arial" w:hAnsi="Arial" w:cs="Arial"/>
                <w:sz w:val="16"/>
                <w:szCs w:val="16"/>
              </w:rPr>
              <w:t>ara os batimentos Minha Oi X Faturamento</w:t>
            </w:r>
          </w:p>
        </w:tc>
        <w:tc>
          <w:tcPr>
            <w:tcW w:w="3119" w:type="dxa"/>
            <w:vAlign w:val="center"/>
          </w:tcPr>
          <w:p w14:paraId="56C92A29" w14:textId="1DE31139" w:rsidR="00F73B89" w:rsidRPr="00E13880" w:rsidRDefault="00D153E6" w:rsidP="00686B6B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</w:t>
            </w:r>
            <w:r>
              <w:rPr>
                <w:rFonts w:ascii="Arial" w:hAnsi="Arial" w:cs="Arial"/>
                <w:sz w:val="16"/>
                <w:szCs w:val="16"/>
              </w:rPr>
              <w:t xml:space="preserve"> para tela de Detalhamento por alarme, passando como parâmetro o </w:t>
            </w:r>
            <w:r w:rsidR="00686B6B">
              <w:rPr>
                <w:rFonts w:ascii="Arial" w:hAnsi="Arial" w:cs="Arial"/>
                <w:sz w:val="16"/>
                <w:szCs w:val="16"/>
              </w:rPr>
              <w:t>Snapshot</w:t>
            </w:r>
            <w:r w:rsidR="00A519F5">
              <w:rPr>
                <w:rFonts w:ascii="Arial" w:hAnsi="Arial" w:cs="Arial"/>
                <w:sz w:val="16"/>
                <w:szCs w:val="16"/>
              </w:rPr>
              <w:t>,</w:t>
            </w:r>
            <w:r>
              <w:rPr>
                <w:rFonts w:ascii="Arial" w:hAnsi="Arial" w:cs="Arial"/>
                <w:sz w:val="16"/>
                <w:szCs w:val="16"/>
              </w:rPr>
              <w:t xml:space="preserve"> o tipo produto</w:t>
            </w:r>
            <w:r w:rsidR="00A519F5">
              <w:rPr>
                <w:rFonts w:ascii="Arial" w:hAnsi="Arial" w:cs="Arial"/>
                <w:sz w:val="16"/>
                <w:szCs w:val="16"/>
              </w:rPr>
              <w:t xml:space="preserve"> e o status terminal</w:t>
            </w:r>
          </w:p>
        </w:tc>
        <w:tc>
          <w:tcPr>
            <w:tcW w:w="2252" w:type="dxa"/>
          </w:tcPr>
          <w:p w14:paraId="7E634B12" w14:textId="77777777" w:rsidR="00F73B89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Posição: inferior esquerdo.</w:t>
            </w:r>
          </w:p>
          <w:p w14:paraId="7CB62881" w14:textId="652770B7" w:rsidR="006149B3" w:rsidRDefault="006149B3" w:rsidP="00614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 agrupamento por ativo ou Inativo deverá considerar o STATUS_TERMINAL proveniente do CRM (a informação estará disponível na tabela de Alarme</w:t>
            </w:r>
          </w:p>
          <w:p w14:paraId="4243EC1F" w14:textId="564A7D54" w:rsidR="00F73B89" w:rsidRPr="00E13880" w:rsidRDefault="00F73B89" w:rsidP="00F73B89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B50047F" w14:textId="77777777" w:rsidR="00362E08" w:rsidRDefault="00362E08" w:rsidP="0063446B">
      <w:pPr>
        <w:rPr>
          <w:b/>
          <w:lang w:eastAsia="en-US"/>
        </w:rPr>
      </w:pPr>
    </w:p>
    <w:p w14:paraId="05A43A30" w14:textId="3D21B717" w:rsidR="000A184E" w:rsidRPr="00FC2356" w:rsidRDefault="000A184E" w:rsidP="000A184E">
      <w:pPr>
        <w:pStyle w:val="Heading6"/>
        <w:rPr>
          <w:lang w:val="pt-BR"/>
        </w:rPr>
      </w:pPr>
      <w:r w:rsidRPr="00FC2356">
        <w:rPr>
          <w:lang w:val="pt-BR"/>
        </w:rPr>
        <w:t xml:space="preserve">Detalhamento </w:t>
      </w:r>
      <w:r w:rsidR="004E47D4">
        <w:rPr>
          <w:lang w:val="pt-BR"/>
        </w:rPr>
        <w:t>dos KPIs, divergência por tipo de alarme (Drilldown nível 2</w:t>
      </w:r>
      <w:r w:rsidR="00431026">
        <w:rPr>
          <w:lang w:val="pt-BR"/>
        </w:rPr>
        <w:t>, Fixa, Banda larga, Móvel pós, Móvel 3G, Oi Total, OCT</w:t>
      </w:r>
      <w:r w:rsidR="004E47D4">
        <w:rPr>
          <w:lang w:val="pt-BR"/>
        </w:rPr>
        <w:t>)</w:t>
      </w:r>
    </w:p>
    <w:p w14:paraId="0858EEC0" w14:textId="2919334F" w:rsidR="000A184E" w:rsidRDefault="000A184E" w:rsidP="000A184E">
      <w:pPr>
        <w:rPr>
          <w:rFonts w:ascii="Arial" w:hAnsi="Arial" w:cs="Arial"/>
          <w:lang w:eastAsia="en-US"/>
        </w:rPr>
      </w:pPr>
      <w:r w:rsidRPr="0063446B">
        <w:rPr>
          <w:rFonts w:ascii="Arial" w:hAnsi="Arial" w:cs="Arial"/>
          <w:lang w:eastAsia="en-US"/>
        </w:rPr>
        <w:lastRenderedPageBreak/>
        <w:t xml:space="preserve">A </w:t>
      </w:r>
      <w:r>
        <w:rPr>
          <w:rFonts w:ascii="Arial" w:hAnsi="Arial" w:cs="Arial"/>
          <w:lang w:eastAsia="en-US"/>
        </w:rPr>
        <w:t>tela com o detalhamento do</w:t>
      </w:r>
      <w:r w:rsidR="004E47D4">
        <w:rPr>
          <w:rFonts w:ascii="Arial" w:hAnsi="Arial" w:cs="Arial"/>
          <w:lang w:eastAsia="en-US"/>
        </w:rPr>
        <w:t>s</w:t>
      </w:r>
      <w:r>
        <w:rPr>
          <w:rFonts w:ascii="Arial" w:hAnsi="Arial" w:cs="Arial"/>
          <w:lang w:eastAsia="en-US"/>
        </w:rPr>
        <w:t xml:space="preserve"> </w:t>
      </w:r>
      <w:r w:rsidR="004E47D4">
        <w:rPr>
          <w:rFonts w:ascii="Arial" w:hAnsi="Arial" w:cs="Arial"/>
          <w:lang w:eastAsia="en-US"/>
        </w:rPr>
        <w:t>KPIs</w:t>
      </w:r>
      <w:r w:rsidR="00F73B89">
        <w:rPr>
          <w:rFonts w:ascii="Arial" w:hAnsi="Arial" w:cs="Arial"/>
          <w:lang w:eastAsia="en-US"/>
        </w:rPr>
        <w:t xml:space="preserve"> </w:t>
      </w:r>
      <w:r w:rsidR="004E47D4">
        <w:rPr>
          <w:rFonts w:ascii="Arial" w:hAnsi="Arial" w:cs="Arial"/>
          <w:lang w:eastAsia="en-US"/>
        </w:rPr>
        <w:t>(divergência por tipo de alarme)</w:t>
      </w:r>
      <w:r>
        <w:rPr>
          <w:rFonts w:ascii="Arial" w:hAnsi="Arial" w:cs="Arial"/>
          <w:lang w:eastAsia="en-US"/>
        </w:rPr>
        <w:t xml:space="preserve"> deve</w:t>
      </w:r>
      <w:r w:rsidRPr="00B27225">
        <w:rPr>
          <w:rFonts w:ascii="Arial" w:hAnsi="Arial" w:cs="Arial"/>
          <w:lang w:eastAsia="en-US"/>
        </w:rPr>
        <w:t xml:space="preserve"> seguir o layout</w:t>
      </w:r>
      <w:r>
        <w:rPr>
          <w:rFonts w:ascii="Arial" w:hAnsi="Arial" w:cs="Arial"/>
          <w:lang w:eastAsia="en-US"/>
        </w:rPr>
        <w:t>:</w:t>
      </w:r>
      <w:r w:rsidR="00A519F5">
        <w:rPr>
          <w:rFonts w:ascii="Arial" w:hAnsi="Arial" w:cs="Arial"/>
          <w:noProof/>
        </w:rPr>
        <w:drawing>
          <wp:inline distT="0" distB="0" distL="0" distR="0" wp14:anchorId="46D231B2" wp14:editId="7A0251CF">
            <wp:extent cx="6480810" cy="3997325"/>
            <wp:effectExtent l="19050" t="19050" r="15240" b="222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ILL DOWN 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97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CBEEC6" w14:textId="77777777" w:rsidR="000A184E" w:rsidRDefault="000A184E" w:rsidP="000A184E">
      <w:pPr>
        <w:rPr>
          <w:rFonts w:ascii="Arial" w:hAnsi="Arial" w:cs="Arial"/>
          <w:lang w:eastAsia="en-US"/>
        </w:rPr>
      </w:pPr>
    </w:p>
    <w:p w14:paraId="68941684" w14:textId="0AA34431" w:rsidR="000A184E" w:rsidRDefault="000A184E" w:rsidP="000A184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Está tela será acessada a partir do clique no </w:t>
      </w:r>
      <w:r w:rsidR="00C551E9">
        <w:rPr>
          <w:rFonts w:ascii="Arial" w:hAnsi="Arial" w:cs="Arial"/>
          <w:lang w:eastAsia="en-US"/>
        </w:rPr>
        <w:t>KPI</w:t>
      </w:r>
      <w:r>
        <w:rPr>
          <w:rFonts w:ascii="Arial" w:hAnsi="Arial" w:cs="Arial"/>
          <w:lang w:eastAsia="en-US"/>
        </w:rPr>
        <w:t xml:space="preserve"> da tela </w:t>
      </w:r>
      <w:r w:rsidR="00C551E9">
        <w:rPr>
          <w:rFonts w:ascii="Arial" w:hAnsi="Arial" w:cs="Arial"/>
          <w:lang w:eastAsia="en-US"/>
        </w:rPr>
        <w:t>detalhamento do Gráfico MOI x CRM</w:t>
      </w:r>
      <w:r>
        <w:rPr>
          <w:rFonts w:ascii="Arial" w:hAnsi="Arial" w:cs="Arial"/>
          <w:lang w:eastAsia="en-US"/>
        </w:rPr>
        <w:t>, e receberá como filtro o ciclo mais atual finalizado</w:t>
      </w:r>
      <w:r w:rsidR="006149B3">
        <w:rPr>
          <w:rFonts w:ascii="Arial" w:hAnsi="Arial" w:cs="Arial"/>
          <w:lang w:eastAsia="en-US"/>
        </w:rPr>
        <w:t>,</w:t>
      </w:r>
      <w:r w:rsidR="00C551E9">
        <w:rPr>
          <w:rFonts w:ascii="Arial" w:hAnsi="Arial" w:cs="Arial"/>
          <w:lang w:eastAsia="en-US"/>
        </w:rPr>
        <w:t xml:space="preserve"> o Tipo de Produto</w:t>
      </w:r>
      <w:r w:rsidR="006149B3">
        <w:rPr>
          <w:rFonts w:ascii="Arial" w:hAnsi="Arial" w:cs="Arial"/>
          <w:lang w:eastAsia="en-US"/>
        </w:rPr>
        <w:t xml:space="preserve"> e</w:t>
      </w:r>
      <w:r w:rsidR="00A519F5">
        <w:rPr>
          <w:rFonts w:ascii="Arial" w:hAnsi="Arial" w:cs="Arial"/>
          <w:lang w:eastAsia="en-US"/>
        </w:rPr>
        <w:t xml:space="preserve"> Status Terminal</w:t>
      </w:r>
      <w:r>
        <w:rPr>
          <w:rFonts w:ascii="Arial" w:hAnsi="Arial" w:cs="Arial"/>
          <w:lang w:eastAsia="en-US"/>
        </w:rPr>
        <w:t>.</w:t>
      </w:r>
    </w:p>
    <w:p w14:paraId="1430B812" w14:textId="77777777" w:rsidR="000A184E" w:rsidRPr="00B27225" w:rsidRDefault="000A184E" w:rsidP="000A184E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0A184E" w:rsidRPr="00B27225" w14:paraId="0C1FA5A1" w14:textId="77777777" w:rsidTr="002258AD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2C125685" w14:textId="77777777" w:rsidR="000A184E" w:rsidRPr="00E13880" w:rsidRDefault="000A184E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568DE6D6" w14:textId="77777777" w:rsidR="000A184E" w:rsidRPr="00E13880" w:rsidRDefault="000A184E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1CDD7444" w14:textId="77777777" w:rsidR="000A184E" w:rsidRPr="00E13880" w:rsidRDefault="000A184E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76C203FB" w14:textId="77777777" w:rsidR="000A184E" w:rsidRPr="00E13880" w:rsidRDefault="000A184E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4835A5" w:rsidRPr="00B27225" w14:paraId="40BFF8E7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3FDC3362" w14:textId="07A1A663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FILTRO</w:t>
            </w:r>
          </w:p>
        </w:tc>
        <w:tc>
          <w:tcPr>
            <w:tcW w:w="2977" w:type="dxa"/>
            <w:vAlign w:val="center"/>
          </w:tcPr>
          <w:p w14:paraId="7DAC0BB7" w14:textId="5F78CED2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Snapshot Id | Data</w:t>
            </w:r>
          </w:p>
        </w:tc>
        <w:tc>
          <w:tcPr>
            <w:tcW w:w="3119" w:type="dxa"/>
            <w:vAlign w:val="center"/>
          </w:tcPr>
          <w:p w14:paraId="4C4A78DF" w14:textId="4B57DA5B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Ao clicar, aplica o filtro nos Gráficos</w:t>
            </w:r>
          </w:p>
        </w:tc>
        <w:tc>
          <w:tcPr>
            <w:tcW w:w="2252" w:type="dxa"/>
            <w:vAlign w:val="center"/>
          </w:tcPr>
          <w:p w14:paraId="600BD38F" w14:textId="6B71902B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superior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esquerdo.</w:t>
            </w:r>
          </w:p>
        </w:tc>
      </w:tr>
      <w:tr w:rsidR="004835A5" w:rsidRPr="00B27225" w14:paraId="01090710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3521C544" w14:textId="55F5D73E" w:rsidR="004835A5" w:rsidRPr="00E13880" w:rsidRDefault="004835A5" w:rsidP="004835A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GRÁFICOS</w:t>
            </w:r>
          </w:p>
        </w:tc>
        <w:tc>
          <w:tcPr>
            <w:tcW w:w="2977" w:type="dxa"/>
            <w:vAlign w:val="center"/>
          </w:tcPr>
          <w:p w14:paraId="6B9988E2" w14:textId="723BECC0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Indicam o percentual de conformidade e de inconformidade, para os batimentos Minha Oi X CRM </w:t>
            </w:r>
            <w:r>
              <w:rPr>
                <w:rFonts w:ascii="Arial" w:hAnsi="Arial" w:cs="Arial"/>
                <w:sz w:val="16"/>
                <w:szCs w:val="16"/>
              </w:rPr>
              <w:t>Fixo, banda larga, móvel pós, 3G, OCT e Oi Total</w:t>
            </w:r>
          </w:p>
        </w:tc>
        <w:tc>
          <w:tcPr>
            <w:tcW w:w="3119" w:type="dxa"/>
            <w:vAlign w:val="center"/>
          </w:tcPr>
          <w:p w14:paraId="7C25355E" w14:textId="0FE3C8EE" w:rsidR="004835A5" w:rsidRPr="00E13880" w:rsidRDefault="00D153E6" w:rsidP="00686B6B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</w:t>
            </w:r>
            <w:r>
              <w:rPr>
                <w:rFonts w:ascii="Arial" w:hAnsi="Arial" w:cs="Arial"/>
                <w:sz w:val="16"/>
                <w:szCs w:val="16"/>
              </w:rPr>
              <w:t xml:space="preserve"> para tela de Detalhamento do alarme, passando como parâmetro o </w:t>
            </w:r>
            <w:r w:rsidR="00686B6B">
              <w:rPr>
                <w:rFonts w:ascii="Arial" w:hAnsi="Arial" w:cs="Arial"/>
                <w:sz w:val="16"/>
                <w:szCs w:val="16"/>
              </w:rPr>
              <w:t>snapshot</w:t>
            </w:r>
            <w:r>
              <w:rPr>
                <w:rFonts w:ascii="Arial" w:hAnsi="Arial" w:cs="Arial"/>
                <w:sz w:val="16"/>
                <w:szCs w:val="16"/>
              </w:rPr>
              <w:t xml:space="preserve"> e o tipo produto</w:t>
            </w:r>
          </w:p>
        </w:tc>
        <w:tc>
          <w:tcPr>
            <w:tcW w:w="2252" w:type="dxa"/>
          </w:tcPr>
          <w:p w14:paraId="3A7D4D50" w14:textId="2F22D9D5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centro</w:t>
            </w:r>
            <w:r w:rsidRPr="00E13880">
              <w:rPr>
                <w:rFonts w:ascii="Arial" w:hAnsi="Arial" w:cs="Arial"/>
                <w:sz w:val="16"/>
                <w:szCs w:val="16"/>
              </w:rPr>
              <w:t>.</w:t>
            </w:r>
          </w:p>
          <w:p w14:paraId="740BBAC5" w14:textId="0D32D1F2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5260AF14" w14:textId="77777777" w:rsidR="000A184E" w:rsidRPr="00FC2356" w:rsidRDefault="000A184E" w:rsidP="000A184E">
      <w:pPr>
        <w:rPr>
          <w:b/>
          <w:lang w:eastAsia="en-US"/>
        </w:rPr>
      </w:pPr>
    </w:p>
    <w:p w14:paraId="1908C821" w14:textId="41A71FC5" w:rsidR="00C551E9" w:rsidRPr="00FC2356" w:rsidRDefault="00C551E9" w:rsidP="00C551E9">
      <w:pPr>
        <w:pStyle w:val="Heading6"/>
        <w:rPr>
          <w:lang w:val="pt-BR"/>
        </w:rPr>
      </w:pPr>
      <w:r w:rsidRPr="00FC2356">
        <w:rPr>
          <w:lang w:val="pt-BR"/>
        </w:rPr>
        <w:t xml:space="preserve">Detalhamento </w:t>
      </w:r>
      <w:r>
        <w:rPr>
          <w:lang w:val="pt-BR"/>
        </w:rPr>
        <w:t>dos KPIs, divergência por tipo de alarme (Drilldown nível 2, Móvel Pré)</w:t>
      </w:r>
    </w:p>
    <w:p w14:paraId="00F24AD9" w14:textId="56755254" w:rsidR="00C551E9" w:rsidRDefault="00C551E9" w:rsidP="00C551E9">
      <w:pPr>
        <w:rPr>
          <w:rFonts w:ascii="Arial" w:hAnsi="Arial" w:cs="Arial"/>
          <w:lang w:eastAsia="en-US"/>
        </w:rPr>
      </w:pPr>
      <w:r w:rsidRPr="0063446B">
        <w:rPr>
          <w:rFonts w:ascii="Arial" w:hAnsi="Arial" w:cs="Arial"/>
          <w:lang w:eastAsia="en-US"/>
        </w:rPr>
        <w:t xml:space="preserve">A </w:t>
      </w:r>
      <w:r>
        <w:rPr>
          <w:rFonts w:ascii="Arial" w:hAnsi="Arial" w:cs="Arial"/>
          <w:lang w:eastAsia="en-US"/>
        </w:rPr>
        <w:t>tela com o detalhamento dos KPIs (divergência por tipo de alarme) deve</w:t>
      </w:r>
      <w:r w:rsidRPr="00B27225">
        <w:rPr>
          <w:rFonts w:ascii="Arial" w:hAnsi="Arial" w:cs="Arial"/>
          <w:lang w:eastAsia="en-US"/>
        </w:rPr>
        <w:t xml:space="preserve"> seguir o layout</w:t>
      </w:r>
      <w:r>
        <w:rPr>
          <w:rFonts w:ascii="Arial" w:hAnsi="Arial" w:cs="Arial"/>
          <w:lang w:eastAsia="en-US"/>
        </w:rPr>
        <w:t>:</w:t>
      </w:r>
    </w:p>
    <w:p w14:paraId="6A2E046D" w14:textId="733C8A23" w:rsidR="00C551E9" w:rsidRDefault="00A519F5" w:rsidP="00C551E9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48C536D" wp14:editId="7B690D52">
            <wp:extent cx="6480810" cy="3119755"/>
            <wp:effectExtent l="19050" t="19050" r="15240" b="234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ILL DOWN 2 MPR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19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CC024" w14:textId="54583AAB" w:rsidR="00C551E9" w:rsidRDefault="00C551E9" w:rsidP="00C551E9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Está tela será acessada a partir do clique no KPI da tela detalhamento do Gráfico MOI x CRM, e receberá como filtro o </w:t>
      </w:r>
      <w:r w:rsidR="00686B6B">
        <w:rPr>
          <w:rFonts w:ascii="Arial" w:hAnsi="Arial" w:cs="Arial"/>
          <w:lang w:eastAsia="en-US"/>
        </w:rPr>
        <w:t>Snapshot</w:t>
      </w:r>
      <w:r w:rsidR="00A519F5">
        <w:rPr>
          <w:rFonts w:ascii="Arial" w:hAnsi="Arial" w:cs="Arial"/>
          <w:lang w:eastAsia="en-US"/>
        </w:rPr>
        <w:t xml:space="preserve"> mais atual finalizado</w:t>
      </w:r>
      <w:r>
        <w:rPr>
          <w:rFonts w:ascii="Arial" w:hAnsi="Arial" w:cs="Arial"/>
          <w:lang w:eastAsia="en-US"/>
        </w:rPr>
        <w:t xml:space="preserve"> o Tipo de Produto</w:t>
      </w:r>
      <w:r w:rsidR="00A519F5" w:rsidRPr="00A519F5">
        <w:rPr>
          <w:rFonts w:ascii="Arial" w:hAnsi="Arial" w:cs="Arial"/>
          <w:lang w:eastAsia="en-US"/>
        </w:rPr>
        <w:t xml:space="preserve"> </w:t>
      </w:r>
      <w:r w:rsidR="00A519F5">
        <w:rPr>
          <w:rFonts w:ascii="Arial" w:hAnsi="Arial" w:cs="Arial"/>
          <w:lang w:eastAsia="en-US"/>
        </w:rPr>
        <w:t>e Status Terminal</w:t>
      </w:r>
      <w:r>
        <w:rPr>
          <w:rFonts w:ascii="Arial" w:hAnsi="Arial" w:cs="Arial"/>
          <w:lang w:eastAsia="en-US"/>
        </w:rPr>
        <w:t>.</w:t>
      </w:r>
    </w:p>
    <w:p w14:paraId="2113CB4B" w14:textId="77777777" w:rsidR="00C551E9" w:rsidRPr="00B27225" w:rsidRDefault="00C551E9" w:rsidP="00C551E9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C551E9" w:rsidRPr="00B27225" w14:paraId="3417A447" w14:textId="77777777" w:rsidTr="002258AD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0F6AC827" w14:textId="77777777" w:rsidR="00C551E9" w:rsidRPr="00E13880" w:rsidRDefault="00C551E9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0E8D4ABA" w14:textId="77777777" w:rsidR="00C551E9" w:rsidRPr="00E13880" w:rsidRDefault="00C551E9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5D786AC8" w14:textId="77777777" w:rsidR="00C551E9" w:rsidRPr="00E13880" w:rsidRDefault="00C551E9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6FA550BF" w14:textId="77777777" w:rsidR="00C551E9" w:rsidRPr="00E13880" w:rsidRDefault="00C551E9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4835A5" w:rsidRPr="00B27225" w14:paraId="067641F2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56446F35" w14:textId="48E62C48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FILTRO</w:t>
            </w:r>
          </w:p>
        </w:tc>
        <w:tc>
          <w:tcPr>
            <w:tcW w:w="2977" w:type="dxa"/>
            <w:vAlign w:val="center"/>
          </w:tcPr>
          <w:p w14:paraId="1A6B35B3" w14:textId="413D9C53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Snapshot Id | Data</w:t>
            </w:r>
          </w:p>
        </w:tc>
        <w:tc>
          <w:tcPr>
            <w:tcW w:w="3119" w:type="dxa"/>
            <w:vAlign w:val="center"/>
          </w:tcPr>
          <w:p w14:paraId="1DF7C7A8" w14:textId="73A2F1A5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Ao clicar, aplica o filtro nos Gráficos</w:t>
            </w:r>
          </w:p>
        </w:tc>
        <w:tc>
          <w:tcPr>
            <w:tcW w:w="2252" w:type="dxa"/>
            <w:vAlign w:val="center"/>
          </w:tcPr>
          <w:p w14:paraId="45B33147" w14:textId="4D1D2A72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superior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esquerdo.</w:t>
            </w:r>
          </w:p>
        </w:tc>
      </w:tr>
      <w:tr w:rsidR="004835A5" w:rsidRPr="00B27225" w14:paraId="750386AA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0A05F90F" w14:textId="77777777" w:rsidR="004835A5" w:rsidRPr="00E13880" w:rsidRDefault="004835A5" w:rsidP="004835A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GRÁFICOS</w:t>
            </w:r>
          </w:p>
        </w:tc>
        <w:tc>
          <w:tcPr>
            <w:tcW w:w="2977" w:type="dxa"/>
            <w:vAlign w:val="center"/>
          </w:tcPr>
          <w:p w14:paraId="22306FF2" w14:textId="6A604386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Indicam o percentual de conformidade e de inconformidade, para os batimentos Minha Oi X CRM </w:t>
            </w:r>
            <w:r>
              <w:rPr>
                <w:rFonts w:ascii="Arial" w:hAnsi="Arial" w:cs="Arial"/>
                <w:sz w:val="16"/>
                <w:szCs w:val="16"/>
              </w:rPr>
              <w:t>Móvel Pré</w:t>
            </w:r>
          </w:p>
        </w:tc>
        <w:tc>
          <w:tcPr>
            <w:tcW w:w="3119" w:type="dxa"/>
            <w:vAlign w:val="center"/>
          </w:tcPr>
          <w:p w14:paraId="374352EF" w14:textId="48D8F110" w:rsidR="004835A5" w:rsidRPr="00E13880" w:rsidRDefault="00D153E6" w:rsidP="000002A0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</w:t>
            </w:r>
            <w:r>
              <w:rPr>
                <w:rFonts w:ascii="Arial" w:hAnsi="Arial" w:cs="Arial"/>
                <w:sz w:val="16"/>
                <w:szCs w:val="16"/>
              </w:rPr>
              <w:t xml:space="preserve"> para tela de Detalhamento do alarme, passando como parâmetro o ciclo e o tipo produto</w:t>
            </w:r>
          </w:p>
        </w:tc>
        <w:tc>
          <w:tcPr>
            <w:tcW w:w="2252" w:type="dxa"/>
          </w:tcPr>
          <w:p w14:paraId="2CD16142" w14:textId="77777777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Posição: inferior esquerdo.</w:t>
            </w:r>
          </w:p>
          <w:p w14:paraId="778CF0EC" w14:textId="77777777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Esperado 0, atingiu 0 a 10% verde, de 10 a 20% amarelo, &gt; 20% vermelho;</w:t>
            </w:r>
          </w:p>
        </w:tc>
      </w:tr>
    </w:tbl>
    <w:p w14:paraId="23522E8E" w14:textId="77777777" w:rsidR="00C551E9" w:rsidRPr="00FC2356" w:rsidRDefault="00C551E9" w:rsidP="00C551E9">
      <w:pPr>
        <w:rPr>
          <w:b/>
          <w:lang w:eastAsia="en-US"/>
        </w:rPr>
      </w:pPr>
    </w:p>
    <w:p w14:paraId="0AC0F489" w14:textId="4707AEF1" w:rsidR="004835A5" w:rsidRPr="00FC2356" w:rsidRDefault="004835A5" w:rsidP="004835A5">
      <w:pPr>
        <w:pStyle w:val="Heading6"/>
        <w:rPr>
          <w:lang w:val="pt-BR"/>
        </w:rPr>
      </w:pPr>
      <w:r w:rsidRPr="00FC2356">
        <w:rPr>
          <w:lang w:val="pt-BR"/>
        </w:rPr>
        <w:t xml:space="preserve">Detalhamento </w:t>
      </w:r>
      <w:r>
        <w:rPr>
          <w:lang w:val="pt-BR"/>
        </w:rPr>
        <w:t>dos KPIs, divergência por tipo de alarme (Drilldown nível 2, TV)</w:t>
      </w:r>
    </w:p>
    <w:p w14:paraId="2771E398" w14:textId="77777777" w:rsidR="004835A5" w:rsidRDefault="004835A5" w:rsidP="004835A5">
      <w:pPr>
        <w:rPr>
          <w:rFonts w:ascii="Arial" w:hAnsi="Arial" w:cs="Arial"/>
          <w:lang w:eastAsia="en-US"/>
        </w:rPr>
      </w:pPr>
      <w:r w:rsidRPr="0063446B">
        <w:rPr>
          <w:rFonts w:ascii="Arial" w:hAnsi="Arial" w:cs="Arial"/>
          <w:lang w:eastAsia="en-US"/>
        </w:rPr>
        <w:t xml:space="preserve">A </w:t>
      </w:r>
      <w:r>
        <w:rPr>
          <w:rFonts w:ascii="Arial" w:hAnsi="Arial" w:cs="Arial"/>
          <w:lang w:eastAsia="en-US"/>
        </w:rPr>
        <w:t>tela com o detalhamento dos KPIs (divergência por tipo de alarme) deve</w:t>
      </w:r>
      <w:r w:rsidRPr="00B27225">
        <w:rPr>
          <w:rFonts w:ascii="Arial" w:hAnsi="Arial" w:cs="Arial"/>
          <w:lang w:eastAsia="en-US"/>
        </w:rPr>
        <w:t xml:space="preserve"> seguir o layout</w:t>
      </w:r>
      <w:r>
        <w:rPr>
          <w:rFonts w:ascii="Arial" w:hAnsi="Arial" w:cs="Arial"/>
          <w:lang w:eastAsia="en-US"/>
        </w:rPr>
        <w:t>:</w:t>
      </w:r>
    </w:p>
    <w:p w14:paraId="5734FE0E" w14:textId="450FE775" w:rsidR="004835A5" w:rsidRDefault="00A519F5" w:rsidP="004835A5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E2F47CD" wp14:editId="1804E4A7">
            <wp:extent cx="6480810" cy="4060825"/>
            <wp:effectExtent l="19050" t="19050" r="15240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ILL DOWN 2TV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6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35600" w14:textId="18C86969" w:rsidR="004835A5" w:rsidRDefault="004835A5" w:rsidP="004835A5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Está tela será acessada a partir do clique no KPI da tela detalhamento do Gráfico MOI x CRM, e receberá como filtro o </w:t>
      </w:r>
      <w:r w:rsidR="00686B6B">
        <w:rPr>
          <w:rFonts w:ascii="Arial" w:hAnsi="Arial" w:cs="Arial"/>
          <w:lang w:eastAsia="en-US"/>
        </w:rPr>
        <w:t>Snapshot</w:t>
      </w:r>
      <w:r>
        <w:rPr>
          <w:rFonts w:ascii="Arial" w:hAnsi="Arial" w:cs="Arial"/>
          <w:lang w:eastAsia="en-US"/>
        </w:rPr>
        <w:t xml:space="preserve"> mais atua</w:t>
      </w:r>
      <w:r w:rsidR="00A519F5">
        <w:rPr>
          <w:rFonts w:ascii="Arial" w:hAnsi="Arial" w:cs="Arial"/>
          <w:lang w:eastAsia="en-US"/>
        </w:rPr>
        <w:t>l finalizado</w:t>
      </w:r>
      <w:r>
        <w:rPr>
          <w:rFonts w:ascii="Arial" w:hAnsi="Arial" w:cs="Arial"/>
          <w:lang w:eastAsia="en-US"/>
        </w:rPr>
        <w:t xml:space="preserve"> o Tipo de Produto</w:t>
      </w:r>
      <w:r w:rsidR="00A519F5">
        <w:rPr>
          <w:rFonts w:ascii="Arial" w:hAnsi="Arial" w:cs="Arial"/>
          <w:lang w:eastAsia="en-US"/>
        </w:rPr>
        <w:t xml:space="preserve"> e Status Terminal</w:t>
      </w:r>
      <w:r>
        <w:rPr>
          <w:rFonts w:ascii="Arial" w:hAnsi="Arial" w:cs="Arial"/>
          <w:lang w:eastAsia="en-US"/>
        </w:rPr>
        <w:t>.</w:t>
      </w:r>
    </w:p>
    <w:p w14:paraId="4606FB97" w14:textId="77777777" w:rsidR="004835A5" w:rsidRPr="00B27225" w:rsidRDefault="004835A5" w:rsidP="004835A5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4835A5" w:rsidRPr="00B27225" w14:paraId="13F86353" w14:textId="77777777" w:rsidTr="002258AD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14EEB589" w14:textId="77777777" w:rsidR="004835A5" w:rsidRPr="00E13880" w:rsidRDefault="004835A5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24B70EE8" w14:textId="77777777" w:rsidR="004835A5" w:rsidRPr="00E13880" w:rsidRDefault="004835A5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1DC38E5C" w14:textId="77777777" w:rsidR="004835A5" w:rsidRPr="00E13880" w:rsidRDefault="004835A5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72391C1C" w14:textId="77777777" w:rsidR="004835A5" w:rsidRPr="00E13880" w:rsidRDefault="004835A5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4835A5" w:rsidRPr="00B27225" w14:paraId="2F51A01F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0D6AB8E0" w14:textId="4511E8C0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FILTRO</w:t>
            </w:r>
          </w:p>
        </w:tc>
        <w:tc>
          <w:tcPr>
            <w:tcW w:w="2977" w:type="dxa"/>
            <w:vAlign w:val="center"/>
          </w:tcPr>
          <w:p w14:paraId="5243301B" w14:textId="5B1AE484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Snapshot Id | Data</w:t>
            </w:r>
          </w:p>
        </w:tc>
        <w:tc>
          <w:tcPr>
            <w:tcW w:w="3119" w:type="dxa"/>
            <w:vAlign w:val="center"/>
          </w:tcPr>
          <w:p w14:paraId="769967A1" w14:textId="31BD82D5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Ao clicar, aplica o filtro nos Gráficos</w:t>
            </w:r>
          </w:p>
        </w:tc>
        <w:tc>
          <w:tcPr>
            <w:tcW w:w="2252" w:type="dxa"/>
            <w:vAlign w:val="center"/>
          </w:tcPr>
          <w:p w14:paraId="762973EF" w14:textId="4E50E7EA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>
              <w:rPr>
                <w:rFonts w:ascii="Arial" w:hAnsi="Arial" w:cs="Arial"/>
                <w:sz w:val="16"/>
                <w:szCs w:val="16"/>
              </w:rPr>
              <w:t>superior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esquerdo.</w:t>
            </w:r>
          </w:p>
        </w:tc>
      </w:tr>
      <w:tr w:rsidR="004835A5" w:rsidRPr="00B27225" w14:paraId="77620CB8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3B071216" w14:textId="77777777" w:rsidR="004835A5" w:rsidRPr="00E13880" w:rsidRDefault="004835A5" w:rsidP="004835A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GRÁFICOS</w:t>
            </w:r>
          </w:p>
        </w:tc>
        <w:tc>
          <w:tcPr>
            <w:tcW w:w="2977" w:type="dxa"/>
            <w:vAlign w:val="center"/>
          </w:tcPr>
          <w:p w14:paraId="194DB2E8" w14:textId="77777777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Indicam o percentual de conformidade e de inconformidade, para os batimentos Minha Oi X CRM </w:t>
            </w:r>
            <w:r>
              <w:rPr>
                <w:rFonts w:ascii="Arial" w:hAnsi="Arial" w:cs="Arial"/>
                <w:sz w:val="16"/>
                <w:szCs w:val="16"/>
              </w:rPr>
              <w:t>Móvel Pré</w:t>
            </w:r>
          </w:p>
        </w:tc>
        <w:tc>
          <w:tcPr>
            <w:tcW w:w="3119" w:type="dxa"/>
            <w:vAlign w:val="center"/>
          </w:tcPr>
          <w:p w14:paraId="54D52ABF" w14:textId="17D004AB" w:rsidR="004835A5" w:rsidRPr="00E13880" w:rsidRDefault="00D153E6" w:rsidP="00686B6B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Ao clicar, vai</w:t>
            </w:r>
            <w:r>
              <w:rPr>
                <w:rFonts w:ascii="Arial" w:hAnsi="Arial" w:cs="Arial"/>
                <w:sz w:val="16"/>
                <w:szCs w:val="16"/>
              </w:rPr>
              <w:t xml:space="preserve"> para tela de Detalhamento do alarme, passando como parâmetro o </w:t>
            </w:r>
            <w:r w:rsidR="00686B6B">
              <w:rPr>
                <w:rFonts w:ascii="Arial" w:hAnsi="Arial" w:cs="Arial"/>
                <w:sz w:val="16"/>
                <w:szCs w:val="16"/>
              </w:rPr>
              <w:t>Snapshot</w:t>
            </w:r>
            <w:r>
              <w:rPr>
                <w:rFonts w:ascii="Arial" w:hAnsi="Arial" w:cs="Arial"/>
                <w:sz w:val="16"/>
                <w:szCs w:val="16"/>
              </w:rPr>
              <w:t xml:space="preserve"> e o tipo produto</w:t>
            </w:r>
          </w:p>
        </w:tc>
        <w:tc>
          <w:tcPr>
            <w:tcW w:w="2252" w:type="dxa"/>
          </w:tcPr>
          <w:p w14:paraId="10D5D1A2" w14:textId="77777777" w:rsidR="004835A5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Posição: inferior esquerdo.</w:t>
            </w:r>
          </w:p>
          <w:p w14:paraId="75D7EB12" w14:textId="77777777" w:rsidR="004835A5" w:rsidRPr="00E13880" w:rsidRDefault="004835A5" w:rsidP="004835A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Esperado 0, atingiu 0 a 10% verde, de 10 a 20% amarelo, &gt; 20% vermelho;</w:t>
            </w:r>
          </w:p>
        </w:tc>
      </w:tr>
    </w:tbl>
    <w:p w14:paraId="078EE05D" w14:textId="77777777" w:rsidR="004835A5" w:rsidRPr="00FC2356" w:rsidRDefault="004835A5" w:rsidP="004835A5">
      <w:pPr>
        <w:rPr>
          <w:b/>
          <w:lang w:eastAsia="en-US"/>
        </w:rPr>
      </w:pPr>
    </w:p>
    <w:p w14:paraId="0133E121" w14:textId="45941124" w:rsidR="000002A0" w:rsidRPr="00FC2356" w:rsidRDefault="000002A0" w:rsidP="000002A0">
      <w:pPr>
        <w:pStyle w:val="Heading6"/>
        <w:rPr>
          <w:lang w:val="pt-BR"/>
        </w:rPr>
      </w:pPr>
      <w:r w:rsidRPr="00FC2356">
        <w:rPr>
          <w:lang w:val="pt-BR"/>
        </w:rPr>
        <w:t xml:space="preserve">Detalhamento </w:t>
      </w:r>
      <w:r>
        <w:rPr>
          <w:lang w:val="pt-BR"/>
        </w:rPr>
        <w:t>dos Alarmes (Drilldown nível 3)</w:t>
      </w:r>
    </w:p>
    <w:p w14:paraId="3E5066F6" w14:textId="1289DAB5" w:rsidR="000002A0" w:rsidRDefault="000002A0" w:rsidP="000002A0">
      <w:pPr>
        <w:rPr>
          <w:rFonts w:ascii="Arial" w:hAnsi="Arial" w:cs="Arial"/>
          <w:lang w:eastAsia="en-US"/>
        </w:rPr>
      </w:pPr>
      <w:r w:rsidRPr="0063446B">
        <w:rPr>
          <w:rFonts w:ascii="Arial" w:hAnsi="Arial" w:cs="Arial"/>
          <w:lang w:eastAsia="en-US"/>
        </w:rPr>
        <w:t xml:space="preserve">A </w:t>
      </w:r>
      <w:r>
        <w:rPr>
          <w:rFonts w:ascii="Arial" w:hAnsi="Arial" w:cs="Arial"/>
          <w:lang w:eastAsia="en-US"/>
        </w:rPr>
        <w:t>tela com o detalhamento dos Alarmes deve</w:t>
      </w:r>
      <w:r w:rsidRPr="00B27225">
        <w:rPr>
          <w:rFonts w:ascii="Arial" w:hAnsi="Arial" w:cs="Arial"/>
          <w:lang w:eastAsia="en-US"/>
        </w:rPr>
        <w:t xml:space="preserve"> seguir o layout</w:t>
      </w:r>
      <w:r>
        <w:rPr>
          <w:rFonts w:ascii="Arial" w:hAnsi="Arial" w:cs="Arial"/>
          <w:lang w:eastAsia="en-US"/>
        </w:rPr>
        <w:t>:</w:t>
      </w:r>
    </w:p>
    <w:p w14:paraId="2D8AB925" w14:textId="0DBDC05C" w:rsidR="000002A0" w:rsidRDefault="00A519F5" w:rsidP="000002A0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389503B" wp14:editId="3C1C828F">
            <wp:extent cx="6480810" cy="1426845"/>
            <wp:effectExtent l="19050" t="19050" r="15240" b="209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ILL DOWN 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268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ED9436" w14:textId="618EDE6C" w:rsidR="000002A0" w:rsidRDefault="000002A0" w:rsidP="000002A0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Está tela será acessada a partir do clique no KPI da tela detalhamento do KPI, e receberá como filtro o </w:t>
      </w:r>
      <w:r w:rsidR="00686B6B">
        <w:rPr>
          <w:rFonts w:ascii="Arial" w:hAnsi="Arial" w:cs="Arial"/>
          <w:lang w:eastAsia="en-US"/>
        </w:rPr>
        <w:t>Snapshot</w:t>
      </w:r>
      <w:r>
        <w:rPr>
          <w:rFonts w:ascii="Arial" w:hAnsi="Arial" w:cs="Arial"/>
          <w:lang w:eastAsia="en-US"/>
        </w:rPr>
        <w:t xml:space="preserve"> mais atual finalizado e o Tipo de Produto.</w:t>
      </w:r>
    </w:p>
    <w:p w14:paraId="5E5BB84D" w14:textId="77777777" w:rsidR="000002A0" w:rsidRPr="00B27225" w:rsidRDefault="000002A0" w:rsidP="000002A0">
      <w:pPr>
        <w:rPr>
          <w:rFonts w:ascii="Arial" w:hAnsi="Arial" w:cs="Arial"/>
          <w:lang w:eastAsia="en-US"/>
        </w:rPr>
      </w:pPr>
    </w:p>
    <w:tbl>
      <w:tblPr>
        <w:tblW w:w="100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977"/>
        <w:gridCol w:w="3119"/>
        <w:gridCol w:w="2252"/>
      </w:tblGrid>
      <w:tr w:rsidR="000002A0" w:rsidRPr="00B27225" w14:paraId="497F36A8" w14:textId="77777777" w:rsidTr="002258AD">
        <w:trPr>
          <w:trHeight w:val="358"/>
        </w:trPr>
        <w:tc>
          <w:tcPr>
            <w:tcW w:w="1701" w:type="dxa"/>
            <w:shd w:val="clear" w:color="FFFFFF" w:fill="C0C0C0"/>
            <w:noWrap/>
            <w:vAlign w:val="center"/>
            <w:hideMark/>
          </w:tcPr>
          <w:p w14:paraId="7FBA5642" w14:textId="77777777" w:rsidR="000002A0" w:rsidRPr="00E13880" w:rsidRDefault="000002A0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 xml:space="preserve">COMPONENTE 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2A8C1E95" w14:textId="77777777" w:rsidR="000002A0" w:rsidRPr="00E13880" w:rsidRDefault="000002A0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CAMPOS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5C7E16AA" w14:textId="77777777" w:rsidR="000002A0" w:rsidRPr="00E13880" w:rsidRDefault="000002A0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AÇÃO</w:t>
            </w:r>
          </w:p>
        </w:tc>
        <w:tc>
          <w:tcPr>
            <w:tcW w:w="2252" w:type="dxa"/>
            <w:shd w:val="clear" w:color="auto" w:fill="BFBFBF" w:themeFill="background1" w:themeFillShade="BF"/>
          </w:tcPr>
          <w:p w14:paraId="6C385E1C" w14:textId="77777777" w:rsidR="000002A0" w:rsidRPr="00E13880" w:rsidRDefault="000002A0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13880">
              <w:rPr>
                <w:rFonts w:ascii="Arial" w:hAnsi="Arial" w:cs="Arial"/>
                <w:color w:val="000000"/>
                <w:sz w:val="16"/>
                <w:szCs w:val="16"/>
              </w:rPr>
              <w:t>DETALHAMENTO</w:t>
            </w:r>
          </w:p>
        </w:tc>
      </w:tr>
      <w:tr w:rsidR="000002A0" w:rsidRPr="00B27225" w14:paraId="2146815A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3060A6D2" w14:textId="77777777" w:rsidR="000002A0" w:rsidRDefault="000002A0" w:rsidP="002258A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FILTRO</w:t>
            </w:r>
          </w:p>
        </w:tc>
        <w:tc>
          <w:tcPr>
            <w:tcW w:w="2977" w:type="dxa"/>
            <w:vAlign w:val="center"/>
          </w:tcPr>
          <w:p w14:paraId="06EC8D53" w14:textId="1CB423F6" w:rsidR="000002A0" w:rsidRPr="00E13880" w:rsidRDefault="000002A0" w:rsidP="002258A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Snapshot Id | Data</w:t>
            </w:r>
            <w:r w:rsidR="00A509D7">
              <w:rPr>
                <w:rFonts w:ascii="Arial" w:hAnsi="Arial" w:cs="Arial"/>
                <w:sz w:val="16"/>
                <w:szCs w:val="16"/>
              </w:rPr>
              <w:t>, CPF, TERMINAL, CRM, CONTRATO, ALARME</w:t>
            </w:r>
          </w:p>
        </w:tc>
        <w:tc>
          <w:tcPr>
            <w:tcW w:w="3119" w:type="dxa"/>
            <w:vAlign w:val="center"/>
          </w:tcPr>
          <w:p w14:paraId="3BF6641F" w14:textId="7D088D4D" w:rsidR="000002A0" w:rsidRDefault="000002A0" w:rsidP="00A509D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Ao clicar, aplica o filtro </w:t>
            </w:r>
            <w:r w:rsidR="00A509D7">
              <w:rPr>
                <w:rFonts w:ascii="Arial" w:hAnsi="Arial" w:cs="Arial"/>
                <w:sz w:val="16"/>
                <w:szCs w:val="16"/>
              </w:rPr>
              <w:t>no Datalist</w:t>
            </w:r>
          </w:p>
        </w:tc>
        <w:tc>
          <w:tcPr>
            <w:tcW w:w="2252" w:type="dxa"/>
            <w:vAlign w:val="center"/>
          </w:tcPr>
          <w:p w14:paraId="766BD139" w14:textId="77C4E285" w:rsidR="000002A0" w:rsidRPr="00E13880" w:rsidRDefault="000002A0" w:rsidP="00A509D7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 xml:space="preserve">Posição: </w:t>
            </w:r>
            <w:r w:rsidR="00A509D7">
              <w:rPr>
                <w:rFonts w:ascii="Arial" w:hAnsi="Arial" w:cs="Arial"/>
                <w:sz w:val="16"/>
                <w:szCs w:val="16"/>
              </w:rPr>
              <w:t>lateral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esquerdo.</w:t>
            </w:r>
          </w:p>
        </w:tc>
      </w:tr>
      <w:tr w:rsidR="000002A0" w:rsidRPr="00B27225" w14:paraId="01CBE45F" w14:textId="77777777" w:rsidTr="002258AD">
        <w:trPr>
          <w:trHeight w:val="473"/>
        </w:trPr>
        <w:tc>
          <w:tcPr>
            <w:tcW w:w="1701" w:type="dxa"/>
            <w:shd w:val="clear" w:color="auto" w:fill="auto"/>
            <w:noWrap/>
            <w:vAlign w:val="center"/>
          </w:tcPr>
          <w:p w14:paraId="28DD2719" w14:textId="7A15E0C4" w:rsidR="000002A0" w:rsidRPr="00E13880" w:rsidRDefault="00A509D7" w:rsidP="002258A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DATALIST</w:t>
            </w:r>
          </w:p>
        </w:tc>
        <w:tc>
          <w:tcPr>
            <w:tcW w:w="2977" w:type="dxa"/>
            <w:vAlign w:val="center"/>
          </w:tcPr>
          <w:p w14:paraId="4731B5E9" w14:textId="011CCBC1" w:rsidR="000002A0" w:rsidRPr="00E13880" w:rsidRDefault="00A509D7" w:rsidP="002258A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Apresenta todos os campos gravados no alarme</w:t>
            </w:r>
          </w:p>
        </w:tc>
        <w:tc>
          <w:tcPr>
            <w:tcW w:w="3119" w:type="dxa"/>
            <w:vAlign w:val="center"/>
          </w:tcPr>
          <w:p w14:paraId="591C7E97" w14:textId="48C14C28" w:rsidR="000002A0" w:rsidRPr="00E13880" w:rsidRDefault="000002A0" w:rsidP="002258A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2" w:type="dxa"/>
          </w:tcPr>
          <w:p w14:paraId="3531439E" w14:textId="2917AEC2" w:rsidR="000002A0" w:rsidRDefault="000002A0" w:rsidP="002258AD">
            <w:pPr>
              <w:rPr>
                <w:rFonts w:ascii="Arial" w:hAnsi="Arial" w:cs="Arial"/>
                <w:sz w:val="16"/>
                <w:szCs w:val="16"/>
              </w:rPr>
            </w:pPr>
            <w:r w:rsidRPr="00E13880">
              <w:rPr>
                <w:rFonts w:ascii="Arial" w:hAnsi="Arial" w:cs="Arial"/>
                <w:sz w:val="16"/>
                <w:szCs w:val="16"/>
              </w:rPr>
              <w:t>Posição:</w:t>
            </w:r>
            <w:r w:rsidR="00A509D7">
              <w:rPr>
                <w:rFonts w:ascii="Arial" w:hAnsi="Arial" w:cs="Arial"/>
                <w:sz w:val="16"/>
                <w:szCs w:val="16"/>
              </w:rPr>
              <w:t xml:space="preserve"> lateral</w:t>
            </w:r>
            <w:r w:rsidRPr="00E13880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A509D7">
              <w:rPr>
                <w:rFonts w:ascii="Arial" w:hAnsi="Arial" w:cs="Arial"/>
                <w:sz w:val="16"/>
                <w:szCs w:val="16"/>
              </w:rPr>
              <w:t>direito</w:t>
            </w:r>
            <w:r w:rsidRPr="00E13880">
              <w:rPr>
                <w:rFonts w:ascii="Arial" w:hAnsi="Arial" w:cs="Arial"/>
                <w:sz w:val="16"/>
                <w:szCs w:val="16"/>
              </w:rPr>
              <w:t>.</w:t>
            </w:r>
          </w:p>
          <w:p w14:paraId="3DFBD94B" w14:textId="3A937858" w:rsidR="000002A0" w:rsidRPr="00E13880" w:rsidRDefault="000002A0" w:rsidP="002258A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0604C6FD" w14:textId="77777777" w:rsidR="000002A0" w:rsidRPr="00FC2356" w:rsidRDefault="000002A0" w:rsidP="000002A0">
      <w:pPr>
        <w:rPr>
          <w:b/>
          <w:lang w:eastAsia="en-US"/>
        </w:rPr>
      </w:pPr>
    </w:p>
    <w:p w14:paraId="00528D6A" w14:textId="77777777" w:rsidR="000002A0" w:rsidRPr="00FC2356" w:rsidRDefault="000002A0" w:rsidP="000002A0">
      <w:pPr>
        <w:rPr>
          <w:b/>
          <w:lang w:eastAsia="en-US"/>
        </w:rPr>
      </w:pPr>
    </w:p>
    <w:p w14:paraId="66632C37" w14:textId="77777777" w:rsidR="000A184E" w:rsidRDefault="000A184E" w:rsidP="0063446B">
      <w:pPr>
        <w:rPr>
          <w:b/>
          <w:lang w:eastAsia="en-US"/>
        </w:rPr>
      </w:pPr>
    </w:p>
    <w:p w14:paraId="3BF662E1" w14:textId="43658FC3" w:rsidR="004E2437" w:rsidRPr="004E2437" w:rsidRDefault="007C7390" w:rsidP="000A0479">
      <w:pPr>
        <w:pStyle w:val="Heading3"/>
      </w:pPr>
      <w:r>
        <w:t>Volume</w:t>
      </w:r>
      <w:r w:rsidR="004E2437">
        <w:t>tria</w:t>
      </w:r>
    </w:p>
    <w:p w14:paraId="4A2CABF5" w14:textId="77777777" w:rsidR="004E2437" w:rsidRDefault="004E2437" w:rsidP="004E2437">
      <w:pPr>
        <w:pStyle w:val="Heading4"/>
      </w:pPr>
      <w:r>
        <w:t>CDI</w:t>
      </w:r>
    </w:p>
    <w:p w14:paraId="78B638E2" w14:textId="77777777" w:rsidR="00143AF2" w:rsidRDefault="00143AF2" w:rsidP="00143AF2">
      <w:pPr>
        <w:rPr>
          <w:rFonts w:ascii="Arial" w:hAnsi="Arial" w:cs="Arial"/>
          <w:lang w:val="en-US" w:eastAsia="en-US"/>
        </w:rPr>
      </w:pPr>
      <w:r w:rsidRPr="00D026FF">
        <w:rPr>
          <w:rFonts w:ascii="Arial" w:hAnsi="Arial" w:cs="Arial"/>
          <w:lang w:val="en-US" w:eastAsia="en-US"/>
        </w:rPr>
        <w:t>Levantamento de volumetria estimado:</w:t>
      </w:r>
    </w:p>
    <w:p w14:paraId="01B13F39" w14:textId="77777777" w:rsidR="00143AF2" w:rsidRDefault="00143AF2" w:rsidP="00143AF2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lang w:val="en-US"/>
        </w:rPr>
      </w:pPr>
      <w:r w:rsidRPr="00D026FF">
        <w:rPr>
          <w:rFonts w:ascii="Arial" w:hAnsi="Arial" w:cs="Arial"/>
          <w:sz w:val="22"/>
          <w:lang w:val="en-US"/>
        </w:rPr>
        <w:t xml:space="preserve">Atual </w:t>
      </w:r>
      <w:r w:rsidRPr="00D026FF">
        <w:rPr>
          <w:rFonts w:ascii="Arial" w:hAnsi="Arial" w:cs="Arial"/>
          <w:b/>
          <w:sz w:val="22"/>
          <w:lang w:val="en-US"/>
        </w:rPr>
        <w:t>~10.000.000</w:t>
      </w:r>
      <w:r>
        <w:rPr>
          <w:rFonts w:ascii="Arial" w:hAnsi="Arial" w:cs="Arial"/>
          <w:b/>
          <w:sz w:val="22"/>
          <w:lang w:val="en-US"/>
        </w:rPr>
        <w:t xml:space="preserve"> (~10 milhões) </w:t>
      </w:r>
      <w:r>
        <w:rPr>
          <w:rFonts w:ascii="Arial" w:hAnsi="Arial" w:cs="Arial"/>
          <w:sz w:val="22"/>
          <w:lang w:val="en-US"/>
        </w:rPr>
        <w:t>de registros</w:t>
      </w:r>
    </w:p>
    <w:p w14:paraId="07D330C6" w14:textId="77777777" w:rsidR="00143AF2" w:rsidRPr="00D026FF" w:rsidRDefault="00143AF2" w:rsidP="00143AF2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Futuro </w:t>
      </w:r>
      <w:r w:rsidRPr="00D026FF">
        <w:rPr>
          <w:rFonts w:ascii="Arial" w:hAnsi="Arial" w:cs="Arial"/>
          <w:b/>
          <w:sz w:val="22"/>
          <w:lang w:val="en-US"/>
        </w:rPr>
        <w:t>~10.000.000</w:t>
      </w:r>
      <w:r>
        <w:rPr>
          <w:rFonts w:ascii="Arial" w:hAnsi="Arial" w:cs="Arial"/>
          <w:b/>
          <w:sz w:val="22"/>
          <w:lang w:val="en-US"/>
        </w:rPr>
        <w:t xml:space="preserve"> (~10 milhões) </w:t>
      </w:r>
      <w:r>
        <w:rPr>
          <w:rFonts w:ascii="Arial" w:hAnsi="Arial" w:cs="Arial"/>
          <w:sz w:val="22"/>
          <w:lang w:val="en-US"/>
        </w:rPr>
        <w:t>de registros</w:t>
      </w:r>
    </w:p>
    <w:p w14:paraId="77F5EA06" w14:textId="77777777" w:rsidR="004E2437" w:rsidRDefault="004E2437" w:rsidP="004E2437">
      <w:pPr>
        <w:pStyle w:val="Heading4"/>
      </w:pPr>
      <w:r w:rsidRPr="005A71F5">
        <w:t xml:space="preserve">SAC </w:t>
      </w:r>
    </w:p>
    <w:p w14:paraId="671ABFAA" w14:textId="77777777" w:rsidR="004E2437" w:rsidRDefault="004E2437" w:rsidP="004E2437">
      <w:pPr>
        <w:pStyle w:val="Heading4"/>
      </w:pPr>
      <w:r w:rsidRPr="005A71F5">
        <w:t xml:space="preserve">STC </w:t>
      </w:r>
    </w:p>
    <w:p w14:paraId="546A3E91" w14:textId="1322D277" w:rsidR="00472B00" w:rsidRPr="00E121D9" w:rsidRDefault="00472B00" w:rsidP="00472B00">
      <w:pPr>
        <w:rPr>
          <w:lang w:eastAsia="en-US"/>
        </w:rPr>
      </w:pPr>
      <w:r w:rsidRPr="007C7390">
        <w:rPr>
          <w:rFonts w:ascii="Arial" w:hAnsi="Arial" w:cs="Arial"/>
          <w:lang w:eastAsia="en-US"/>
        </w:rPr>
        <w:t>Levantamento de Volumetria disponibilizado pela frente do</w:t>
      </w:r>
      <w:r>
        <w:rPr>
          <w:rFonts w:ascii="Arial" w:hAnsi="Arial" w:cs="Arial"/>
          <w:lang w:eastAsia="en-US"/>
        </w:rPr>
        <w:t xml:space="preserve"> STC:</w:t>
      </w:r>
    </w:p>
    <w:p w14:paraId="04C2FBE0" w14:textId="77777777" w:rsidR="00472B00" w:rsidRPr="00472B00" w:rsidRDefault="00472B00" w:rsidP="00472B00">
      <w:pPr>
        <w:pStyle w:val="ListParagraph"/>
        <w:numPr>
          <w:ilvl w:val="0"/>
          <w:numId w:val="31"/>
        </w:numPr>
        <w:rPr>
          <w:rFonts w:ascii="Arial" w:hAnsi="Arial" w:cs="Arial"/>
          <w:sz w:val="24"/>
          <w:lang w:val="pt-BR"/>
        </w:rPr>
      </w:pPr>
      <w:r w:rsidRPr="00472B00">
        <w:rPr>
          <w:rFonts w:ascii="Arial" w:hAnsi="Arial" w:cs="Arial"/>
          <w:sz w:val="24"/>
          <w:lang w:val="pt-BR"/>
        </w:rPr>
        <w:t>Estima-se cerca de 720.000 terminais, sendo que a migração diária será de 30.000 terminais distribuídos em todos os sites. Tal volume não deverá comprometer a performance do processo.</w:t>
      </w:r>
    </w:p>
    <w:p w14:paraId="69F15F2A" w14:textId="77777777" w:rsidR="00472B00" w:rsidRPr="00472B00" w:rsidRDefault="00472B00" w:rsidP="00472B00">
      <w:pPr>
        <w:rPr>
          <w:lang w:eastAsia="en-US"/>
        </w:rPr>
      </w:pPr>
    </w:p>
    <w:p w14:paraId="2B87D8AD" w14:textId="77777777" w:rsidR="004E2437" w:rsidRDefault="004E2437" w:rsidP="004E2437">
      <w:pPr>
        <w:pStyle w:val="Heading4"/>
      </w:pPr>
      <w:r w:rsidRPr="005A71F5">
        <w:lastRenderedPageBreak/>
        <w:t>SBL</w:t>
      </w:r>
      <w:r>
        <w:t>8</w:t>
      </w:r>
    </w:p>
    <w:p w14:paraId="3FE4078A" w14:textId="565ABECB" w:rsidR="004E2437" w:rsidRDefault="004E2437" w:rsidP="004E2437">
      <w:pPr>
        <w:pStyle w:val="Heading4"/>
      </w:pPr>
      <w:r>
        <w:t>SBL63</w:t>
      </w:r>
      <w:r w:rsidRPr="005A71F5">
        <w:t xml:space="preserve"> </w:t>
      </w:r>
    </w:p>
    <w:p w14:paraId="71C508A3" w14:textId="2A020BB5" w:rsidR="004E2437" w:rsidRDefault="004E2437" w:rsidP="004E2437">
      <w:pPr>
        <w:pStyle w:val="Heading4"/>
      </w:pPr>
      <w:r w:rsidRPr="005A71F5">
        <w:t>SINN</w:t>
      </w:r>
    </w:p>
    <w:p w14:paraId="19AD2EB7" w14:textId="79C98BA8" w:rsidR="00E121D9" w:rsidRPr="00E121D9" w:rsidRDefault="00E121D9" w:rsidP="00E121D9">
      <w:pPr>
        <w:rPr>
          <w:lang w:eastAsia="en-US"/>
        </w:rPr>
      </w:pPr>
      <w:r w:rsidRPr="007C7390">
        <w:rPr>
          <w:rFonts w:ascii="Arial" w:hAnsi="Arial" w:cs="Arial"/>
          <w:lang w:eastAsia="en-US"/>
        </w:rPr>
        <w:t>Levantamento de Volumetria disponibilizado pela frente do</w:t>
      </w:r>
      <w:r>
        <w:rPr>
          <w:rFonts w:ascii="Arial" w:hAnsi="Arial" w:cs="Arial"/>
          <w:lang w:eastAsia="en-US"/>
        </w:rPr>
        <w:t xml:space="preserve"> SINN:</w:t>
      </w:r>
    </w:p>
    <w:p w14:paraId="0BF9FFCA" w14:textId="6DD7DB99" w:rsidR="00E121D9" w:rsidRPr="00CF2E07" w:rsidRDefault="00E121D9" w:rsidP="00E121D9">
      <w:pPr>
        <w:pStyle w:val="ListParagraph"/>
        <w:numPr>
          <w:ilvl w:val="0"/>
          <w:numId w:val="31"/>
        </w:numPr>
        <w:rPr>
          <w:rFonts w:ascii="Arial" w:hAnsi="Arial" w:cs="Arial"/>
          <w:sz w:val="24"/>
          <w:lang w:val="pt-BR"/>
        </w:rPr>
      </w:pPr>
      <w:r w:rsidRPr="00CF2E07">
        <w:rPr>
          <w:rFonts w:ascii="Arial" w:hAnsi="Arial" w:cs="Arial"/>
          <w:sz w:val="24"/>
          <w:lang w:val="pt-BR"/>
        </w:rPr>
        <w:t>Consideran</w:t>
      </w:r>
      <w:r w:rsidR="00CE3231">
        <w:rPr>
          <w:rFonts w:ascii="Arial" w:hAnsi="Arial" w:cs="Arial"/>
          <w:sz w:val="24"/>
          <w:lang w:val="pt-BR"/>
        </w:rPr>
        <w:t>do a transmissão da base Full, a</w:t>
      </w:r>
      <w:r w:rsidRPr="00CF2E07">
        <w:rPr>
          <w:rFonts w:ascii="Arial" w:hAnsi="Arial" w:cs="Arial"/>
          <w:sz w:val="24"/>
          <w:lang w:val="pt-BR"/>
        </w:rPr>
        <w:t xml:space="preserve">tualmente temos </w:t>
      </w:r>
      <w:r w:rsidRPr="00CF2E07">
        <w:rPr>
          <w:rFonts w:ascii="Arial" w:hAnsi="Arial" w:cs="Arial"/>
          <w:b/>
          <w:bCs/>
          <w:sz w:val="24"/>
          <w:lang w:val="pt-BR"/>
        </w:rPr>
        <w:t>7.183.721</w:t>
      </w:r>
      <w:r w:rsidRPr="00CF2E07">
        <w:rPr>
          <w:rFonts w:ascii="Arial" w:hAnsi="Arial" w:cs="Arial"/>
          <w:sz w:val="24"/>
          <w:lang w:val="pt-BR"/>
        </w:rPr>
        <w:t xml:space="preserve"> de registros a serem enviados, mas pode ser que a fábrica do SINN faça algum filtro de algum status de contrato que possa melhorar este número.</w:t>
      </w:r>
    </w:p>
    <w:p w14:paraId="16E658E9" w14:textId="77777777" w:rsidR="00E121D9" w:rsidRDefault="00E121D9" w:rsidP="00E121D9">
      <w:pPr>
        <w:pStyle w:val="ListParagraph"/>
        <w:numPr>
          <w:ilvl w:val="0"/>
          <w:numId w:val="31"/>
        </w:numPr>
        <w:rPr>
          <w:rFonts w:ascii="Arial" w:hAnsi="Arial" w:cs="Arial"/>
          <w:sz w:val="24"/>
          <w:lang w:val="pt-BR"/>
        </w:rPr>
      </w:pPr>
      <w:r w:rsidRPr="00CF2E07">
        <w:rPr>
          <w:rFonts w:ascii="Arial" w:hAnsi="Arial" w:cs="Arial"/>
          <w:sz w:val="24"/>
          <w:lang w:val="pt-BR"/>
        </w:rPr>
        <w:t xml:space="preserve">Sobre o extrator de </w:t>
      </w:r>
      <w:r w:rsidRPr="00CF2E07">
        <w:rPr>
          <w:rFonts w:ascii="Arial" w:hAnsi="Arial" w:cs="Arial"/>
          <w:b/>
          <w:bCs/>
          <w:sz w:val="24"/>
          <w:lang w:val="pt-BR"/>
        </w:rPr>
        <w:t>Billing</w:t>
      </w:r>
      <w:r w:rsidRPr="00CF2E07">
        <w:rPr>
          <w:rFonts w:ascii="Arial" w:hAnsi="Arial" w:cs="Arial"/>
          <w:sz w:val="24"/>
          <w:lang w:val="pt-BR"/>
        </w:rPr>
        <w:t xml:space="preserve">, no mês de Julho/2017, até o momento, geramos </w:t>
      </w:r>
      <w:r w:rsidRPr="00CF2E07">
        <w:rPr>
          <w:rFonts w:ascii="Arial" w:hAnsi="Arial" w:cs="Arial"/>
          <w:b/>
          <w:bCs/>
          <w:sz w:val="24"/>
          <w:lang w:val="pt-BR"/>
        </w:rPr>
        <w:t>765.578</w:t>
      </w:r>
      <w:r w:rsidRPr="00CF2E07">
        <w:rPr>
          <w:rFonts w:ascii="Arial" w:hAnsi="Arial" w:cs="Arial"/>
          <w:sz w:val="24"/>
          <w:lang w:val="pt-BR"/>
        </w:rPr>
        <w:t xml:space="preserve"> faturas. Em nosso alinhamento, consideramos que iremos enviar sempre o último ciclo no relatório. </w:t>
      </w:r>
    </w:p>
    <w:p w14:paraId="13C18D8E" w14:textId="77777777" w:rsidR="00B50143" w:rsidRPr="00CF2E07" w:rsidRDefault="00B50143" w:rsidP="00B50143">
      <w:pPr>
        <w:pStyle w:val="ListParagraph"/>
        <w:rPr>
          <w:rFonts w:ascii="Arial" w:hAnsi="Arial" w:cs="Arial"/>
          <w:sz w:val="24"/>
          <w:lang w:val="pt-BR"/>
        </w:rPr>
      </w:pPr>
    </w:p>
    <w:p w14:paraId="664E5D9E" w14:textId="786659DC" w:rsidR="007C7390" w:rsidRDefault="007C7390" w:rsidP="007C7390">
      <w:pPr>
        <w:pStyle w:val="Heading4"/>
      </w:pPr>
      <w:r>
        <w:t>ARBOR</w:t>
      </w:r>
    </w:p>
    <w:p w14:paraId="4B6BF78F" w14:textId="595700E1" w:rsidR="007C7390" w:rsidRPr="007C7390" w:rsidRDefault="007C7390" w:rsidP="007C7390">
      <w:pPr>
        <w:rPr>
          <w:rFonts w:ascii="Arial" w:hAnsi="Arial" w:cs="Arial"/>
          <w:lang w:eastAsia="en-US"/>
        </w:rPr>
      </w:pPr>
      <w:r w:rsidRPr="007C7390">
        <w:rPr>
          <w:rFonts w:ascii="Arial" w:hAnsi="Arial" w:cs="Arial"/>
          <w:lang w:eastAsia="en-US"/>
        </w:rPr>
        <w:t>Levantamento de Volumetria dispo</w:t>
      </w:r>
      <w:r w:rsidR="00E121D9">
        <w:rPr>
          <w:rFonts w:ascii="Arial" w:hAnsi="Arial" w:cs="Arial"/>
          <w:lang w:eastAsia="en-US"/>
        </w:rPr>
        <w:t>nibilizado pela frente do ARBOR:</w:t>
      </w:r>
    </w:p>
    <w:p w14:paraId="1686864D" w14:textId="77777777" w:rsidR="007C7390" w:rsidRPr="007C7390" w:rsidRDefault="007C7390" w:rsidP="007C7390">
      <w:pPr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 w:rsidRPr="007C7390">
        <w:rPr>
          <w:rFonts w:ascii="Arial" w:hAnsi="Arial" w:cs="Arial"/>
        </w:rPr>
        <w:t xml:space="preserve">O tempo de seleção dos dados criando uma nova tabela foi de </w:t>
      </w:r>
      <w:r w:rsidRPr="007C7390">
        <w:rPr>
          <w:rFonts w:ascii="Arial" w:hAnsi="Arial" w:cs="Arial"/>
          <w:b/>
          <w:bCs/>
        </w:rPr>
        <w:t>35 minutos</w:t>
      </w:r>
    </w:p>
    <w:p w14:paraId="41DAEDEC" w14:textId="77777777" w:rsidR="007C7390" w:rsidRPr="007C7390" w:rsidRDefault="007C7390" w:rsidP="007C7390">
      <w:pPr>
        <w:numPr>
          <w:ilvl w:val="0"/>
          <w:numId w:val="44"/>
        </w:numPr>
        <w:rPr>
          <w:rFonts w:ascii="Arial" w:hAnsi="Arial" w:cs="Arial"/>
        </w:rPr>
      </w:pPr>
      <w:r w:rsidRPr="007C7390">
        <w:rPr>
          <w:rFonts w:ascii="Arial" w:hAnsi="Arial" w:cs="Arial"/>
        </w:rPr>
        <w:t xml:space="preserve">Um total de </w:t>
      </w:r>
      <w:r w:rsidRPr="007C7390">
        <w:rPr>
          <w:rFonts w:ascii="Arial" w:hAnsi="Arial" w:cs="Arial"/>
          <w:b/>
          <w:bCs/>
        </w:rPr>
        <w:t>3.170.920</w:t>
      </w:r>
      <w:r w:rsidRPr="007C7390">
        <w:rPr>
          <w:rFonts w:ascii="Arial" w:hAnsi="Arial" w:cs="Arial"/>
        </w:rPr>
        <w:t xml:space="preserve"> (~3 milhões)</w:t>
      </w:r>
    </w:p>
    <w:p w14:paraId="06E6482F" w14:textId="77777777" w:rsidR="007C7390" w:rsidRPr="007C7390" w:rsidRDefault="007C7390" w:rsidP="007C7390">
      <w:pPr>
        <w:numPr>
          <w:ilvl w:val="0"/>
          <w:numId w:val="44"/>
        </w:numPr>
        <w:rPr>
          <w:rFonts w:ascii="Arial" w:hAnsi="Arial" w:cs="Arial"/>
        </w:rPr>
      </w:pPr>
      <w:r w:rsidRPr="007C7390">
        <w:rPr>
          <w:rFonts w:ascii="Arial" w:hAnsi="Arial" w:cs="Arial"/>
        </w:rPr>
        <w:t xml:space="preserve">Na extração, foi gerado um arquivo de </w:t>
      </w:r>
      <w:r w:rsidRPr="007C7390">
        <w:rPr>
          <w:rFonts w:ascii="Arial" w:hAnsi="Arial" w:cs="Arial"/>
          <w:b/>
          <w:bCs/>
        </w:rPr>
        <w:t>290MB</w:t>
      </w:r>
      <w:r w:rsidRPr="007C7390">
        <w:rPr>
          <w:rFonts w:ascii="Arial" w:hAnsi="Arial" w:cs="Arial"/>
        </w:rPr>
        <w:t xml:space="preserve"> que após compactado ficou em </w:t>
      </w:r>
      <w:r w:rsidRPr="007C7390">
        <w:rPr>
          <w:rFonts w:ascii="Arial" w:hAnsi="Arial" w:cs="Arial"/>
          <w:b/>
          <w:bCs/>
        </w:rPr>
        <w:t>64MB</w:t>
      </w:r>
    </w:p>
    <w:p w14:paraId="51DD5722" w14:textId="77777777" w:rsidR="007C7390" w:rsidRPr="007C7390" w:rsidRDefault="007C7390" w:rsidP="007C7390">
      <w:pPr>
        <w:rPr>
          <w:lang w:eastAsia="en-US"/>
        </w:rPr>
      </w:pPr>
    </w:p>
    <w:p w14:paraId="676A69B6" w14:textId="4991F9CF" w:rsidR="007C7390" w:rsidRDefault="007C7390" w:rsidP="007C7390">
      <w:pPr>
        <w:pStyle w:val="Heading4"/>
      </w:pPr>
      <w:r>
        <w:t>SFA</w:t>
      </w:r>
    </w:p>
    <w:p w14:paraId="09923899" w14:textId="4A424F8F" w:rsidR="007C7390" w:rsidRDefault="007C7390" w:rsidP="007C7390">
      <w:pPr>
        <w:pStyle w:val="Heading4"/>
      </w:pPr>
      <w:r>
        <w:t>SISRAF</w:t>
      </w:r>
    </w:p>
    <w:p w14:paraId="002944D5" w14:textId="6CF2F2EB" w:rsidR="007C7390" w:rsidRDefault="007C7390" w:rsidP="007C7390">
      <w:pPr>
        <w:pStyle w:val="Heading4"/>
      </w:pPr>
      <w:r>
        <w:t>PORTAL MINHA OI</w:t>
      </w:r>
    </w:p>
    <w:p w14:paraId="6ABA1019" w14:textId="7F08731C" w:rsidR="00D026FF" w:rsidRDefault="00D026FF" w:rsidP="00D026FF">
      <w:pPr>
        <w:rPr>
          <w:rFonts w:ascii="Arial" w:hAnsi="Arial" w:cs="Arial"/>
          <w:lang w:val="en-US" w:eastAsia="en-US"/>
        </w:rPr>
      </w:pPr>
      <w:r w:rsidRPr="00D026FF">
        <w:rPr>
          <w:rFonts w:ascii="Arial" w:hAnsi="Arial" w:cs="Arial"/>
          <w:lang w:val="en-US" w:eastAsia="en-US"/>
        </w:rPr>
        <w:t>Levantamento de volumetria estimado:</w:t>
      </w:r>
    </w:p>
    <w:p w14:paraId="4DE84056" w14:textId="61F30FD5" w:rsidR="00D026FF" w:rsidRDefault="00D026FF" w:rsidP="00D026FF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lang w:val="en-US"/>
        </w:rPr>
      </w:pPr>
      <w:r w:rsidRPr="00D026FF">
        <w:rPr>
          <w:rFonts w:ascii="Arial" w:hAnsi="Arial" w:cs="Arial"/>
          <w:sz w:val="22"/>
          <w:lang w:val="en-US"/>
        </w:rPr>
        <w:t xml:space="preserve">Atual </w:t>
      </w:r>
      <w:r w:rsidRPr="00D026FF">
        <w:rPr>
          <w:rFonts w:ascii="Arial" w:hAnsi="Arial" w:cs="Arial"/>
          <w:b/>
          <w:sz w:val="22"/>
          <w:lang w:val="en-US"/>
        </w:rPr>
        <w:t>~10.000.000</w:t>
      </w:r>
      <w:r>
        <w:rPr>
          <w:rFonts w:ascii="Arial" w:hAnsi="Arial" w:cs="Arial"/>
          <w:b/>
          <w:sz w:val="22"/>
          <w:lang w:val="en-US"/>
        </w:rPr>
        <w:t xml:space="preserve"> (~10 milhões) </w:t>
      </w:r>
      <w:r>
        <w:rPr>
          <w:rFonts w:ascii="Arial" w:hAnsi="Arial" w:cs="Arial"/>
          <w:sz w:val="22"/>
          <w:lang w:val="en-US"/>
        </w:rPr>
        <w:t>de registros</w:t>
      </w:r>
    </w:p>
    <w:p w14:paraId="4CD9FE06" w14:textId="56062DBB" w:rsidR="00D026FF" w:rsidRPr="00D026FF" w:rsidRDefault="00D026FF" w:rsidP="00D026FF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Futuro </w:t>
      </w:r>
      <w:r w:rsidRPr="00D026FF">
        <w:rPr>
          <w:rFonts w:ascii="Arial" w:hAnsi="Arial" w:cs="Arial"/>
          <w:b/>
          <w:sz w:val="22"/>
          <w:lang w:val="en-US"/>
        </w:rPr>
        <w:t>~10.000.000</w:t>
      </w:r>
      <w:r>
        <w:rPr>
          <w:rFonts w:ascii="Arial" w:hAnsi="Arial" w:cs="Arial"/>
          <w:b/>
          <w:sz w:val="22"/>
          <w:lang w:val="en-US"/>
        </w:rPr>
        <w:t xml:space="preserve"> (~10 milhões) </w:t>
      </w:r>
      <w:r>
        <w:rPr>
          <w:rFonts w:ascii="Arial" w:hAnsi="Arial" w:cs="Arial"/>
          <w:sz w:val="22"/>
          <w:lang w:val="en-US"/>
        </w:rPr>
        <w:t>de registros</w:t>
      </w:r>
    </w:p>
    <w:p w14:paraId="05C17BE1" w14:textId="77777777" w:rsidR="00D026FF" w:rsidRPr="00D026FF" w:rsidRDefault="00D026FF" w:rsidP="00D026FF">
      <w:pPr>
        <w:rPr>
          <w:lang w:val="en-US" w:eastAsia="en-US"/>
        </w:rPr>
      </w:pPr>
    </w:p>
    <w:p w14:paraId="17EC7B99" w14:textId="77777777" w:rsidR="007C7390" w:rsidRPr="007C7390" w:rsidRDefault="007C7390" w:rsidP="007C7390">
      <w:pPr>
        <w:rPr>
          <w:lang w:val="en-US" w:eastAsia="en-US"/>
        </w:rPr>
      </w:pPr>
    </w:p>
    <w:sectPr w:rsidR="007C7390" w:rsidRPr="007C7390" w:rsidSect="00361070">
      <w:headerReference w:type="default" r:id="rId38"/>
      <w:footerReference w:type="default" r:id="rId39"/>
      <w:pgSz w:w="12240" w:h="15840"/>
      <w:pgMar w:top="1440" w:right="1041" w:bottom="1440" w:left="993" w:header="720" w:footer="448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Maria Sumienski" w:date="2017-09-06T14:36:00Z" w:initials="MS">
    <w:p w14:paraId="0394BA26" w14:textId="3F88F818" w:rsidR="00321107" w:rsidRDefault="00321107">
      <w:pPr>
        <w:pStyle w:val="CommentText"/>
      </w:pPr>
      <w:r>
        <w:rPr>
          <w:rStyle w:val="CommentReference"/>
        </w:rPr>
        <w:annotationRef/>
      </w:r>
      <w:r>
        <w:t>Não foi localizado na SD este campo nas extrações do Portal Minha Oi</w:t>
      </w:r>
    </w:p>
  </w:comment>
  <w:comment w:id="7" w:author="Maria Sumienski" w:date="2017-08-22T10:52:00Z" w:initials="MS">
    <w:p w14:paraId="06EB56B1" w14:textId="301408DB" w:rsidR="00321107" w:rsidRDefault="00321107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Definir os limites de sucesso</w:t>
      </w:r>
    </w:p>
    <w:p w14:paraId="3CBCBFBA" w14:textId="77777777" w:rsidR="00321107" w:rsidRDefault="00321107">
      <w:pPr>
        <w:pStyle w:val="CommentText"/>
      </w:pPr>
    </w:p>
  </w:comment>
  <w:comment w:id="11" w:author="Maria Sumienski" w:date="2017-09-18T14:09:00Z" w:initials="MS">
    <w:p w14:paraId="6ED082A5" w14:textId="732A63EA" w:rsidR="00321107" w:rsidRDefault="00321107">
      <w:pPr>
        <w:pStyle w:val="CommentText"/>
      </w:pPr>
      <w:r>
        <w:rPr>
          <w:rStyle w:val="CommentReference"/>
        </w:rPr>
        <w:annotationRef/>
      </w:r>
      <w:r>
        <w:t>Tabela inicial com os domínios foi enviada pela Ana</w:t>
      </w:r>
    </w:p>
  </w:comment>
  <w:comment w:id="15" w:author="Maria Sumienski" w:date="2017-08-21T16:39:00Z" w:initials="MS">
    <w:p w14:paraId="749FAB50" w14:textId="158FB111" w:rsidR="00321107" w:rsidRDefault="00321107">
      <w:pPr>
        <w:pStyle w:val="CommentText"/>
      </w:pPr>
      <w:r>
        <w:rPr>
          <w:rStyle w:val="CommentReference"/>
        </w:rPr>
        <w:annotationRef/>
      </w:r>
      <w:r>
        <w:t>Confirmado com Eduardo na Plenária do dia 21/08/2017, que  não é parte do escopo do RAID.</w:t>
      </w:r>
    </w:p>
  </w:comment>
  <w:comment w:id="17" w:author="Maria Sumienski" w:date="2017-08-22T10:52:00Z" w:initials="MS">
    <w:p w14:paraId="22778A66" w14:textId="77777777" w:rsidR="00321107" w:rsidRDefault="00321107" w:rsidP="0063446B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Definir os limites de sucesso</w:t>
      </w:r>
    </w:p>
    <w:p w14:paraId="5F05257F" w14:textId="77777777" w:rsidR="00321107" w:rsidRDefault="00321107" w:rsidP="0063446B">
      <w:pPr>
        <w:pStyle w:val="CommentText"/>
      </w:pPr>
    </w:p>
  </w:comment>
  <w:comment w:id="18" w:author="Maria Sumienski" w:date="2017-08-22T10:52:00Z" w:initials="MS">
    <w:p w14:paraId="4AC79B41" w14:textId="77777777" w:rsidR="00321107" w:rsidRDefault="00321107" w:rsidP="00FC2356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Definir os limites de sucesso</w:t>
      </w:r>
    </w:p>
    <w:p w14:paraId="669BE51A" w14:textId="77777777" w:rsidR="00321107" w:rsidRDefault="00321107" w:rsidP="00FC2356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94BA26" w15:done="0"/>
  <w15:commentEx w15:paraId="3CBCBFBA" w15:done="0"/>
  <w15:commentEx w15:paraId="6ED082A5" w15:done="0"/>
  <w15:commentEx w15:paraId="749FAB50" w15:done="0"/>
  <w15:commentEx w15:paraId="5F05257F" w15:done="0"/>
  <w15:commentEx w15:paraId="669BE51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FA0EBE" w14:textId="77777777" w:rsidR="0083339F" w:rsidRDefault="0083339F">
      <w:r>
        <w:separator/>
      </w:r>
    </w:p>
  </w:endnote>
  <w:endnote w:type="continuationSeparator" w:id="0">
    <w:p w14:paraId="0926260B" w14:textId="77777777" w:rsidR="0083339F" w:rsidRDefault="00833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DFB4FE" w14:textId="77777777" w:rsidR="00321107" w:rsidRPr="00304415" w:rsidRDefault="00321107" w:rsidP="00DA5820">
    <w:pPr>
      <w:pStyle w:val="Footer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  <w:lang w:val="pt-BR"/>
      </w:rPr>
    </w:pPr>
    <w:r w:rsidRPr="00304415">
      <w:rPr>
        <w:rFonts w:ascii="Calibri" w:hAnsi="Calibri" w:cs="Calibri"/>
        <w:b/>
        <w:lang w:val="pt-BR"/>
      </w:rPr>
      <w:t>*Atenção: Todos os campos marcados com asterisco são obrigatórios</w:t>
    </w:r>
  </w:p>
  <w:p w14:paraId="4D2F2CC5" w14:textId="77777777" w:rsidR="00321107" w:rsidRPr="00304415" w:rsidRDefault="00321107" w:rsidP="00DA5820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  <w:lang w:val="pt-BR"/>
      </w:rPr>
    </w:pPr>
    <w:r w:rsidRPr="00304415">
      <w:rPr>
        <w:rFonts w:ascii="Calibri" w:hAnsi="Calibri" w:cs="Calibri"/>
        <w:lang w:val="pt-BR"/>
      </w:rPr>
      <w:t>Versão do template: 1.0</w:t>
    </w:r>
  </w:p>
  <w:p w14:paraId="25D559C2" w14:textId="77777777" w:rsidR="00321107" w:rsidRPr="00304415" w:rsidRDefault="00321107" w:rsidP="00DA5820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  <w:lang w:val="pt-BR"/>
      </w:rPr>
    </w:pPr>
    <w:r w:rsidRPr="00304415">
      <w:rPr>
        <w:rFonts w:ascii="Calibri" w:hAnsi="Calibri" w:cs="Calibri"/>
        <w:lang w:val="pt-BR"/>
      </w:rPr>
      <w:t>Última Atualização do template: 05/12/2014</w:t>
    </w:r>
  </w:p>
  <w:p w14:paraId="04E1394D" w14:textId="77777777" w:rsidR="00321107" w:rsidRPr="00304415" w:rsidRDefault="00321107" w:rsidP="00DA5820">
    <w:pPr>
      <w:pStyle w:val="Footer"/>
      <w:jc w:val="center"/>
      <w:rPr>
        <w:rFonts w:ascii="Calibri" w:hAnsi="Calibri" w:cs="Calibri"/>
        <w:b/>
        <w:lang w:val="pt-BR"/>
      </w:rPr>
    </w:pPr>
    <w:r w:rsidRPr="00304415">
      <w:rPr>
        <w:rFonts w:ascii="Calibri" w:hAnsi="Calibri" w:cs="Calibri"/>
        <w:b/>
        <w:lang w:val="pt-BR"/>
      </w:rPr>
      <w:t>Documento confidencial e de propriedade da Oi</w:t>
    </w:r>
  </w:p>
  <w:p w14:paraId="4F5FFFEF" w14:textId="77777777" w:rsidR="00321107" w:rsidRDefault="00321107" w:rsidP="00DA5820">
    <w:pPr>
      <w:pStyle w:val="Footer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753D5C">
      <w:rPr>
        <w:rFonts w:ascii="Calibri" w:hAnsi="Calibri" w:cs="Calibri"/>
        <w:b/>
        <w:bCs/>
        <w:noProof/>
      </w:rPr>
      <w:t>4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753D5C">
      <w:rPr>
        <w:rFonts w:ascii="Calibri" w:hAnsi="Calibri" w:cs="Calibri"/>
        <w:b/>
        <w:bCs/>
        <w:noProof/>
      </w:rPr>
      <w:t>85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C27895" w14:textId="77777777" w:rsidR="00321107" w:rsidRPr="00304415" w:rsidRDefault="00321107" w:rsidP="00DA5820">
    <w:pPr>
      <w:pStyle w:val="Footer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  <w:lang w:val="pt-BR"/>
      </w:rPr>
    </w:pPr>
    <w:r w:rsidRPr="00304415">
      <w:rPr>
        <w:rFonts w:ascii="Calibri" w:hAnsi="Calibri" w:cs="Calibri"/>
        <w:b/>
        <w:lang w:val="pt-BR"/>
      </w:rPr>
      <w:t>*Atenção: Todos os campos marcados com asterisco são obrigatórios</w:t>
    </w:r>
  </w:p>
  <w:p w14:paraId="7F98CEE1" w14:textId="77777777" w:rsidR="00321107" w:rsidRPr="00304415" w:rsidRDefault="00321107" w:rsidP="00DA5820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  <w:lang w:val="pt-BR"/>
      </w:rPr>
    </w:pPr>
    <w:r w:rsidRPr="00304415">
      <w:rPr>
        <w:rFonts w:ascii="Calibri" w:hAnsi="Calibri" w:cs="Calibri"/>
        <w:lang w:val="pt-BR"/>
      </w:rPr>
      <w:t>Versão do template: 1.0</w:t>
    </w:r>
  </w:p>
  <w:p w14:paraId="24459D61" w14:textId="77777777" w:rsidR="00321107" w:rsidRPr="00304415" w:rsidRDefault="00321107" w:rsidP="00DA5820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  <w:lang w:val="pt-BR"/>
      </w:rPr>
    </w:pPr>
    <w:r w:rsidRPr="00304415">
      <w:rPr>
        <w:rFonts w:ascii="Calibri" w:hAnsi="Calibri" w:cs="Calibri"/>
        <w:lang w:val="pt-BR"/>
      </w:rPr>
      <w:t>Última Atualização do template: 05/12/2014</w:t>
    </w:r>
  </w:p>
  <w:p w14:paraId="1DB34DA9" w14:textId="77777777" w:rsidR="00321107" w:rsidRPr="00304415" w:rsidRDefault="00321107" w:rsidP="00DA5820">
    <w:pPr>
      <w:pStyle w:val="Footer"/>
      <w:jc w:val="center"/>
      <w:rPr>
        <w:rFonts w:ascii="Calibri" w:hAnsi="Calibri" w:cs="Calibri"/>
        <w:b/>
        <w:lang w:val="pt-BR"/>
      </w:rPr>
    </w:pPr>
    <w:r w:rsidRPr="00304415">
      <w:rPr>
        <w:rFonts w:ascii="Calibri" w:hAnsi="Calibri" w:cs="Calibri"/>
        <w:b/>
        <w:lang w:val="pt-BR"/>
      </w:rPr>
      <w:t>Documento confidencial e de propriedade da Oi</w:t>
    </w:r>
  </w:p>
  <w:p w14:paraId="02B70173" w14:textId="77777777" w:rsidR="00321107" w:rsidRPr="009F5517" w:rsidRDefault="00321107" w:rsidP="00DA5820">
    <w:pPr>
      <w:pStyle w:val="Footer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753D5C">
      <w:rPr>
        <w:rFonts w:ascii="Calibri" w:hAnsi="Calibri" w:cs="Calibri"/>
        <w:b/>
        <w:bCs/>
        <w:noProof/>
      </w:rPr>
      <w:t>0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753D5C">
      <w:rPr>
        <w:rFonts w:ascii="Calibri" w:hAnsi="Calibri" w:cs="Calibri"/>
        <w:b/>
        <w:bCs/>
        <w:noProof/>
      </w:rPr>
      <w:t>85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5D468" w14:textId="77777777" w:rsidR="00321107" w:rsidRDefault="00321107" w:rsidP="00900E5D">
    <w:r>
      <w:rPr>
        <w:noProof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378CE00F" wp14:editId="327C5F71">
              <wp:simplePos x="0" y="0"/>
              <wp:positionH relativeFrom="column">
                <wp:posOffset>16510</wp:posOffset>
              </wp:positionH>
              <wp:positionV relativeFrom="paragraph">
                <wp:posOffset>93979</wp:posOffset>
              </wp:positionV>
              <wp:extent cx="6286500" cy="0"/>
              <wp:effectExtent l="0" t="0" r="19050" b="19050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9F144" id="Line 4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3pt,7.4pt" to="496.3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" strokeweight="1.15pt"/>
          </w:pict>
        </mc:Fallback>
      </mc:AlternateContent>
    </w:r>
  </w:p>
  <w:tbl>
    <w:tblPr>
      <w:tblW w:w="4757" w:type="pct"/>
      <w:tblInd w:w="250" w:type="dxa"/>
      <w:tblLayout w:type="fixed"/>
      <w:tblLook w:val="01E0" w:firstRow="1" w:lastRow="1" w:firstColumn="1" w:lastColumn="1" w:noHBand="0" w:noVBand="0"/>
    </w:tblPr>
    <w:tblGrid>
      <w:gridCol w:w="4775"/>
      <w:gridCol w:w="4935"/>
    </w:tblGrid>
    <w:tr w:rsidR="00321107" w:rsidRPr="003E2D6A" w14:paraId="6240A748" w14:textId="77777777" w:rsidTr="00B10835">
      <w:tc>
        <w:tcPr>
          <w:tcW w:w="5000" w:type="pct"/>
          <w:gridSpan w:val="2"/>
        </w:tcPr>
        <w:tbl>
          <w:tblPr>
            <w:tblW w:w="4757" w:type="pct"/>
            <w:tblInd w:w="250" w:type="dxa"/>
            <w:tblLayout w:type="fixed"/>
            <w:tblLook w:val="01E0" w:firstRow="1" w:lastRow="1" w:firstColumn="1" w:lastColumn="1" w:noHBand="0" w:noVBand="0"/>
          </w:tblPr>
          <w:tblGrid>
            <w:gridCol w:w="9033"/>
          </w:tblGrid>
          <w:tr w:rsidR="00321107" w:rsidRPr="003E2D6A" w14:paraId="36544814" w14:textId="77777777" w:rsidTr="001B3CDA">
            <w:tc>
              <w:tcPr>
                <w:tcW w:w="5000" w:type="pct"/>
              </w:tcPr>
              <w:p w14:paraId="22025D72" w14:textId="77777777" w:rsidR="00321107" w:rsidRPr="008D0C4D" w:rsidRDefault="00321107" w:rsidP="001B3CDA">
                <w:pPr>
                  <w:pStyle w:val="Footer"/>
                  <w:tabs>
                    <w:tab w:val="left" w:pos="4620"/>
                    <w:tab w:val="center" w:pos="5103"/>
                    <w:tab w:val="left" w:pos="8222"/>
                  </w:tabs>
                  <w:jc w:val="both"/>
                  <w:rPr>
                    <w:rStyle w:val="PageNumber"/>
                    <w:rFonts w:cs="Arial"/>
                    <w:snapToGrid w:val="0"/>
                    <w:sz w:val="18"/>
                    <w:lang w:val="pt-BR"/>
                  </w:rPr>
                </w:pPr>
                <w:r w:rsidRPr="008D0C4D">
                  <w:rPr>
                    <w:rStyle w:val="PageNumber"/>
                    <w:rFonts w:cs="Arial"/>
                    <w:snapToGrid w:val="0"/>
                    <w:sz w:val="18"/>
                    <w:lang w:val="pt-BR"/>
                  </w:rPr>
                  <w:t xml:space="preserve">Versão do template: </w:t>
                </w:r>
                <w:r>
                  <w:rPr>
                    <w:rStyle w:val="PageNumber"/>
                    <w:rFonts w:cs="Arial"/>
                    <w:snapToGrid w:val="0"/>
                    <w:sz w:val="18"/>
                    <w:lang w:val="pt-BR"/>
                  </w:rPr>
                  <w:t>0.1</w:t>
                </w:r>
              </w:p>
              <w:p w14:paraId="4FC792B7" w14:textId="77777777" w:rsidR="00321107" w:rsidRPr="008D0C4D" w:rsidRDefault="00321107" w:rsidP="00046667">
                <w:pPr>
                  <w:pStyle w:val="Footer"/>
                  <w:tabs>
                    <w:tab w:val="center" w:pos="5103"/>
                    <w:tab w:val="left" w:pos="8222"/>
                  </w:tabs>
                  <w:rPr>
                    <w:rStyle w:val="PageNumber"/>
                    <w:rFonts w:cs="Arial"/>
                    <w:b/>
                    <w:snapToGrid w:val="0"/>
                    <w:sz w:val="18"/>
                    <w:szCs w:val="18"/>
                    <w:lang w:val="pt-BR"/>
                  </w:rPr>
                </w:pPr>
                <w:r w:rsidRPr="008D0C4D">
                  <w:rPr>
                    <w:rStyle w:val="PageNumber"/>
                    <w:rFonts w:cs="Arial"/>
                    <w:snapToGrid w:val="0"/>
                    <w:sz w:val="18"/>
                    <w:lang w:val="pt-BR"/>
                  </w:rPr>
                  <w:t xml:space="preserve">Última atualização do Template: </w:t>
                </w:r>
                <w:r>
                  <w:rPr>
                    <w:rStyle w:val="PageNumber"/>
                    <w:rFonts w:cs="Arial"/>
                    <w:snapToGrid w:val="0"/>
                    <w:sz w:val="18"/>
                    <w:lang w:val="pt-BR"/>
                  </w:rPr>
                  <w:t>14/05/2014</w:t>
                </w:r>
              </w:p>
            </w:tc>
          </w:tr>
        </w:tbl>
        <w:p w14:paraId="5A5DF9AF" w14:textId="77777777" w:rsidR="00321107" w:rsidRPr="00B45723" w:rsidRDefault="00321107" w:rsidP="008D0C4D">
          <w:pPr>
            <w:pStyle w:val="Footer"/>
            <w:tabs>
              <w:tab w:val="center" w:pos="5103"/>
              <w:tab w:val="left" w:pos="8222"/>
            </w:tabs>
            <w:rPr>
              <w:rStyle w:val="PageNumber"/>
              <w:rFonts w:cs="Arial"/>
              <w:b/>
              <w:sz w:val="18"/>
              <w:lang w:val="pt-BR"/>
            </w:rPr>
          </w:pPr>
        </w:p>
      </w:tc>
    </w:tr>
    <w:tr w:rsidR="00321107" w:rsidRPr="003E2D6A" w14:paraId="6231C935" w14:textId="77777777" w:rsidTr="00B10835">
      <w:tc>
        <w:tcPr>
          <w:tcW w:w="2459" w:type="pct"/>
        </w:tcPr>
        <w:p w14:paraId="655E66E5" w14:textId="77777777" w:rsidR="00321107" w:rsidRPr="00900E5D" w:rsidRDefault="00321107" w:rsidP="001626CB">
          <w:pPr>
            <w:pStyle w:val="Footer"/>
            <w:tabs>
              <w:tab w:val="left" w:pos="4620"/>
              <w:tab w:val="center" w:pos="5103"/>
              <w:tab w:val="left" w:pos="8222"/>
            </w:tabs>
            <w:jc w:val="both"/>
            <w:rPr>
              <w:rStyle w:val="PageNumber"/>
              <w:rFonts w:cs="Arial"/>
              <w:snapToGrid w:val="0"/>
              <w:sz w:val="18"/>
              <w:lang w:val="pt-BR"/>
            </w:rPr>
          </w:pPr>
        </w:p>
      </w:tc>
      <w:tc>
        <w:tcPr>
          <w:tcW w:w="2541" w:type="pct"/>
        </w:tcPr>
        <w:p w14:paraId="719E550D" w14:textId="77777777" w:rsidR="00321107" w:rsidRPr="003E2D6A" w:rsidRDefault="00321107" w:rsidP="00B10835">
          <w:pPr>
            <w:pStyle w:val="Footer"/>
            <w:tabs>
              <w:tab w:val="center" w:pos="5103"/>
              <w:tab w:val="left" w:pos="8222"/>
            </w:tabs>
            <w:jc w:val="right"/>
            <w:rPr>
              <w:rStyle w:val="PageNumber"/>
              <w:rFonts w:cs="Arial"/>
              <w:snapToGrid w:val="0"/>
              <w:sz w:val="18"/>
              <w:szCs w:val="18"/>
            </w:rPr>
          </w:pP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t xml:space="preserve">Página </w:t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fldChar w:fldCharType="begin"/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instrText xml:space="preserve"> PAGE </w:instrText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fldChar w:fldCharType="separate"/>
          </w:r>
          <w:r w:rsidR="00753D5C">
            <w:rPr>
              <w:rStyle w:val="PageNumber"/>
              <w:rFonts w:cs="Arial"/>
              <w:noProof/>
              <w:snapToGrid w:val="0"/>
              <w:sz w:val="18"/>
              <w:szCs w:val="18"/>
            </w:rPr>
            <w:t>16</w:t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fldChar w:fldCharType="end"/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t xml:space="preserve"> de </w:t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fldChar w:fldCharType="begin"/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instrText xml:space="preserve"> NUMPAGES </w:instrText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fldChar w:fldCharType="separate"/>
          </w:r>
          <w:r w:rsidR="00753D5C">
            <w:rPr>
              <w:rStyle w:val="PageNumber"/>
              <w:rFonts w:cs="Arial"/>
              <w:noProof/>
              <w:snapToGrid w:val="0"/>
              <w:sz w:val="18"/>
              <w:szCs w:val="18"/>
            </w:rPr>
            <w:t>85</w:t>
          </w:r>
          <w:r w:rsidRPr="003E2D6A">
            <w:rPr>
              <w:rStyle w:val="PageNumber"/>
              <w:rFonts w:cs="Arial"/>
              <w:snapToGrid w:val="0"/>
              <w:sz w:val="18"/>
              <w:szCs w:val="18"/>
            </w:rPr>
            <w:fldChar w:fldCharType="end"/>
          </w:r>
        </w:p>
      </w:tc>
    </w:tr>
  </w:tbl>
  <w:p w14:paraId="2B00EF44" w14:textId="77777777" w:rsidR="00321107" w:rsidRPr="008C2EC2" w:rsidRDefault="00321107" w:rsidP="00900E5D">
    <w:pPr>
      <w:pStyle w:val="Footer"/>
      <w:tabs>
        <w:tab w:val="center" w:pos="5103"/>
        <w:tab w:val="left" w:pos="8222"/>
      </w:tabs>
      <w:rPr>
        <w:rFonts w:cs="Arial"/>
        <w:snapToGrid w:val="0"/>
        <w:sz w:val="18"/>
      </w:rPr>
    </w:pPr>
    <w:r>
      <w:rPr>
        <w:rStyle w:val="PageNumber"/>
        <w:rFonts w:cs="Arial"/>
        <w:snapToGrid w:val="0"/>
        <w:sz w:val="18"/>
      </w:rPr>
      <w:tab/>
    </w:r>
    <w:r>
      <w:rPr>
        <w:rStyle w:val="PageNumber"/>
        <w:rFonts w:cs="Arial"/>
        <w:snapToGrid w:val="0"/>
        <w:sz w:val="18"/>
      </w:rPr>
      <w:tab/>
    </w:r>
  </w:p>
  <w:p w14:paraId="5DE7C497" w14:textId="77777777" w:rsidR="00321107" w:rsidRPr="00900E5D" w:rsidRDefault="00321107" w:rsidP="00900E5D">
    <w:pPr>
      <w:pStyle w:val="Footer"/>
      <w:tabs>
        <w:tab w:val="center" w:pos="5103"/>
        <w:tab w:val="left" w:pos="8222"/>
      </w:tabs>
      <w:jc w:val="center"/>
      <w:rPr>
        <w:rFonts w:cs="Arial"/>
        <w:b/>
        <w:sz w:val="18"/>
        <w:lang w:val="pt-BR"/>
      </w:rPr>
    </w:pPr>
    <w:r w:rsidRPr="00900E5D">
      <w:rPr>
        <w:rFonts w:cs="Arial"/>
        <w:b/>
        <w:sz w:val="18"/>
        <w:lang w:val="pt-BR"/>
      </w:rPr>
      <w:t>Documento confidencial e de propriedade da Oi</w:t>
    </w:r>
  </w:p>
  <w:p w14:paraId="1F6DBA3C" w14:textId="77777777" w:rsidR="00321107" w:rsidRPr="00900E5D" w:rsidRDefault="00321107" w:rsidP="00900E5D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BD0B7C" w14:textId="77777777" w:rsidR="0083339F" w:rsidRDefault="0083339F">
      <w:r>
        <w:separator/>
      </w:r>
    </w:p>
  </w:footnote>
  <w:footnote w:type="continuationSeparator" w:id="0">
    <w:p w14:paraId="39D20756" w14:textId="77777777" w:rsidR="0083339F" w:rsidRDefault="008333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73BF37" w14:textId="77777777" w:rsidR="00321107" w:rsidRDefault="00321107" w:rsidP="00DA5820">
    <w:r>
      <w:rPr>
        <w:noProof/>
      </w:rPr>
      <w:drawing>
        <wp:anchor distT="0" distB="0" distL="114300" distR="114300" simplePos="0" relativeHeight="251661824" behindDoc="1" locked="0" layoutInCell="1" allowOverlap="1" wp14:anchorId="6092C5AB" wp14:editId="79B61E37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20" name="Imagem 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69C6C5A" w14:textId="77777777" w:rsidR="00321107" w:rsidRDefault="00321107" w:rsidP="00DA5820">
    <w:pPr>
      <w:pStyle w:val="Header"/>
      <w:jc w:val="right"/>
      <w:rPr>
        <w:b/>
        <w:i/>
      </w:rPr>
    </w:pPr>
  </w:p>
  <w:p w14:paraId="3F7B7F3E" w14:textId="77777777" w:rsidR="00321107" w:rsidRPr="008C2EC2" w:rsidRDefault="00321107" w:rsidP="00DA5820">
    <w:pPr>
      <w:pStyle w:val="Header"/>
      <w:jc w:val="right"/>
      <w:rPr>
        <w:b/>
        <w:bCs/>
        <w:i/>
        <w:iCs/>
      </w:rPr>
    </w:pPr>
    <w:r>
      <w:rPr>
        <w:b/>
        <w:i/>
      </w:rPr>
      <w:t>Descritivo da Solução</w:t>
    </w:r>
  </w:p>
  <w:p w14:paraId="7FCD3454" w14:textId="77777777" w:rsidR="00321107" w:rsidRDefault="00321107" w:rsidP="00DA5820">
    <w:pPr>
      <w:pStyle w:val="Header"/>
    </w:pPr>
    <w:r>
      <w:rPr>
        <w:noProof/>
        <w:lang w:val="pt-BR" w:eastAsia="pt-BR"/>
      </w:rPr>
      <mc:AlternateContent>
        <mc:Choice Requires="wps">
          <w:drawing>
            <wp:anchor distT="4294967293" distB="4294967293" distL="114300" distR="114300" simplePos="0" relativeHeight="251660800" behindDoc="0" locked="0" layoutInCell="1" allowOverlap="1" wp14:anchorId="5AB20FCD" wp14:editId="7C1513FF">
              <wp:simplePos x="0" y="0"/>
              <wp:positionH relativeFrom="column">
                <wp:posOffset>-635</wp:posOffset>
              </wp:positionH>
              <wp:positionV relativeFrom="paragraph">
                <wp:posOffset>87629</wp:posOffset>
              </wp:positionV>
              <wp:extent cx="6276975" cy="0"/>
              <wp:effectExtent l="0" t="0" r="9525" b="19050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7697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E177A6" id="Line 1" o:spid="_x0000_s1026" style="position:absolute;z-index:25166080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.05pt,6.9pt" to="494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" strokeweight="1.15pt"/>
          </w:pict>
        </mc:Fallback>
      </mc:AlternateContent>
    </w:r>
  </w:p>
  <w:p w14:paraId="7E5D6D4D" w14:textId="77777777" w:rsidR="00321107" w:rsidRDefault="003211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78447D" w14:textId="77777777" w:rsidR="00321107" w:rsidRDefault="00321107" w:rsidP="00DA5820">
    <w:r>
      <w:rPr>
        <w:noProof/>
      </w:rPr>
      <w:drawing>
        <wp:anchor distT="0" distB="0" distL="114300" distR="114300" simplePos="0" relativeHeight="251665920" behindDoc="1" locked="0" layoutInCell="1" allowOverlap="1" wp14:anchorId="4FAD0663" wp14:editId="3BDADB68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24" name="Imagem 1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2AFE1F" w14:textId="77777777" w:rsidR="00321107" w:rsidRDefault="00321107" w:rsidP="00DA5820">
    <w:pPr>
      <w:pStyle w:val="Header"/>
      <w:jc w:val="right"/>
      <w:rPr>
        <w:b/>
        <w:i/>
      </w:rPr>
    </w:pPr>
  </w:p>
  <w:p w14:paraId="62E83458" w14:textId="77777777" w:rsidR="00321107" w:rsidRPr="008C2EC2" w:rsidRDefault="00321107" w:rsidP="00DA5820">
    <w:pPr>
      <w:pStyle w:val="Header"/>
      <w:jc w:val="right"/>
      <w:rPr>
        <w:b/>
        <w:bCs/>
        <w:i/>
        <w:iCs/>
      </w:rPr>
    </w:pPr>
    <w:r>
      <w:rPr>
        <w:b/>
        <w:i/>
      </w:rPr>
      <w:t>Descritivo da Solução</w:t>
    </w:r>
  </w:p>
  <w:p w14:paraId="012CF202" w14:textId="77777777" w:rsidR="00321107" w:rsidRDefault="00321107" w:rsidP="00DA5820">
    <w:pPr>
      <w:pStyle w:val="Header"/>
    </w:pPr>
    <w:r>
      <w:rPr>
        <w:noProof/>
        <w:lang w:val="pt-BR" w:eastAsia="pt-BR"/>
      </w:rPr>
      <mc:AlternateContent>
        <mc:Choice Requires="wps">
          <w:drawing>
            <wp:anchor distT="4294967293" distB="4294967293" distL="114300" distR="114300" simplePos="0" relativeHeight="251664896" behindDoc="0" locked="0" layoutInCell="1" allowOverlap="1" wp14:anchorId="561FFDA5" wp14:editId="24528D1E">
              <wp:simplePos x="0" y="0"/>
              <wp:positionH relativeFrom="column">
                <wp:posOffset>-5080</wp:posOffset>
              </wp:positionH>
              <wp:positionV relativeFrom="paragraph">
                <wp:posOffset>86994</wp:posOffset>
              </wp:positionV>
              <wp:extent cx="8924925" cy="0"/>
              <wp:effectExtent l="0" t="0" r="9525" b="1905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50A476" id="Line 1" o:spid="_x0000_s1026" style="position:absolute;z-index:25166489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5nac&#10;EB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14:paraId="344CE8A1" w14:textId="77777777" w:rsidR="00321107" w:rsidRDefault="0032110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62F7F" w14:textId="77777777" w:rsidR="00321107" w:rsidRDefault="00321107" w:rsidP="00DA5820">
    <w:r>
      <w:rPr>
        <w:noProof/>
      </w:rPr>
      <w:drawing>
        <wp:anchor distT="0" distB="0" distL="114300" distR="114300" simplePos="0" relativeHeight="251663872" behindDoc="1" locked="0" layoutInCell="1" allowOverlap="1" wp14:anchorId="0DFC7A23" wp14:editId="29E65A12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25" name="Imagem 12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6B310C1" w14:textId="77777777" w:rsidR="00321107" w:rsidRDefault="00321107" w:rsidP="00DA5820">
    <w:pPr>
      <w:pStyle w:val="Header"/>
      <w:jc w:val="right"/>
      <w:rPr>
        <w:b/>
        <w:i/>
      </w:rPr>
    </w:pPr>
  </w:p>
  <w:p w14:paraId="27F91682" w14:textId="77777777" w:rsidR="00321107" w:rsidRPr="008C2EC2" w:rsidRDefault="00321107" w:rsidP="00DA5820">
    <w:pPr>
      <w:pStyle w:val="Header"/>
      <w:jc w:val="right"/>
      <w:rPr>
        <w:b/>
        <w:bCs/>
        <w:i/>
        <w:iCs/>
      </w:rPr>
    </w:pPr>
    <w:r>
      <w:rPr>
        <w:b/>
        <w:i/>
      </w:rPr>
      <w:t>Descritivo da Solução</w:t>
    </w:r>
  </w:p>
  <w:p w14:paraId="19E142A9" w14:textId="77777777" w:rsidR="00321107" w:rsidRDefault="00321107" w:rsidP="00DA5820">
    <w:pPr>
      <w:pStyle w:val="Header"/>
    </w:pPr>
    <w:r>
      <w:rPr>
        <w:noProof/>
        <w:lang w:val="pt-BR" w:eastAsia="pt-BR"/>
      </w:rPr>
      <mc:AlternateContent>
        <mc:Choice Requires="wps">
          <w:drawing>
            <wp:anchor distT="4294967293" distB="4294967293" distL="114300" distR="114300" simplePos="0" relativeHeight="251662848" behindDoc="0" locked="0" layoutInCell="1" allowOverlap="1" wp14:anchorId="051A37B7" wp14:editId="59D80C6B">
              <wp:simplePos x="0" y="0"/>
              <wp:positionH relativeFrom="column">
                <wp:posOffset>-5080</wp:posOffset>
              </wp:positionH>
              <wp:positionV relativeFrom="paragraph">
                <wp:posOffset>86994</wp:posOffset>
              </wp:positionV>
              <wp:extent cx="8924925" cy="0"/>
              <wp:effectExtent l="0" t="0" r="9525" b="19050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AFD854" id="Line 1" o:spid="_x0000_s1026" style="position:absolute;z-index:25166284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yXbW&#10;Rx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14:paraId="71C7012B" w14:textId="77777777" w:rsidR="00321107" w:rsidRDefault="00321107" w:rsidP="00DA5820">
    <w:pPr>
      <w:pStyle w:val="Header"/>
    </w:pPr>
  </w:p>
  <w:p w14:paraId="7A84BC2A" w14:textId="77777777" w:rsidR="00321107" w:rsidRDefault="00321107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435BE8" w14:textId="77777777" w:rsidR="00321107" w:rsidRPr="00A03527" w:rsidRDefault="00321107" w:rsidP="00A717BE">
    <w:pPr>
      <w:pStyle w:val="Header"/>
      <w:tabs>
        <w:tab w:val="left" w:pos="6096"/>
        <w:tab w:val="left" w:pos="7938"/>
        <w:tab w:val="right" w:pos="9639"/>
      </w:tabs>
      <w:rPr>
        <w:rFonts w:cs="Arial"/>
        <w:b/>
        <w:bCs/>
        <w:i/>
        <w:iCs/>
        <w:lang w:val="pt-BR"/>
      </w:rPr>
    </w:pPr>
    <w:r>
      <w:rPr>
        <w:noProof/>
        <w:lang w:val="pt-BR" w:eastAsia="pt-BR"/>
      </w:rPr>
      <w:drawing>
        <wp:anchor distT="0" distB="0" distL="114300" distR="114300" simplePos="0" relativeHeight="251656704" behindDoc="1" locked="0" layoutInCell="1" allowOverlap="1" wp14:anchorId="746AF44D" wp14:editId="462B1AD8">
          <wp:simplePos x="0" y="0"/>
          <wp:positionH relativeFrom="column">
            <wp:posOffset>268605</wp:posOffset>
          </wp:positionH>
          <wp:positionV relativeFrom="paragraph">
            <wp:posOffset>0</wp:posOffset>
          </wp:positionV>
          <wp:extent cx="723900" cy="723900"/>
          <wp:effectExtent l="0" t="0" r="0" b="0"/>
          <wp:wrapNone/>
          <wp:docPr id="3" name="Imagem 2" descr="Descrição: 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Descrição: 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A03527">
      <w:rPr>
        <w:rFonts w:cs="Arial"/>
        <w:b/>
        <w:bCs/>
        <w:i/>
        <w:iCs/>
        <w:lang w:val="pt-BR"/>
      </w:rPr>
      <w:t xml:space="preserve">                                              </w:t>
    </w:r>
  </w:p>
  <w:p w14:paraId="16299B24" w14:textId="77777777" w:rsidR="00321107" w:rsidRPr="00A03527" w:rsidRDefault="00321107" w:rsidP="00A717BE">
    <w:pPr>
      <w:pStyle w:val="Header"/>
      <w:tabs>
        <w:tab w:val="left" w:pos="6096"/>
        <w:tab w:val="left" w:pos="7938"/>
        <w:tab w:val="right" w:pos="9639"/>
      </w:tabs>
      <w:rPr>
        <w:rFonts w:cs="Arial"/>
        <w:b/>
        <w:bCs/>
        <w:i/>
        <w:iCs/>
        <w:lang w:val="pt-BR"/>
      </w:rPr>
    </w:pPr>
  </w:p>
  <w:p w14:paraId="55316EF9" w14:textId="77777777" w:rsidR="00321107" w:rsidRPr="00A03527" w:rsidRDefault="00321107" w:rsidP="00A717BE">
    <w:pPr>
      <w:pStyle w:val="Header"/>
      <w:tabs>
        <w:tab w:val="left" w:pos="6096"/>
        <w:tab w:val="left" w:pos="7938"/>
        <w:tab w:val="right" w:pos="9639"/>
      </w:tabs>
      <w:rPr>
        <w:rFonts w:cs="Arial"/>
        <w:b/>
        <w:bCs/>
        <w:i/>
        <w:iCs/>
        <w:lang w:val="pt-BR"/>
      </w:rPr>
    </w:pPr>
  </w:p>
  <w:p w14:paraId="647B1774" w14:textId="77777777" w:rsidR="00321107" w:rsidRPr="00A03527" w:rsidRDefault="00321107" w:rsidP="00A717BE">
    <w:pPr>
      <w:pStyle w:val="Header"/>
      <w:jc w:val="right"/>
      <w:rPr>
        <w:rFonts w:cs="Arial"/>
        <w:b/>
        <w:bCs/>
        <w:i/>
        <w:iCs/>
        <w:lang w:val="pt-BR"/>
      </w:rPr>
    </w:pPr>
  </w:p>
  <w:p w14:paraId="613FA48A" w14:textId="77777777" w:rsidR="00321107" w:rsidRPr="00A03527" w:rsidRDefault="00321107" w:rsidP="00A717BE">
    <w:pPr>
      <w:pStyle w:val="Header"/>
      <w:jc w:val="right"/>
      <w:rPr>
        <w:b/>
        <w:i/>
        <w:sz w:val="22"/>
        <w:lang w:val="pt-BR"/>
      </w:rPr>
    </w:pPr>
    <w:r w:rsidRPr="00A03527">
      <w:rPr>
        <w:b/>
        <w:i/>
        <w:sz w:val="22"/>
        <w:lang w:val="pt-BR"/>
      </w:rPr>
      <w:t xml:space="preserve">Detalhamento </w:t>
    </w:r>
    <w:r>
      <w:rPr>
        <w:b/>
        <w:i/>
        <w:sz w:val="22"/>
        <w:lang w:val="pt-BR"/>
      </w:rPr>
      <w:t>Funcional</w:t>
    </w:r>
  </w:p>
  <w:p w14:paraId="61983572" w14:textId="77777777" w:rsidR="00321107" w:rsidRPr="00A03527" w:rsidRDefault="00321107" w:rsidP="00A717BE">
    <w:pPr>
      <w:pStyle w:val="Header"/>
      <w:jc w:val="right"/>
      <w:rPr>
        <w:b/>
        <w:i/>
        <w:lang w:val="pt-BR"/>
      </w:rPr>
    </w:pPr>
    <w:r>
      <w:rPr>
        <w:noProof/>
        <w:lang w:val="pt-BR" w:eastAsia="pt-BR"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7EB1A775" wp14:editId="00722F4A">
              <wp:simplePos x="0" y="0"/>
              <wp:positionH relativeFrom="column">
                <wp:posOffset>0</wp:posOffset>
              </wp:positionH>
              <wp:positionV relativeFrom="paragraph">
                <wp:posOffset>119379</wp:posOffset>
              </wp:positionV>
              <wp:extent cx="6637020" cy="0"/>
              <wp:effectExtent l="0" t="0" r="11430" b="1905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7020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AE43F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9.4pt" to="522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" strokeweight="1.15pt"/>
          </w:pict>
        </mc:Fallback>
      </mc:AlternateContent>
    </w:r>
  </w:p>
  <w:p w14:paraId="27474529" w14:textId="77777777" w:rsidR="00321107" w:rsidRPr="00A03527" w:rsidRDefault="00321107" w:rsidP="00A717BE">
    <w:pPr>
      <w:pStyle w:val="Header"/>
      <w:jc w:val="right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D6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235073"/>
    <w:multiLevelType w:val="hybridMultilevel"/>
    <w:tmpl w:val="09426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751A"/>
    <w:multiLevelType w:val="hybridMultilevel"/>
    <w:tmpl w:val="A83C90B2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F024E"/>
    <w:multiLevelType w:val="hybridMultilevel"/>
    <w:tmpl w:val="A4724AF4"/>
    <w:lvl w:ilvl="0" w:tplc="2F147AF6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2DE07FA"/>
    <w:multiLevelType w:val="multilevel"/>
    <w:tmpl w:val="4732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8324FB"/>
    <w:multiLevelType w:val="hybridMultilevel"/>
    <w:tmpl w:val="F62242D6"/>
    <w:lvl w:ilvl="0" w:tplc="A0880CCC">
      <w:start w:val="1"/>
      <w:numFmt w:val="decimal"/>
      <w:pStyle w:val="TtuloAlternativo1"/>
      <w:lvlText w:val="A%1.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1" w:tplc="5EDEC9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951512"/>
    <w:multiLevelType w:val="multilevel"/>
    <w:tmpl w:val="0198807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547"/>
        </w:tabs>
        <w:ind w:left="4547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98"/>
        </w:tabs>
        <w:ind w:left="1998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3702"/>
        </w:tabs>
        <w:ind w:left="370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47D60F13"/>
    <w:multiLevelType w:val="hybridMultilevel"/>
    <w:tmpl w:val="D2048FF4"/>
    <w:lvl w:ilvl="0" w:tplc="2354971E">
      <w:numFmt w:val="bullet"/>
      <w:lvlText w:val=""/>
      <w:lvlJc w:val="left"/>
      <w:pPr>
        <w:ind w:left="1428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EE433AA"/>
    <w:multiLevelType w:val="hybridMultilevel"/>
    <w:tmpl w:val="5156E0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37CDA"/>
    <w:multiLevelType w:val="hybridMultilevel"/>
    <w:tmpl w:val="AE3260E0"/>
    <w:lvl w:ilvl="0" w:tplc="CD9A31D8">
      <w:start w:val="1"/>
      <w:numFmt w:val="decimal"/>
      <w:pStyle w:val="Passo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5DF3093F"/>
    <w:multiLevelType w:val="multilevel"/>
    <w:tmpl w:val="F162C1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yleHeading212pt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5E397F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9E570D"/>
    <w:multiLevelType w:val="hybridMultilevel"/>
    <w:tmpl w:val="8774FD2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1F82A39"/>
    <w:multiLevelType w:val="hybridMultilevel"/>
    <w:tmpl w:val="0B4CA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70FEC"/>
    <w:multiLevelType w:val="hybridMultilevel"/>
    <w:tmpl w:val="B434C6A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64282C94"/>
    <w:multiLevelType w:val="hybridMultilevel"/>
    <w:tmpl w:val="325EA27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C130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CD870C8"/>
    <w:multiLevelType w:val="hybridMultilevel"/>
    <w:tmpl w:val="1674D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65A21"/>
    <w:multiLevelType w:val="hybridMultilevel"/>
    <w:tmpl w:val="66508956"/>
    <w:lvl w:ilvl="0" w:tplc="C568B52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196547"/>
    <w:multiLevelType w:val="hybridMultilevel"/>
    <w:tmpl w:val="60DAF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0"/>
  </w:num>
  <w:num w:numId="5">
    <w:abstractNumId w:val="0"/>
  </w:num>
  <w:num w:numId="6">
    <w:abstractNumId w:val="12"/>
  </w:num>
  <w:num w:numId="7">
    <w:abstractNumId w:val="1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7"/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18"/>
  </w:num>
  <w:num w:numId="31">
    <w:abstractNumId w:val="19"/>
  </w:num>
  <w:num w:numId="32">
    <w:abstractNumId w:val="8"/>
  </w:num>
  <w:num w:numId="33">
    <w:abstractNumId w:val="15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</w:num>
  <w:num w:numId="45">
    <w:abstractNumId w:val="1"/>
  </w:num>
  <w:num w:numId="46">
    <w:abstractNumId w:val="17"/>
  </w:num>
  <w:num w:numId="47">
    <w:abstractNumId w:val="13"/>
  </w:num>
  <w:num w:numId="4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4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ria Sumienski">
    <w15:presenceInfo w15:providerId="AD" w15:userId="S-1-5-21-1801674531-287218729-682003330-148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n-GB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104"/>
    <w:rsid w:val="000002A0"/>
    <w:rsid w:val="000002DB"/>
    <w:rsid w:val="00000D5E"/>
    <w:rsid w:val="0000109B"/>
    <w:rsid w:val="00004F45"/>
    <w:rsid w:val="00006322"/>
    <w:rsid w:val="000065F4"/>
    <w:rsid w:val="0001162F"/>
    <w:rsid w:val="0001211B"/>
    <w:rsid w:val="00012841"/>
    <w:rsid w:val="00012E00"/>
    <w:rsid w:val="00013373"/>
    <w:rsid w:val="000163BD"/>
    <w:rsid w:val="00016961"/>
    <w:rsid w:val="000216FE"/>
    <w:rsid w:val="000247A4"/>
    <w:rsid w:val="0003095D"/>
    <w:rsid w:val="00031B8F"/>
    <w:rsid w:val="000325DD"/>
    <w:rsid w:val="000326DC"/>
    <w:rsid w:val="000366E8"/>
    <w:rsid w:val="0004192A"/>
    <w:rsid w:val="000426F0"/>
    <w:rsid w:val="00044565"/>
    <w:rsid w:val="00046667"/>
    <w:rsid w:val="00053AE9"/>
    <w:rsid w:val="00054A92"/>
    <w:rsid w:val="00055FB7"/>
    <w:rsid w:val="0005618A"/>
    <w:rsid w:val="00057762"/>
    <w:rsid w:val="00064F06"/>
    <w:rsid w:val="00067FF6"/>
    <w:rsid w:val="00074560"/>
    <w:rsid w:val="00074EBC"/>
    <w:rsid w:val="00075497"/>
    <w:rsid w:val="000762CB"/>
    <w:rsid w:val="00080602"/>
    <w:rsid w:val="00081479"/>
    <w:rsid w:val="00082C40"/>
    <w:rsid w:val="00084105"/>
    <w:rsid w:val="00084671"/>
    <w:rsid w:val="000851A7"/>
    <w:rsid w:val="000851C3"/>
    <w:rsid w:val="00090203"/>
    <w:rsid w:val="00091AD7"/>
    <w:rsid w:val="0009232B"/>
    <w:rsid w:val="0009345E"/>
    <w:rsid w:val="00095F4C"/>
    <w:rsid w:val="00096699"/>
    <w:rsid w:val="00096BA2"/>
    <w:rsid w:val="000A0479"/>
    <w:rsid w:val="000A184E"/>
    <w:rsid w:val="000A223B"/>
    <w:rsid w:val="000A2B6D"/>
    <w:rsid w:val="000A3B88"/>
    <w:rsid w:val="000A606B"/>
    <w:rsid w:val="000B04A4"/>
    <w:rsid w:val="000B3490"/>
    <w:rsid w:val="000B4AA2"/>
    <w:rsid w:val="000B6521"/>
    <w:rsid w:val="000C5356"/>
    <w:rsid w:val="000C603F"/>
    <w:rsid w:val="000C694F"/>
    <w:rsid w:val="000D0291"/>
    <w:rsid w:val="000D0983"/>
    <w:rsid w:val="000D2C7A"/>
    <w:rsid w:val="000D372E"/>
    <w:rsid w:val="000D3743"/>
    <w:rsid w:val="000D3FA2"/>
    <w:rsid w:val="000D4767"/>
    <w:rsid w:val="000D7B39"/>
    <w:rsid w:val="000E084A"/>
    <w:rsid w:val="000E26FD"/>
    <w:rsid w:val="000E3EF4"/>
    <w:rsid w:val="000E49FA"/>
    <w:rsid w:val="000E5092"/>
    <w:rsid w:val="000E5668"/>
    <w:rsid w:val="000E64D2"/>
    <w:rsid w:val="000F23BD"/>
    <w:rsid w:val="000F30B4"/>
    <w:rsid w:val="000F321E"/>
    <w:rsid w:val="000F50ED"/>
    <w:rsid w:val="000F6039"/>
    <w:rsid w:val="000F6DB9"/>
    <w:rsid w:val="000F7C7E"/>
    <w:rsid w:val="0010014A"/>
    <w:rsid w:val="00104631"/>
    <w:rsid w:val="0010740F"/>
    <w:rsid w:val="00110D6A"/>
    <w:rsid w:val="00111CF3"/>
    <w:rsid w:val="00114745"/>
    <w:rsid w:val="001158BE"/>
    <w:rsid w:val="0011668F"/>
    <w:rsid w:val="00116A7A"/>
    <w:rsid w:val="00120AAA"/>
    <w:rsid w:val="0012198B"/>
    <w:rsid w:val="001227E1"/>
    <w:rsid w:val="00123050"/>
    <w:rsid w:val="00123CB1"/>
    <w:rsid w:val="00124B98"/>
    <w:rsid w:val="00125A71"/>
    <w:rsid w:val="00127EF3"/>
    <w:rsid w:val="00131FB4"/>
    <w:rsid w:val="00133634"/>
    <w:rsid w:val="00136924"/>
    <w:rsid w:val="001420D7"/>
    <w:rsid w:val="00143AF2"/>
    <w:rsid w:val="00145BFA"/>
    <w:rsid w:val="0015337F"/>
    <w:rsid w:val="0016056D"/>
    <w:rsid w:val="0016116C"/>
    <w:rsid w:val="00161193"/>
    <w:rsid w:val="001626CB"/>
    <w:rsid w:val="001650FA"/>
    <w:rsid w:val="00165AE4"/>
    <w:rsid w:val="0016643C"/>
    <w:rsid w:val="00166AD6"/>
    <w:rsid w:val="00171DAD"/>
    <w:rsid w:val="00173E94"/>
    <w:rsid w:val="00176D12"/>
    <w:rsid w:val="001806C0"/>
    <w:rsid w:val="001873E6"/>
    <w:rsid w:val="00192B77"/>
    <w:rsid w:val="00192DCF"/>
    <w:rsid w:val="00194A3E"/>
    <w:rsid w:val="00196AD7"/>
    <w:rsid w:val="001A0841"/>
    <w:rsid w:val="001A1D35"/>
    <w:rsid w:val="001B1887"/>
    <w:rsid w:val="001B23D7"/>
    <w:rsid w:val="001B2D16"/>
    <w:rsid w:val="001B3CDA"/>
    <w:rsid w:val="001B4489"/>
    <w:rsid w:val="001B53E6"/>
    <w:rsid w:val="001B563A"/>
    <w:rsid w:val="001B65E6"/>
    <w:rsid w:val="001C03D2"/>
    <w:rsid w:val="001C05D8"/>
    <w:rsid w:val="001C0AC2"/>
    <w:rsid w:val="001C0B50"/>
    <w:rsid w:val="001C1EBB"/>
    <w:rsid w:val="001C7DEF"/>
    <w:rsid w:val="001D0037"/>
    <w:rsid w:val="001D0ADD"/>
    <w:rsid w:val="001D3175"/>
    <w:rsid w:val="001D5086"/>
    <w:rsid w:val="001D5300"/>
    <w:rsid w:val="001D5628"/>
    <w:rsid w:val="001E1655"/>
    <w:rsid w:val="001E46CC"/>
    <w:rsid w:val="001E68BB"/>
    <w:rsid w:val="001E747D"/>
    <w:rsid w:val="001F0F61"/>
    <w:rsid w:val="001F21CC"/>
    <w:rsid w:val="001F5D55"/>
    <w:rsid w:val="001F6001"/>
    <w:rsid w:val="001F6E87"/>
    <w:rsid w:val="002019D2"/>
    <w:rsid w:val="00201DA4"/>
    <w:rsid w:val="002021B4"/>
    <w:rsid w:val="00206331"/>
    <w:rsid w:val="002100F2"/>
    <w:rsid w:val="00210ACE"/>
    <w:rsid w:val="00210F4B"/>
    <w:rsid w:val="002210B4"/>
    <w:rsid w:val="002258AD"/>
    <w:rsid w:val="00225D1C"/>
    <w:rsid w:val="00226C77"/>
    <w:rsid w:val="0022734A"/>
    <w:rsid w:val="00227AAE"/>
    <w:rsid w:val="00230C55"/>
    <w:rsid w:val="002319C5"/>
    <w:rsid w:val="00232B98"/>
    <w:rsid w:val="0023682E"/>
    <w:rsid w:val="0023694C"/>
    <w:rsid w:val="00237629"/>
    <w:rsid w:val="002407C2"/>
    <w:rsid w:val="00241022"/>
    <w:rsid w:val="00241EBF"/>
    <w:rsid w:val="00242130"/>
    <w:rsid w:val="00243DED"/>
    <w:rsid w:val="0025081C"/>
    <w:rsid w:val="002508D8"/>
    <w:rsid w:val="00250E9C"/>
    <w:rsid w:val="00262661"/>
    <w:rsid w:val="00263155"/>
    <w:rsid w:val="00264559"/>
    <w:rsid w:val="00267BB9"/>
    <w:rsid w:val="0027017C"/>
    <w:rsid w:val="002701BF"/>
    <w:rsid w:val="0027262D"/>
    <w:rsid w:val="00275DD3"/>
    <w:rsid w:val="00276997"/>
    <w:rsid w:val="00277886"/>
    <w:rsid w:val="002801E1"/>
    <w:rsid w:val="002813E2"/>
    <w:rsid w:val="0028173B"/>
    <w:rsid w:val="002817C3"/>
    <w:rsid w:val="00287E75"/>
    <w:rsid w:val="00290AA7"/>
    <w:rsid w:val="0029106B"/>
    <w:rsid w:val="0029140D"/>
    <w:rsid w:val="00293A47"/>
    <w:rsid w:val="00297C92"/>
    <w:rsid w:val="002A2E38"/>
    <w:rsid w:val="002A3455"/>
    <w:rsid w:val="002A44F7"/>
    <w:rsid w:val="002A4F51"/>
    <w:rsid w:val="002A4F84"/>
    <w:rsid w:val="002A6A7C"/>
    <w:rsid w:val="002A75E8"/>
    <w:rsid w:val="002B5FA8"/>
    <w:rsid w:val="002B6562"/>
    <w:rsid w:val="002B7A5F"/>
    <w:rsid w:val="002B7C7C"/>
    <w:rsid w:val="002B7E79"/>
    <w:rsid w:val="002C0695"/>
    <w:rsid w:val="002C26E3"/>
    <w:rsid w:val="002C2842"/>
    <w:rsid w:val="002C322F"/>
    <w:rsid w:val="002C3401"/>
    <w:rsid w:val="002C48A2"/>
    <w:rsid w:val="002C48C9"/>
    <w:rsid w:val="002C6682"/>
    <w:rsid w:val="002D0987"/>
    <w:rsid w:val="002D2FD3"/>
    <w:rsid w:val="002D367C"/>
    <w:rsid w:val="002D44F2"/>
    <w:rsid w:val="002D508C"/>
    <w:rsid w:val="002D6870"/>
    <w:rsid w:val="002D6BFA"/>
    <w:rsid w:val="002D7C6E"/>
    <w:rsid w:val="002E00AE"/>
    <w:rsid w:val="002E247F"/>
    <w:rsid w:val="002E2C90"/>
    <w:rsid w:val="002E3DFD"/>
    <w:rsid w:val="002E4E0E"/>
    <w:rsid w:val="002E5495"/>
    <w:rsid w:val="002E70F3"/>
    <w:rsid w:val="002E7520"/>
    <w:rsid w:val="002F3929"/>
    <w:rsid w:val="002F5856"/>
    <w:rsid w:val="002F5CA7"/>
    <w:rsid w:val="00300D8C"/>
    <w:rsid w:val="00301B0A"/>
    <w:rsid w:val="00302212"/>
    <w:rsid w:val="00303051"/>
    <w:rsid w:val="00304415"/>
    <w:rsid w:val="00305C75"/>
    <w:rsid w:val="003148F1"/>
    <w:rsid w:val="00314AC0"/>
    <w:rsid w:val="00316BA2"/>
    <w:rsid w:val="00321107"/>
    <w:rsid w:val="003218A4"/>
    <w:rsid w:val="00326510"/>
    <w:rsid w:val="00326565"/>
    <w:rsid w:val="0032693E"/>
    <w:rsid w:val="00332C91"/>
    <w:rsid w:val="00334514"/>
    <w:rsid w:val="00334DFA"/>
    <w:rsid w:val="00336607"/>
    <w:rsid w:val="00337DC2"/>
    <w:rsid w:val="0034033F"/>
    <w:rsid w:val="00340E49"/>
    <w:rsid w:val="00341299"/>
    <w:rsid w:val="003424BB"/>
    <w:rsid w:val="003435C9"/>
    <w:rsid w:val="003445A0"/>
    <w:rsid w:val="003453D8"/>
    <w:rsid w:val="00346B7D"/>
    <w:rsid w:val="00347D26"/>
    <w:rsid w:val="0035218B"/>
    <w:rsid w:val="0035334E"/>
    <w:rsid w:val="00353D4A"/>
    <w:rsid w:val="003564F2"/>
    <w:rsid w:val="00360EDE"/>
    <w:rsid w:val="00361070"/>
    <w:rsid w:val="00361463"/>
    <w:rsid w:val="0036293B"/>
    <w:rsid w:val="003629DB"/>
    <w:rsid w:val="00362E08"/>
    <w:rsid w:val="00365060"/>
    <w:rsid w:val="00365120"/>
    <w:rsid w:val="0036512A"/>
    <w:rsid w:val="00365832"/>
    <w:rsid w:val="0037153A"/>
    <w:rsid w:val="00372569"/>
    <w:rsid w:val="00372D49"/>
    <w:rsid w:val="003746EB"/>
    <w:rsid w:val="0037596D"/>
    <w:rsid w:val="0037681F"/>
    <w:rsid w:val="00377101"/>
    <w:rsid w:val="00377BF6"/>
    <w:rsid w:val="0038162B"/>
    <w:rsid w:val="003830B7"/>
    <w:rsid w:val="003840EE"/>
    <w:rsid w:val="003851D5"/>
    <w:rsid w:val="0039381E"/>
    <w:rsid w:val="0039394D"/>
    <w:rsid w:val="00396075"/>
    <w:rsid w:val="003963A9"/>
    <w:rsid w:val="00396D12"/>
    <w:rsid w:val="00396EA7"/>
    <w:rsid w:val="003A0D27"/>
    <w:rsid w:val="003A0D5C"/>
    <w:rsid w:val="003A1CF1"/>
    <w:rsid w:val="003A3FFE"/>
    <w:rsid w:val="003A5EE3"/>
    <w:rsid w:val="003B2515"/>
    <w:rsid w:val="003B301E"/>
    <w:rsid w:val="003B55BE"/>
    <w:rsid w:val="003B7678"/>
    <w:rsid w:val="003B7EF8"/>
    <w:rsid w:val="003C2019"/>
    <w:rsid w:val="003C299F"/>
    <w:rsid w:val="003C2A86"/>
    <w:rsid w:val="003C4E52"/>
    <w:rsid w:val="003C5C76"/>
    <w:rsid w:val="003C5DFD"/>
    <w:rsid w:val="003C70C8"/>
    <w:rsid w:val="003C799C"/>
    <w:rsid w:val="003D0FDF"/>
    <w:rsid w:val="003D3D74"/>
    <w:rsid w:val="003D52BF"/>
    <w:rsid w:val="003D574F"/>
    <w:rsid w:val="003D670A"/>
    <w:rsid w:val="003D710E"/>
    <w:rsid w:val="003E01C5"/>
    <w:rsid w:val="003E364C"/>
    <w:rsid w:val="003E5117"/>
    <w:rsid w:val="003E6DEB"/>
    <w:rsid w:val="003E72FF"/>
    <w:rsid w:val="003F0F06"/>
    <w:rsid w:val="003F1D5B"/>
    <w:rsid w:val="003F27AD"/>
    <w:rsid w:val="003F31B8"/>
    <w:rsid w:val="003F4472"/>
    <w:rsid w:val="003F5A37"/>
    <w:rsid w:val="0040065F"/>
    <w:rsid w:val="00401AA5"/>
    <w:rsid w:val="00402275"/>
    <w:rsid w:val="00407CBD"/>
    <w:rsid w:val="00410598"/>
    <w:rsid w:val="00413353"/>
    <w:rsid w:val="00413C63"/>
    <w:rsid w:val="00413D2C"/>
    <w:rsid w:val="0042017D"/>
    <w:rsid w:val="00421611"/>
    <w:rsid w:val="00421A73"/>
    <w:rsid w:val="0042265B"/>
    <w:rsid w:val="00422F0E"/>
    <w:rsid w:val="004232AD"/>
    <w:rsid w:val="00423857"/>
    <w:rsid w:val="004244F9"/>
    <w:rsid w:val="00425B6A"/>
    <w:rsid w:val="00431026"/>
    <w:rsid w:val="004323DA"/>
    <w:rsid w:val="004331DD"/>
    <w:rsid w:val="00436EC3"/>
    <w:rsid w:val="0043709F"/>
    <w:rsid w:val="00437EAF"/>
    <w:rsid w:val="00440926"/>
    <w:rsid w:val="0044159C"/>
    <w:rsid w:val="0044257F"/>
    <w:rsid w:val="00444D06"/>
    <w:rsid w:val="00444EF8"/>
    <w:rsid w:val="00445068"/>
    <w:rsid w:val="00445380"/>
    <w:rsid w:val="00445BAB"/>
    <w:rsid w:val="00451B59"/>
    <w:rsid w:val="00452964"/>
    <w:rsid w:val="00453C48"/>
    <w:rsid w:val="00455C72"/>
    <w:rsid w:val="004610EC"/>
    <w:rsid w:val="00464418"/>
    <w:rsid w:val="004651D7"/>
    <w:rsid w:val="00466ED5"/>
    <w:rsid w:val="00467453"/>
    <w:rsid w:val="00470289"/>
    <w:rsid w:val="00471E72"/>
    <w:rsid w:val="0047295B"/>
    <w:rsid w:val="00472B00"/>
    <w:rsid w:val="00475106"/>
    <w:rsid w:val="0047655E"/>
    <w:rsid w:val="00476BEE"/>
    <w:rsid w:val="00480681"/>
    <w:rsid w:val="004835A5"/>
    <w:rsid w:val="00484995"/>
    <w:rsid w:val="00486020"/>
    <w:rsid w:val="00486395"/>
    <w:rsid w:val="00487244"/>
    <w:rsid w:val="00490B12"/>
    <w:rsid w:val="00490DA8"/>
    <w:rsid w:val="00491554"/>
    <w:rsid w:val="00491EA2"/>
    <w:rsid w:val="004935B6"/>
    <w:rsid w:val="004939FA"/>
    <w:rsid w:val="00493CCB"/>
    <w:rsid w:val="004952DC"/>
    <w:rsid w:val="00497071"/>
    <w:rsid w:val="00497CA2"/>
    <w:rsid w:val="004A0E5C"/>
    <w:rsid w:val="004A3355"/>
    <w:rsid w:val="004A365B"/>
    <w:rsid w:val="004A37E8"/>
    <w:rsid w:val="004B20F4"/>
    <w:rsid w:val="004B2603"/>
    <w:rsid w:val="004B2EBB"/>
    <w:rsid w:val="004B2F44"/>
    <w:rsid w:val="004B5FD0"/>
    <w:rsid w:val="004B7941"/>
    <w:rsid w:val="004B7E2D"/>
    <w:rsid w:val="004C1763"/>
    <w:rsid w:val="004C1DD3"/>
    <w:rsid w:val="004C2AFA"/>
    <w:rsid w:val="004C32D9"/>
    <w:rsid w:val="004C45FC"/>
    <w:rsid w:val="004C592D"/>
    <w:rsid w:val="004D0E4A"/>
    <w:rsid w:val="004D15BD"/>
    <w:rsid w:val="004D18B1"/>
    <w:rsid w:val="004D1900"/>
    <w:rsid w:val="004D1A87"/>
    <w:rsid w:val="004D1C8B"/>
    <w:rsid w:val="004D50F2"/>
    <w:rsid w:val="004D62F3"/>
    <w:rsid w:val="004D6AA2"/>
    <w:rsid w:val="004E1923"/>
    <w:rsid w:val="004E2437"/>
    <w:rsid w:val="004E47D4"/>
    <w:rsid w:val="004F0305"/>
    <w:rsid w:val="004F099B"/>
    <w:rsid w:val="004F36F5"/>
    <w:rsid w:val="004F5524"/>
    <w:rsid w:val="004F5597"/>
    <w:rsid w:val="004F5DE8"/>
    <w:rsid w:val="004F6707"/>
    <w:rsid w:val="004F6F18"/>
    <w:rsid w:val="004F7844"/>
    <w:rsid w:val="00500695"/>
    <w:rsid w:val="00500EF7"/>
    <w:rsid w:val="00501989"/>
    <w:rsid w:val="00502963"/>
    <w:rsid w:val="00506049"/>
    <w:rsid w:val="00506520"/>
    <w:rsid w:val="0051001E"/>
    <w:rsid w:val="00511F4E"/>
    <w:rsid w:val="00514414"/>
    <w:rsid w:val="005154DF"/>
    <w:rsid w:val="00515F85"/>
    <w:rsid w:val="00517600"/>
    <w:rsid w:val="00517DEE"/>
    <w:rsid w:val="0052007A"/>
    <w:rsid w:val="0052018F"/>
    <w:rsid w:val="005205CD"/>
    <w:rsid w:val="00520A91"/>
    <w:rsid w:val="00520E6B"/>
    <w:rsid w:val="005223B5"/>
    <w:rsid w:val="00522D77"/>
    <w:rsid w:val="005243B2"/>
    <w:rsid w:val="00524D5F"/>
    <w:rsid w:val="005262AC"/>
    <w:rsid w:val="005306FB"/>
    <w:rsid w:val="00532059"/>
    <w:rsid w:val="00532386"/>
    <w:rsid w:val="005334DA"/>
    <w:rsid w:val="005341D6"/>
    <w:rsid w:val="0053517E"/>
    <w:rsid w:val="0053527A"/>
    <w:rsid w:val="00536C71"/>
    <w:rsid w:val="00540F34"/>
    <w:rsid w:val="00541C95"/>
    <w:rsid w:val="00545198"/>
    <w:rsid w:val="00545852"/>
    <w:rsid w:val="0054606C"/>
    <w:rsid w:val="00546E32"/>
    <w:rsid w:val="00547A15"/>
    <w:rsid w:val="00551D23"/>
    <w:rsid w:val="0055233D"/>
    <w:rsid w:val="0055571C"/>
    <w:rsid w:val="0055730E"/>
    <w:rsid w:val="005573B7"/>
    <w:rsid w:val="0056213A"/>
    <w:rsid w:val="00564DBE"/>
    <w:rsid w:val="00565EBB"/>
    <w:rsid w:val="0056689C"/>
    <w:rsid w:val="00572D6D"/>
    <w:rsid w:val="00574AF2"/>
    <w:rsid w:val="00575262"/>
    <w:rsid w:val="00576C10"/>
    <w:rsid w:val="00576FB3"/>
    <w:rsid w:val="0058016A"/>
    <w:rsid w:val="005818A2"/>
    <w:rsid w:val="00582BAC"/>
    <w:rsid w:val="00582BE6"/>
    <w:rsid w:val="00586CFF"/>
    <w:rsid w:val="00592513"/>
    <w:rsid w:val="00592661"/>
    <w:rsid w:val="00593E93"/>
    <w:rsid w:val="00593F3A"/>
    <w:rsid w:val="005A1A1D"/>
    <w:rsid w:val="005A2C40"/>
    <w:rsid w:val="005A3277"/>
    <w:rsid w:val="005A3820"/>
    <w:rsid w:val="005A5865"/>
    <w:rsid w:val="005A5C29"/>
    <w:rsid w:val="005A61E3"/>
    <w:rsid w:val="005A6CD5"/>
    <w:rsid w:val="005A6E21"/>
    <w:rsid w:val="005A71F5"/>
    <w:rsid w:val="005B12B5"/>
    <w:rsid w:val="005B13E9"/>
    <w:rsid w:val="005B44C7"/>
    <w:rsid w:val="005B5082"/>
    <w:rsid w:val="005C08C8"/>
    <w:rsid w:val="005C1133"/>
    <w:rsid w:val="005C13D1"/>
    <w:rsid w:val="005C209C"/>
    <w:rsid w:val="005C37DE"/>
    <w:rsid w:val="005C766C"/>
    <w:rsid w:val="005C7F0A"/>
    <w:rsid w:val="005D1A25"/>
    <w:rsid w:val="005D28BD"/>
    <w:rsid w:val="005D39A7"/>
    <w:rsid w:val="005D6057"/>
    <w:rsid w:val="005D67F1"/>
    <w:rsid w:val="005D6EF8"/>
    <w:rsid w:val="005E15C8"/>
    <w:rsid w:val="005E1D40"/>
    <w:rsid w:val="005E3586"/>
    <w:rsid w:val="005E37E8"/>
    <w:rsid w:val="005E486C"/>
    <w:rsid w:val="005E5084"/>
    <w:rsid w:val="005E5A21"/>
    <w:rsid w:val="005E5B4F"/>
    <w:rsid w:val="005E77D4"/>
    <w:rsid w:val="005F1777"/>
    <w:rsid w:val="005F278F"/>
    <w:rsid w:val="005F4749"/>
    <w:rsid w:val="005F7DD2"/>
    <w:rsid w:val="00600E87"/>
    <w:rsid w:val="00601681"/>
    <w:rsid w:val="006039BB"/>
    <w:rsid w:val="006057B5"/>
    <w:rsid w:val="0060666F"/>
    <w:rsid w:val="00606C99"/>
    <w:rsid w:val="006079EC"/>
    <w:rsid w:val="00611267"/>
    <w:rsid w:val="006123A2"/>
    <w:rsid w:val="0061253D"/>
    <w:rsid w:val="006149B3"/>
    <w:rsid w:val="00614AA5"/>
    <w:rsid w:val="00616012"/>
    <w:rsid w:val="00616969"/>
    <w:rsid w:val="006203F0"/>
    <w:rsid w:val="00620C86"/>
    <w:rsid w:val="00620EB0"/>
    <w:rsid w:val="006213AB"/>
    <w:rsid w:val="00623262"/>
    <w:rsid w:val="006237BA"/>
    <w:rsid w:val="00625D96"/>
    <w:rsid w:val="00625E11"/>
    <w:rsid w:val="006301C7"/>
    <w:rsid w:val="00630233"/>
    <w:rsid w:val="00630295"/>
    <w:rsid w:val="00630E6D"/>
    <w:rsid w:val="00631166"/>
    <w:rsid w:val="0063446B"/>
    <w:rsid w:val="00636E99"/>
    <w:rsid w:val="006403AD"/>
    <w:rsid w:val="0064311D"/>
    <w:rsid w:val="00647612"/>
    <w:rsid w:val="00647C4D"/>
    <w:rsid w:val="00650282"/>
    <w:rsid w:val="006506EF"/>
    <w:rsid w:val="006509AF"/>
    <w:rsid w:val="00650E8C"/>
    <w:rsid w:val="00651116"/>
    <w:rsid w:val="006515A8"/>
    <w:rsid w:val="00653349"/>
    <w:rsid w:val="00653DB5"/>
    <w:rsid w:val="0065411A"/>
    <w:rsid w:val="006542DD"/>
    <w:rsid w:val="00655241"/>
    <w:rsid w:val="00655EEC"/>
    <w:rsid w:val="00656806"/>
    <w:rsid w:val="00662783"/>
    <w:rsid w:val="006709D6"/>
    <w:rsid w:val="00671565"/>
    <w:rsid w:val="00672EF5"/>
    <w:rsid w:val="00675554"/>
    <w:rsid w:val="00676B7A"/>
    <w:rsid w:val="00681273"/>
    <w:rsid w:val="006825BE"/>
    <w:rsid w:val="00683396"/>
    <w:rsid w:val="00686B6B"/>
    <w:rsid w:val="00690D14"/>
    <w:rsid w:val="006910C1"/>
    <w:rsid w:val="0069436F"/>
    <w:rsid w:val="00695BB9"/>
    <w:rsid w:val="006966D1"/>
    <w:rsid w:val="00697776"/>
    <w:rsid w:val="006A1318"/>
    <w:rsid w:val="006A33C7"/>
    <w:rsid w:val="006A3C3B"/>
    <w:rsid w:val="006A6111"/>
    <w:rsid w:val="006A6369"/>
    <w:rsid w:val="006A6E67"/>
    <w:rsid w:val="006A7225"/>
    <w:rsid w:val="006A7903"/>
    <w:rsid w:val="006B2E7E"/>
    <w:rsid w:val="006B3233"/>
    <w:rsid w:val="006B7A98"/>
    <w:rsid w:val="006C5772"/>
    <w:rsid w:val="006C6657"/>
    <w:rsid w:val="006C67DC"/>
    <w:rsid w:val="006D024F"/>
    <w:rsid w:val="006D1ADC"/>
    <w:rsid w:val="006D20B0"/>
    <w:rsid w:val="006D2EB9"/>
    <w:rsid w:val="006D3296"/>
    <w:rsid w:val="006D56E3"/>
    <w:rsid w:val="006E040A"/>
    <w:rsid w:val="006E0FD6"/>
    <w:rsid w:val="006E28E0"/>
    <w:rsid w:val="006E57D0"/>
    <w:rsid w:val="006E5BCF"/>
    <w:rsid w:val="006E6A39"/>
    <w:rsid w:val="006F0962"/>
    <w:rsid w:val="006F5FCD"/>
    <w:rsid w:val="006F6DF1"/>
    <w:rsid w:val="006F76C8"/>
    <w:rsid w:val="006F7781"/>
    <w:rsid w:val="00700AB6"/>
    <w:rsid w:val="00700D61"/>
    <w:rsid w:val="007013B3"/>
    <w:rsid w:val="00701CDB"/>
    <w:rsid w:val="00704F41"/>
    <w:rsid w:val="00705B67"/>
    <w:rsid w:val="007060AE"/>
    <w:rsid w:val="007072FC"/>
    <w:rsid w:val="00707EFE"/>
    <w:rsid w:val="007112F9"/>
    <w:rsid w:val="007207AB"/>
    <w:rsid w:val="00723411"/>
    <w:rsid w:val="00723B8D"/>
    <w:rsid w:val="007246C6"/>
    <w:rsid w:val="0072687D"/>
    <w:rsid w:val="0072780A"/>
    <w:rsid w:val="00730850"/>
    <w:rsid w:val="00732698"/>
    <w:rsid w:val="007335DC"/>
    <w:rsid w:val="00733B71"/>
    <w:rsid w:val="00735B8F"/>
    <w:rsid w:val="00741545"/>
    <w:rsid w:val="00741A04"/>
    <w:rsid w:val="00741CDC"/>
    <w:rsid w:val="00742DED"/>
    <w:rsid w:val="007432C3"/>
    <w:rsid w:val="00745017"/>
    <w:rsid w:val="00746099"/>
    <w:rsid w:val="007462CB"/>
    <w:rsid w:val="00751C58"/>
    <w:rsid w:val="00751C8B"/>
    <w:rsid w:val="00752947"/>
    <w:rsid w:val="00753D5C"/>
    <w:rsid w:val="00757A99"/>
    <w:rsid w:val="00760A02"/>
    <w:rsid w:val="00763F03"/>
    <w:rsid w:val="00763FED"/>
    <w:rsid w:val="00766E1E"/>
    <w:rsid w:val="007677A3"/>
    <w:rsid w:val="007714A0"/>
    <w:rsid w:val="00771D33"/>
    <w:rsid w:val="00772E71"/>
    <w:rsid w:val="00774DE3"/>
    <w:rsid w:val="00777708"/>
    <w:rsid w:val="00783378"/>
    <w:rsid w:val="00786A1B"/>
    <w:rsid w:val="00786A72"/>
    <w:rsid w:val="007900FC"/>
    <w:rsid w:val="00793685"/>
    <w:rsid w:val="00797E87"/>
    <w:rsid w:val="007A2D9A"/>
    <w:rsid w:val="007A3DF0"/>
    <w:rsid w:val="007A5485"/>
    <w:rsid w:val="007B1006"/>
    <w:rsid w:val="007B4E97"/>
    <w:rsid w:val="007B6A74"/>
    <w:rsid w:val="007B6F65"/>
    <w:rsid w:val="007C0548"/>
    <w:rsid w:val="007C3D14"/>
    <w:rsid w:val="007C47E3"/>
    <w:rsid w:val="007C4F07"/>
    <w:rsid w:val="007C5221"/>
    <w:rsid w:val="007C548C"/>
    <w:rsid w:val="007C7390"/>
    <w:rsid w:val="007D082E"/>
    <w:rsid w:val="007D0CC6"/>
    <w:rsid w:val="007D1775"/>
    <w:rsid w:val="007D1A21"/>
    <w:rsid w:val="007D5012"/>
    <w:rsid w:val="007D574D"/>
    <w:rsid w:val="007D6E25"/>
    <w:rsid w:val="007D75A4"/>
    <w:rsid w:val="007E1A2B"/>
    <w:rsid w:val="007E1BC7"/>
    <w:rsid w:val="007E55DA"/>
    <w:rsid w:val="007E5B77"/>
    <w:rsid w:val="007E7AEB"/>
    <w:rsid w:val="007F034D"/>
    <w:rsid w:val="007F22BB"/>
    <w:rsid w:val="007F7398"/>
    <w:rsid w:val="007F79E8"/>
    <w:rsid w:val="00800BE6"/>
    <w:rsid w:val="00802201"/>
    <w:rsid w:val="008030C8"/>
    <w:rsid w:val="00803A2F"/>
    <w:rsid w:val="008056D9"/>
    <w:rsid w:val="00805FDF"/>
    <w:rsid w:val="0080654E"/>
    <w:rsid w:val="00812894"/>
    <w:rsid w:val="00822F67"/>
    <w:rsid w:val="00822FC8"/>
    <w:rsid w:val="00823045"/>
    <w:rsid w:val="008233CA"/>
    <w:rsid w:val="0082407F"/>
    <w:rsid w:val="0082674D"/>
    <w:rsid w:val="00827B12"/>
    <w:rsid w:val="00830CD2"/>
    <w:rsid w:val="00831083"/>
    <w:rsid w:val="00832777"/>
    <w:rsid w:val="0083339F"/>
    <w:rsid w:val="00833A4D"/>
    <w:rsid w:val="00835C56"/>
    <w:rsid w:val="00837644"/>
    <w:rsid w:val="00843ED8"/>
    <w:rsid w:val="008447D4"/>
    <w:rsid w:val="008453B8"/>
    <w:rsid w:val="00850546"/>
    <w:rsid w:val="00851B77"/>
    <w:rsid w:val="00851DD3"/>
    <w:rsid w:val="00852094"/>
    <w:rsid w:val="008529C3"/>
    <w:rsid w:val="00854869"/>
    <w:rsid w:val="00855ED8"/>
    <w:rsid w:val="008568DE"/>
    <w:rsid w:val="00856C7E"/>
    <w:rsid w:val="00860138"/>
    <w:rsid w:val="0086039A"/>
    <w:rsid w:val="00861E2D"/>
    <w:rsid w:val="00862D86"/>
    <w:rsid w:val="00863B72"/>
    <w:rsid w:val="008665B0"/>
    <w:rsid w:val="0086729B"/>
    <w:rsid w:val="00867972"/>
    <w:rsid w:val="00871FDF"/>
    <w:rsid w:val="00872417"/>
    <w:rsid w:val="00873C65"/>
    <w:rsid w:val="00874D70"/>
    <w:rsid w:val="0087660D"/>
    <w:rsid w:val="00877EF1"/>
    <w:rsid w:val="008832AF"/>
    <w:rsid w:val="00883842"/>
    <w:rsid w:val="00883958"/>
    <w:rsid w:val="00884AEF"/>
    <w:rsid w:val="0088619D"/>
    <w:rsid w:val="00892093"/>
    <w:rsid w:val="00893E35"/>
    <w:rsid w:val="00894D61"/>
    <w:rsid w:val="00895EEB"/>
    <w:rsid w:val="008A0E9C"/>
    <w:rsid w:val="008A24D9"/>
    <w:rsid w:val="008A3959"/>
    <w:rsid w:val="008A6D73"/>
    <w:rsid w:val="008B4A93"/>
    <w:rsid w:val="008B4F89"/>
    <w:rsid w:val="008B64CA"/>
    <w:rsid w:val="008B75A9"/>
    <w:rsid w:val="008C1140"/>
    <w:rsid w:val="008C1A5C"/>
    <w:rsid w:val="008C25E8"/>
    <w:rsid w:val="008C2785"/>
    <w:rsid w:val="008C5E3C"/>
    <w:rsid w:val="008C61B3"/>
    <w:rsid w:val="008C779E"/>
    <w:rsid w:val="008D0005"/>
    <w:rsid w:val="008D0C4D"/>
    <w:rsid w:val="008D491C"/>
    <w:rsid w:val="008D5C81"/>
    <w:rsid w:val="008E009C"/>
    <w:rsid w:val="008E09E5"/>
    <w:rsid w:val="008E247D"/>
    <w:rsid w:val="008E7174"/>
    <w:rsid w:val="008F2567"/>
    <w:rsid w:val="008F2D6B"/>
    <w:rsid w:val="008F3221"/>
    <w:rsid w:val="008F5C8B"/>
    <w:rsid w:val="008F623A"/>
    <w:rsid w:val="00900E5D"/>
    <w:rsid w:val="00901EBF"/>
    <w:rsid w:val="009037E4"/>
    <w:rsid w:val="00905D26"/>
    <w:rsid w:val="0090637C"/>
    <w:rsid w:val="00907A9E"/>
    <w:rsid w:val="009104DD"/>
    <w:rsid w:val="00912818"/>
    <w:rsid w:val="00916D43"/>
    <w:rsid w:val="009212E5"/>
    <w:rsid w:val="009222DF"/>
    <w:rsid w:val="00922454"/>
    <w:rsid w:val="00923C39"/>
    <w:rsid w:val="009242B9"/>
    <w:rsid w:val="009248B5"/>
    <w:rsid w:val="00925940"/>
    <w:rsid w:val="00926118"/>
    <w:rsid w:val="009265FA"/>
    <w:rsid w:val="00926803"/>
    <w:rsid w:val="00926AB7"/>
    <w:rsid w:val="00927640"/>
    <w:rsid w:val="009278FB"/>
    <w:rsid w:val="00930077"/>
    <w:rsid w:val="0093068D"/>
    <w:rsid w:val="00932776"/>
    <w:rsid w:val="0093346D"/>
    <w:rsid w:val="00933EAD"/>
    <w:rsid w:val="0093693A"/>
    <w:rsid w:val="00936B3D"/>
    <w:rsid w:val="009372D4"/>
    <w:rsid w:val="00940856"/>
    <w:rsid w:val="00940859"/>
    <w:rsid w:val="00941AA8"/>
    <w:rsid w:val="009447C6"/>
    <w:rsid w:val="00944D9C"/>
    <w:rsid w:val="00944E19"/>
    <w:rsid w:val="00945AAB"/>
    <w:rsid w:val="00946BD5"/>
    <w:rsid w:val="00950DDF"/>
    <w:rsid w:val="009513EF"/>
    <w:rsid w:val="00952F8A"/>
    <w:rsid w:val="0095359B"/>
    <w:rsid w:val="00956F0F"/>
    <w:rsid w:val="00957D88"/>
    <w:rsid w:val="00957E5F"/>
    <w:rsid w:val="00960ADD"/>
    <w:rsid w:val="00961D62"/>
    <w:rsid w:val="009627C5"/>
    <w:rsid w:val="00962EF9"/>
    <w:rsid w:val="0096550E"/>
    <w:rsid w:val="009668E0"/>
    <w:rsid w:val="00966D3D"/>
    <w:rsid w:val="00967A36"/>
    <w:rsid w:val="00967BA0"/>
    <w:rsid w:val="00967FEA"/>
    <w:rsid w:val="00972E68"/>
    <w:rsid w:val="00974ECD"/>
    <w:rsid w:val="0098054A"/>
    <w:rsid w:val="0098194A"/>
    <w:rsid w:val="00983224"/>
    <w:rsid w:val="00983AF1"/>
    <w:rsid w:val="0098590A"/>
    <w:rsid w:val="009914E7"/>
    <w:rsid w:val="00993573"/>
    <w:rsid w:val="00993C25"/>
    <w:rsid w:val="009953C8"/>
    <w:rsid w:val="00996189"/>
    <w:rsid w:val="00997F26"/>
    <w:rsid w:val="009A06B5"/>
    <w:rsid w:val="009A0BAA"/>
    <w:rsid w:val="009A3FA1"/>
    <w:rsid w:val="009A5A44"/>
    <w:rsid w:val="009A7DC3"/>
    <w:rsid w:val="009B1CF9"/>
    <w:rsid w:val="009B32FD"/>
    <w:rsid w:val="009B3D24"/>
    <w:rsid w:val="009B7A90"/>
    <w:rsid w:val="009B7D7B"/>
    <w:rsid w:val="009C098E"/>
    <w:rsid w:val="009C3CDA"/>
    <w:rsid w:val="009C4D82"/>
    <w:rsid w:val="009C615D"/>
    <w:rsid w:val="009C73F9"/>
    <w:rsid w:val="009D0034"/>
    <w:rsid w:val="009D3178"/>
    <w:rsid w:val="009D428E"/>
    <w:rsid w:val="009D5163"/>
    <w:rsid w:val="009E1B4E"/>
    <w:rsid w:val="009E5AF7"/>
    <w:rsid w:val="009E658D"/>
    <w:rsid w:val="009E6820"/>
    <w:rsid w:val="009F362D"/>
    <w:rsid w:val="009F43ED"/>
    <w:rsid w:val="009F53F3"/>
    <w:rsid w:val="009F5E32"/>
    <w:rsid w:val="009F61B0"/>
    <w:rsid w:val="00A000D9"/>
    <w:rsid w:val="00A02D35"/>
    <w:rsid w:val="00A03527"/>
    <w:rsid w:val="00A03ADA"/>
    <w:rsid w:val="00A05441"/>
    <w:rsid w:val="00A05E50"/>
    <w:rsid w:val="00A06069"/>
    <w:rsid w:val="00A06C46"/>
    <w:rsid w:val="00A06F07"/>
    <w:rsid w:val="00A07768"/>
    <w:rsid w:val="00A12083"/>
    <w:rsid w:val="00A12177"/>
    <w:rsid w:val="00A124FA"/>
    <w:rsid w:val="00A12AA6"/>
    <w:rsid w:val="00A13610"/>
    <w:rsid w:val="00A252B8"/>
    <w:rsid w:val="00A26D01"/>
    <w:rsid w:val="00A26D8F"/>
    <w:rsid w:val="00A27C2B"/>
    <w:rsid w:val="00A337AE"/>
    <w:rsid w:val="00A347EF"/>
    <w:rsid w:val="00A36B52"/>
    <w:rsid w:val="00A37B53"/>
    <w:rsid w:val="00A40E32"/>
    <w:rsid w:val="00A43764"/>
    <w:rsid w:val="00A442AB"/>
    <w:rsid w:val="00A461E0"/>
    <w:rsid w:val="00A509D7"/>
    <w:rsid w:val="00A51104"/>
    <w:rsid w:val="00A512B8"/>
    <w:rsid w:val="00A519F5"/>
    <w:rsid w:val="00A51D8E"/>
    <w:rsid w:val="00A52050"/>
    <w:rsid w:val="00A5259C"/>
    <w:rsid w:val="00A526A2"/>
    <w:rsid w:val="00A52B69"/>
    <w:rsid w:val="00A52D67"/>
    <w:rsid w:val="00A53C7C"/>
    <w:rsid w:val="00A54572"/>
    <w:rsid w:val="00A61A46"/>
    <w:rsid w:val="00A62193"/>
    <w:rsid w:val="00A63407"/>
    <w:rsid w:val="00A643B4"/>
    <w:rsid w:val="00A65FCD"/>
    <w:rsid w:val="00A66215"/>
    <w:rsid w:val="00A662C1"/>
    <w:rsid w:val="00A67E5D"/>
    <w:rsid w:val="00A67F72"/>
    <w:rsid w:val="00A7098C"/>
    <w:rsid w:val="00A717BE"/>
    <w:rsid w:val="00A730E1"/>
    <w:rsid w:val="00A74C46"/>
    <w:rsid w:val="00A76A91"/>
    <w:rsid w:val="00A779C3"/>
    <w:rsid w:val="00A80320"/>
    <w:rsid w:val="00A8225B"/>
    <w:rsid w:val="00A825E4"/>
    <w:rsid w:val="00A957AA"/>
    <w:rsid w:val="00A9655A"/>
    <w:rsid w:val="00A96E0B"/>
    <w:rsid w:val="00AA0893"/>
    <w:rsid w:val="00AA08D0"/>
    <w:rsid w:val="00AA221D"/>
    <w:rsid w:val="00AA27F2"/>
    <w:rsid w:val="00AA3509"/>
    <w:rsid w:val="00AA470F"/>
    <w:rsid w:val="00AA5617"/>
    <w:rsid w:val="00AA5B04"/>
    <w:rsid w:val="00AA63A1"/>
    <w:rsid w:val="00AA7413"/>
    <w:rsid w:val="00AA7686"/>
    <w:rsid w:val="00AB01EC"/>
    <w:rsid w:val="00AB1100"/>
    <w:rsid w:val="00AB1CD5"/>
    <w:rsid w:val="00AB1DBF"/>
    <w:rsid w:val="00AB2407"/>
    <w:rsid w:val="00AB2818"/>
    <w:rsid w:val="00AB2934"/>
    <w:rsid w:val="00AB379E"/>
    <w:rsid w:val="00AB4FA2"/>
    <w:rsid w:val="00AB78EB"/>
    <w:rsid w:val="00AB7DDE"/>
    <w:rsid w:val="00AC00F0"/>
    <w:rsid w:val="00AC07EF"/>
    <w:rsid w:val="00AC0E6C"/>
    <w:rsid w:val="00AC42F1"/>
    <w:rsid w:val="00AC52A0"/>
    <w:rsid w:val="00AC5BAF"/>
    <w:rsid w:val="00AC6559"/>
    <w:rsid w:val="00AD0911"/>
    <w:rsid w:val="00AD0ACB"/>
    <w:rsid w:val="00AD59E7"/>
    <w:rsid w:val="00AD6DCA"/>
    <w:rsid w:val="00AE1344"/>
    <w:rsid w:val="00AE2161"/>
    <w:rsid w:val="00AE3427"/>
    <w:rsid w:val="00AE3598"/>
    <w:rsid w:val="00AE4742"/>
    <w:rsid w:val="00AE505B"/>
    <w:rsid w:val="00AE5150"/>
    <w:rsid w:val="00AE56EB"/>
    <w:rsid w:val="00AE7F8B"/>
    <w:rsid w:val="00AF0E71"/>
    <w:rsid w:val="00AF1278"/>
    <w:rsid w:val="00AF2083"/>
    <w:rsid w:val="00AF62A8"/>
    <w:rsid w:val="00AF73F0"/>
    <w:rsid w:val="00AF764B"/>
    <w:rsid w:val="00AF7A77"/>
    <w:rsid w:val="00AF7B56"/>
    <w:rsid w:val="00B00117"/>
    <w:rsid w:val="00B001E2"/>
    <w:rsid w:val="00B019B7"/>
    <w:rsid w:val="00B02EDA"/>
    <w:rsid w:val="00B02F86"/>
    <w:rsid w:val="00B0461B"/>
    <w:rsid w:val="00B04C20"/>
    <w:rsid w:val="00B05A82"/>
    <w:rsid w:val="00B06E1A"/>
    <w:rsid w:val="00B10656"/>
    <w:rsid w:val="00B10835"/>
    <w:rsid w:val="00B15148"/>
    <w:rsid w:val="00B15A46"/>
    <w:rsid w:val="00B16451"/>
    <w:rsid w:val="00B203FE"/>
    <w:rsid w:val="00B24A98"/>
    <w:rsid w:val="00B25AFE"/>
    <w:rsid w:val="00B25D70"/>
    <w:rsid w:val="00B25EC7"/>
    <w:rsid w:val="00B27225"/>
    <w:rsid w:val="00B30D13"/>
    <w:rsid w:val="00B31D8D"/>
    <w:rsid w:val="00B34A15"/>
    <w:rsid w:val="00B35299"/>
    <w:rsid w:val="00B35CB6"/>
    <w:rsid w:val="00B3771B"/>
    <w:rsid w:val="00B40BEE"/>
    <w:rsid w:val="00B40FC2"/>
    <w:rsid w:val="00B42A83"/>
    <w:rsid w:val="00B4358B"/>
    <w:rsid w:val="00B43887"/>
    <w:rsid w:val="00B43D12"/>
    <w:rsid w:val="00B44ACF"/>
    <w:rsid w:val="00B44AE4"/>
    <w:rsid w:val="00B45494"/>
    <w:rsid w:val="00B45723"/>
    <w:rsid w:val="00B47342"/>
    <w:rsid w:val="00B50143"/>
    <w:rsid w:val="00B50BE8"/>
    <w:rsid w:val="00B554A6"/>
    <w:rsid w:val="00B56D89"/>
    <w:rsid w:val="00B613C2"/>
    <w:rsid w:val="00B64349"/>
    <w:rsid w:val="00B70C05"/>
    <w:rsid w:val="00B72197"/>
    <w:rsid w:val="00B72B06"/>
    <w:rsid w:val="00B84309"/>
    <w:rsid w:val="00B8438C"/>
    <w:rsid w:val="00B846F3"/>
    <w:rsid w:val="00B93426"/>
    <w:rsid w:val="00B9368C"/>
    <w:rsid w:val="00B96772"/>
    <w:rsid w:val="00B97DEB"/>
    <w:rsid w:val="00BA0059"/>
    <w:rsid w:val="00BA0147"/>
    <w:rsid w:val="00BA0BF8"/>
    <w:rsid w:val="00BA18D4"/>
    <w:rsid w:val="00BA2040"/>
    <w:rsid w:val="00BA2FC9"/>
    <w:rsid w:val="00BA7226"/>
    <w:rsid w:val="00BB1781"/>
    <w:rsid w:val="00BB3A40"/>
    <w:rsid w:val="00BB3A9D"/>
    <w:rsid w:val="00BB579A"/>
    <w:rsid w:val="00BB5CEC"/>
    <w:rsid w:val="00BB5EA8"/>
    <w:rsid w:val="00BC13D6"/>
    <w:rsid w:val="00BC1BEB"/>
    <w:rsid w:val="00BC1ED7"/>
    <w:rsid w:val="00BC2072"/>
    <w:rsid w:val="00BC73C3"/>
    <w:rsid w:val="00BD0A0C"/>
    <w:rsid w:val="00BD1A27"/>
    <w:rsid w:val="00BD1AF4"/>
    <w:rsid w:val="00BD31B3"/>
    <w:rsid w:val="00BD35FC"/>
    <w:rsid w:val="00BD3B19"/>
    <w:rsid w:val="00BD3B72"/>
    <w:rsid w:val="00BD60BB"/>
    <w:rsid w:val="00BE2E31"/>
    <w:rsid w:val="00BE4C0A"/>
    <w:rsid w:val="00BE4C83"/>
    <w:rsid w:val="00BE621F"/>
    <w:rsid w:val="00BE66B5"/>
    <w:rsid w:val="00BF0E87"/>
    <w:rsid w:val="00BF12FB"/>
    <w:rsid w:val="00BF16E6"/>
    <w:rsid w:val="00BF1E4C"/>
    <w:rsid w:val="00BF34E6"/>
    <w:rsid w:val="00BF716C"/>
    <w:rsid w:val="00BF769B"/>
    <w:rsid w:val="00C0049A"/>
    <w:rsid w:val="00C004E5"/>
    <w:rsid w:val="00C03FB8"/>
    <w:rsid w:val="00C05486"/>
    <w:rsid w:val="00C065B4"/>
    <w:rsid w:val="00C072E8"/>
    <w:rsid w:val="00C07C03"/>
    <w:rsid w:val="00C07DC8"/>
    <w:rsid w:val="00C12D24"/>
    <w:rsid w:val="00C149DF"/>
    <w:rsid w:val="00C24051"/>
    <w:rsid w:val="00C27748"/>
    <w:rsid w:val="00C30735"/>
    <w:rsid w:val="00C32E04"/>
    <w:rsid w:val="00C3320E"/>
    <w:rsid w:val="00C3374B"/>
    <w:rsid w:val="00C34922"/>
    <w:rsid w:val="00C35123"/>
    <w:rsid w:val="00C36C57"/>
    <w:rsid w:val="00C37D82"/>
    <w:rsid w:val="00C40198"/>
    <w:rsid w:val="00C4152E"/>
    <w:rsid w:val="00C428F2"/>
    <w:rsid w:val="00C44971"/>
    <w:rsid w:val="00C45A65"/>
    <w:rsid w:val="00C460A1"/>
    <w:rsid w:val="00C476C1"/>
    <w:rsid w:val="00C47AC8"/>
    <w:rsid w:val="00C505F0"/>
    <w:rsid w:val="00C5259B"/>
    <w:rsid w:val="00C531F7"/>
    <w:rsid w:val="00C551E9"/>
    <w:rsid w:val="00C565FB"/>
    <w:rsid w:val="00C606B5"/>
    <w:rsid w:val="00C61252"/>
    <w:rsid w:val="00C65BC0"/>
    <w:rsid w:val="00C70305"/>
    <w:rsid w:val="00C73680"/>
    <w:rsid w:val="00C76AA2"/>
    <w:rsid w:val="00C772E4"/>
    <w:rsid w:val="00C80BED"/>
    <w:rsid w:val="00C83EFE"/>
    <w:rsid w:val="00C84A08"/>
    <w:rsid w:val="00C84E24"/>
    <w:rsid w:val="00C84E35"/>
    <w:rsid w:val="00C863E0"/>
    <w:rsid w:val="00C90FE1"/>
    <w:rsid w:val="00C94038"/>
    <w:rsid w:val="00C96D00"/>
    <w:rsid w:val="00CA02B1"/>
    <w:rsid w:val="00CA1492"/>
    <w:rsid w:val="00CA2A19"/>
    <w:rsid w:val="00CA65B6"/>
    <w:rsid w:val="00CA69D0"/>
    <w:rsid w:val="00CA6BA8"/>
    <w:rsid w:val="00CA6F84"/>
    <w:rsid w:val="00CB0D16"/>
    <w:rsid w:val="00CB14D4"/>
    <w:rsid w:val="00CB1F7B"/>
    <w:rsid w:val="00CB5CFA"/>
    <w:rsid w:val="00CB6CA0"/>
    <w:rsid w:val="00CC32FE"/>
    <w:rsid w:val="00CC3F3B"/>
    <w:rsid w:val="00CC5ED0"/>
    <w:rsid w:val="00CC61FF"/>
    <w:rsid w:val="00CC6767"/>
    <w:rsid w:val="00CD15FF"/>
    <w:rsid w:val="00CD3544"/>
    <w:rsid w:val="00CD3D7E"/>
    <w:rsid w:val="00CD5426"/>
    <w:rsid w:val="00CD62C7"/>
    <w:rsid w:val="00CD6D34"/>
    <w:rsid w:val="00CE0374"/>
    <w:rsid w:val="00CE2115"/>
    <w:rsid w:val="00CE3231"/>
    <w:rsid w:val="00CE7D95"/>
    <w:rsid w:val="00CE7E90"/>
    <w:rsid w:val="00CF1F5B"/>
    <w:rsid w:val="00CF2E07"/>
    <w:rsid w:val="00CF4C12"/>
    <w:rsid w:val="00CF5F1E"/>
    <w:rsid w:val="00D00CB8"/>
    <w:rsid w:val="00D01C2B"/>
    <w:rsid w:val="00D026FF"/>
    <w:rsid w:val="00D052A3"/>
    <w:rsid w:val="00D06B58"/>
    <w:rsid w:val="00D06BDE"/>
    <w:rsid w:val="00D104E5"/>
    <w:rsid w:val="00D114ED"/>
    <w:rsid w:val="00D115B6"/>
    <w:rsid w:val="00D11EA8"/>
    <w:rsid w:val="00D14460"/>
    <w:rsid w:val="00D153E6"/>
    <w:rsid w:val="00D17BE2"/>
    <w:rsid w:val="00D17FE6"/>
    <w:rsid w:val="00D20666"/>
    <w:rsid w:val="00D2077A"/>
    <w:rsid w:val="00D24F93"/>
    <w:rsid w:val="00D26927"/>
    <w:rsid w:val="00D26999"/>
    <w:rsid w:val="00D26E01"/>
    <w:rsid w:val="00D27449"/>
    <w:rsid w:val="00D323BF"/>
    <w:rsid w:val="00D336B5"/>
    <w:rsid w:val="00D338DB"/>
    <w:rsid w:val="00D33BA7"/>
    <w:rsid w:val="00D35025"/>
    <w:rsid w:val="00D360A8"/>
    <w:rsid w:val="00D40DD3"/>
    <w:rsid w:val="00D43391"/>
    <w:rsid w:val="00D43656"/>
    <w:rsid w:val="00D43D7D"/>
    <w:rsid w:val="00D45ECB"/>
    <w:rsid w:val="00D46768"/>
    <w:rsid w:val="00D4742E"/>
    <w:rsid w:val="00D478A9"/>
    <w:rsid w:val="00D50A29"/>
    <w:rsid w:val="00D50E5B"/>
    <w:rsid w:val="00D516CD"/>
    <w:rsid w:val="00D52195"/>
    <w:rsid w:val="00D538DB"/>
    <w:rsid w:val="00D55663"/>
    <w:rsid w:val="00D56839"/>
    <w:rsid w:val="00D56A92"/>
    <w:rsid w:val="00D57EED"/>
    <w:rsid w:val="00D60C5E"/>
    <w:rsid w:val="00D614B3"/>
    <w:rsid w:val="00D61A1B"/>
    <w:rsid w:val="00D64FEB"/>
    <w:rsid w:val="00D653CB"/>
    <w:rsid w:val="00D65689"/>
    <w:rsid w:val="00D65CC5"/>
    <w:rsid w:val="00D66514"/>
    <w:rsid w:val="00D67405"/>
    <w:rsid w:val="00D7074C"/>
    <w:rsid w:val="00D72365"/>
    <w:rsid w:val="00D72404"/>
    <w:rsid w:val="00D74077"/>
    <w:rsid w:val="00D74B57"/>
    <w:rsid w:val="00D765E2"/>
    <w:rsid w:val="00D77E09"/>
    <w:rsid w:val="00D80410"/>
    <w:rsid w:val="00D809B7"/>
    <w:rsid w:val="00D810DB"/>
    <w:rsid w:val="00D8222E"/>
    <w:rsid w:val="00D828EA"/>
    <w:rsid w:val="00D8386C"/>
    <w:rsid w:val="00D84F52"/>
    <w:rsid w:val="00D85DB1"/>
    <w:rsid w:val="00D8671F"/>
    <w:rsid w:val="00D86C37"/>
    <w:rsid w:val="00D90819"/>
    <w:rsid w:val="00D9121D"/>
    <w:rsid w:val="00D91B99"/>
    <w:rsid w:val="00D93AA6"/>
    <w:rsid w:val="00D94FAA"/>
    <w:rsid w:val="00D95254"/>
    <w:rsid w:val="00DA0121"/>
    <w:rsid w:val="00DA2BBB"/>
    <w:rsid w:val="00DA560B"/>
    <w:rsid w:val="00DA5820"/>
    <w:rsid w:val="00DA6A3A"/>
    <w:rsid w:val="00DA79C9"/>
    <w:rsid w:val="00DA7DF3"/>
    <w:rsid w:val="00DB1268"/>
    <w:rsid w:val="00DB1AAE"/>
    <w:rsid w:val="00DB62C1"/>
    <w:rsid w:val="00DC166A"/>
    <w:rsid w:val="00DC1EA7"/>
    <w:rsid w:val="00DC31E1"/>
    <w:rsid w:val="00DC3A7E"/>
    <w:rsid w:val="00DC3BF6"/>
    <w:rsid w:val="00DC4628"/>
    <w:rsid w:val="00DC4B4B"/>
    <w:rsid w:val="00DC50EF"/>
    <w:rsid w:val="00DC54C7"/>
    <w:rsid w:val="00DD02F4"/>
    <w:rsid w:val="00DD2ECD"/>
    <w:rsid w:val="00DD31C1"/>
    <w:rsid w:val="00DD346C"/>
    <w:rsid w:val="00DD38AF"/>
    <w:rsid w:val="00DD392A"/>
    <w:rsid w:val="00DD5657"/>
    <w:rsid w:val="00DE0935"/>
    <w:rsid w:val="00DE21AA"/>
    <w:rsid w:val="00DE251E"/>
    <w:rsid w:val="00DE67F4"/>
    <w:rsid w:val="00DF0B69"/>
    <w:rsid w:val="00DF0BE5"/>
    <w:rsid w:val="00DF0F2A"/>
    <w:rsid w:val="00DF1B1C"/>
    <w:rsid w:val="00DF2F14"/>
    <w:rsid w:val="00DF30E8"/>
    <w:rsid w:val="00DF39FD"/>
    <w:rsid w:val="00DF411F"/>
    <w:rsid w:val="00DF42CB"/>
    <w:rsid w:val="00DF59AD"/>
    <w:rsid w:val="00DF6DCA"/>
    <w:rsid w:val="00DF7974"/>
    <w:rsid w:val="00E0129D"/>
    <w:rsid w:val="00E022BD"/>
    <w:rsid w:val="00E043B9"/>
    <w:rsid w:val="00E04611"/>
    <w:rsid w:val="00E0514D"/>
    <w:rsid w:val="00E0606F"/>
    <w:rsid w:val="00E0714D"/>
    <w:rsid w:val="00E07CBB"/>
    <w:rsid w:val="00E07F80"/>
    <w:rsid w:val="00E10AD6"/>
    <w:rsid w:val="00E121D9"/>
    <w:rsid w:val="00E1240C"/>
    <w:rsid w:val="00E12C70"/>
    <w:rsid w:val="00E136EF"/>
    <w:rsid w:val="00E13880"/>
    <w:rsid w:val="00E15135"/>
    <w:rsid w:val="00E1688E"/>
    <w:rsid w:val="00E205BF"/>
    <w:rsid w:val="00E2120C"/>
    <w:rsid w:val="00E22361"/>
    <w:rsid w:val="00E23391"/>
    <w:rsid w:val="00E25473"/>
    <w:rsid w:val="00E25FC1"/>
    <w:rsid w:val="00E27642"/>
    <w:rsid w:val="00E30566"/>
    <w:rsid w:val="00E30DD3"/>
    <w:rsid w:val="00E31907"/>
    <w:rsid w:val="00E3288A"/>
    <w:rsid w:val="00E33803"/>
    <w:rsid w:val="00E33A51"/>
    <w:rsid w:val="00E347C3"/>
    <w:rsid w:val="00E34A8D"/>
    <w:rsid w:val="00E35128"/>
    <w:rsid w:val="00E40F7F"/>
    <w:rsid w:val="00E41010"/>
    <w:rsid w:val="00E42451"/>
    <w:rsid w:val="00E42884"/>
    <w:rsid w:val="00E4326B"/>
    <w:rsid w:val="00E446BD"/>
    <w:rsid w:val="00E448B2"/>
    <w:rsid w:val="00E45A01"/>
    <w:rsid w:val="00E5079C"/>
    <w:rsid w:val="00E51CD5"/>
    <w:rsid w:val="00E53617"/>
    <w:rsid w:val="00E54887"/>
    <w:rsid w:val="00E55B69"/>
    <w:rsid w:val="00E56FA7"/>
    <w:rsid w:val="00E5771C"/>
    <w:rsid w:val="00E57CE2"/>
    <w:rsid w:val="00E60D45"/>
    <w:rsid w:val="00E621A6"/>
    <w:rsid w:val="00E62AF9"/>
    <w:rsid w:val="00E64286"/>
    <w:rsid w:val="00E67B78"/>
    <w:rsid w:val="00E67D55"/>
    <w:rsid w:val="00E71314"/>
    <w:rsid w:val="00E730CB"/>
    <w:rsid w:val="00E75083"/>
    <w:rsid w:val="00E758B9"/>
    <w:rsid w:val="00E759CA"/>
    <w:rsid w:val="00E77327"/>
    <w:rsid w:val="00E802CF"/>
    <w:rsid w:val="00E82293"/>
    <w:rsid w:val="00E82EF0"/>
    <w:rsid w:val="00E8358D"/>
    <w:rsid w:val="00E867E3"/>
    <w:rsid w:val="00E9124E"/>
    <w:rsid w:val="00E97762"/>
    <w:rsid w:val="00EA07BC"/>
    <w:rsid w:val="00EA0EF5"/>
    <w:rsid w:val="00EA1B29"/>
    <w:rsid w:val="00EA2F25"/>
    <w:rsid w:val="00EA2F5F"/>
    <w:rsid w:val="00EA4691"/>
    <w:rsid w:val="00EA75AB"/>
    <w:rsid w:val="00EA76FC"/>
    <w:rsid w:val="00EA7773"/>
    <w:rsid w:val="00EB0EF5"/>
    <w:rsid w:val="00EB177D"/>
    <w:rsid w:val="00EB1A38"/>
    <w:rsid w:val="00EB2BD2"/>
    <w:rsid w:val="00EB388F"/>
    <w:rsid w:val="00EB3CF8"/>
    <w:rsid w:val="00EB57EB"/>
    <w:rsid w:val="00EB608B"/>
    <w:rsid w:val="00EB67D6"/>
    <w:rsid w:val="00EB7A41"/>
    <w:rsid w:val="00EC0E6B"/>
    <w:rsid w:val="00EC26C0"/>
    <w:rsid w:val="00EC388C"/>
    <w:rsid w:val="00EC489C"/>
    <w:rsid w:val="00EC6622"/>
    <w:rsid w:val="00EC79A1"/>
    <w:rsid w:val="00ED1A39"/>
    <w:rsid w:val="00ED2047"/>
    <w:rsid w:val="00ED309A"/>
    <w:rsid w:val="00ED3238"/>
    <w:rsid w:val="00ED504B"/>
    <w:rsid w:val="00ED5262"/>
    <w:rsid w:val="00ED56B3"/>
    <w:rsid w:val="00ED5FFB"/>
    <w:rsid w:val="00EE0217"/>
    <w:rsid w:val="00EE026C"/>
    <w:rsid w:val="00EE02DA"/>
    <w:rsid w:val="00EE2306"/>
    <w:rsid w:val="00EE4DFC"/>
    <w:rsid w:val="00EE575A"/>
    <w:rsid w:val="00EE717A"/>
    <w:rsid w:val="00EF0587"/>
    <w:rsid w:val="00EF093A"/>
    <w:rsid w:val="00EF29E6"/>
    <w:rsid w:val="00EF3F8A"/>
    <w:rsid w:val="00EF42ED"/>
    <w:rsid w:val="00EF44B8"/>
    <w:rsid w:val="00EF5CBA"/>
    <w:rsid w:val="00EF65F2"/>
    <w:rsid w:val="00F0197F"/>
    <w:rsid w:val="00F03411"/>
    <w:rsid w:val="00F044E3"/>
    <w:rsid w:val="00F05BD7"/>
    <w:rsid w:val="00F06EE9"/>
    <w:rsid w:val="00F072F7"/>
    <w:rsid w:val="00F07586"/>
    <w:rsid w:val="00F07FD0"/>
    <w:rsid w:val="00F11402"/>
    <w:rsid w:val="00F120A4"/>
    <w:rsid w:val="00F16EEE"/>
    <w:rsid w:val="00F1705B"/>
    <w:rsid w:val="00F2440F"/>
    <w:rsid w:val="00F24971"/>
    <w:rsid w:val="00F24D42"/>
    <w:rsid w:val="00F24F84"/>
    <w:rsid w:val="00F27C5B"/>
    <w:rsid w:val="00F30056"/>
    <w:rsid w:val="00F31D2C"/>
    <w:rsid w:val="00F32C3F"/>
    <w:rsid w:val="00F3305D"/>
    <w:rsid w:val="00F33865"/>
    <w:rsid w:val="00F34008"/>
    <w:rsid w:val="00F4228D"/>
    <w:rsid w:val="00F42521"/>
    <w:rsid w:val="00F430E5"/>
    <w:rsid w:val="00F44F12"/>
    <w:rsid w:val="00F44F4F"/>
    <w:rsid w:val="00F5080E"/>
    <w:rsid w:val="00F50924"/>
    <w:rsid w:val="00F55B68"/>
    <w:rsid w:val="00F612CE"/>
    <w:rsid w:val="00F61B9B"/>
    <w:rsid w:val="00F6347D"/>
    <w:rsid w:val="00F665FE"/>
    <w:rsid w:val="00F7044E"/>
    <w:rsid w:val="00F71298"/>
    <w:rsid w:val="00F73B89"/>
    <w:rsid w:val="00F77ED2"/>
    <w:rsid w:val="00F808D4"/>
    <w:rsid w:val="00F80E1D"/>
    <w:rsid w:val="00F82209"/>
    <w:rsid w:val="00F845D9"/>
    <w:rsid w:val="00F85457"/>
    <w:rsid w:val="00F85E06"/>
    <w:rsid w:val="00F86D7B"/>
    <w:rsid w:val="00F9446D"/>
    <w:rsid w:val="00F95006"/>
    <w:rsid w:val="00F96B51"/>
    <w:rsid w:val="00F96F19"/>
    <w:rsid w:val="00FA25F3"/>
    <w:rsid w:val="00FA2D3B"/>
    <w:rsid w:val="00FA2D7E"/>
    <w:rsid w:val="00FA31EC"/>
    <w:rsid w:val="00FA4193"/>
    <w:rsid w:val="00FA46BB"/>
    <w:rsid w:val="00FA4707"/>
    <w:rsid w:val="00FA6149"/>
    <w:rsid w:val="00FA639C"/>
    <w:rsid w:val="00FA78E0"/>
    <w:rsid w:val="00FB005F"/>
    <w:rsid w:val="00FB2FB8"/>
    <w:rsid w:val="00FB5767"/>
    <w:rsid w:val="00FB5B48"/>
    <w:rsid w:val="00FB6B15"/>
    <w:rsid w:val="00FB7B76"/>
    <w:rsid w:val="00FC233E"/>
    <w:rsid w:val="00FC2356"/>
    <w:rsid w:val="00FC2360"/>
    <w:rsid w:val="00FC2963"/>
    <w:rsid w:val="00FC3782"/>
    <w:rsid w:val="00FC3B9E"/>
    <w:rsid w:val="00FC4349"/>
    <w:rsid w:val="00FC5076"/>
    <w:rsid w:val="00FC6833"/>
    <w:rsid w:val="00FC6859"/>
    <w:rsid w:val="00FC7563"/>
    <w:rsid w:val="00FC7BA5"/>
    <w:rsid w:val="00FD0F34"/>
    <w:rsid w:val="00FD1237"/>
    <w:rsid w:val="00FD4836"/>
    <w:rsid w:val="00FD7E04"/>
    <w:rsid w:val="00FE36DC"/>
    <w:rsid w:val="00FE42FF"/>
    <w:rsid w:val="00FF112D"/>
    <w:rsid w:val="00FF3177"/>
    <w:rsid w:val="00FF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42481E9"/>
  <w15:docId w15:val="{B8968FC9-5D7B-41BD-9456-E8A1E559A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B8F"/>
    <w:rPr>
      <w:sz w:val="24"/>
      <w:szCs w:val="24"/>
    </w:rPr>
  </w:style>
  <w:style w:type="paragraph" w:styleId="Heading1">
    <w:name w:val="heading 1"/>
    <w:aliases w:val="1 ghost,g,ghost,H1,Main heading,Part,Document,h1,Chapter,Main Section,Outline1,Project 1,RFS,Tempo Heading 1,1,HEADLINE 1,5,8-project,8-prosj.1,8-prosj.,Heading 0,Heading 11,Titre§,Box Header,level 1,Level 1 Head,gonzalo,Header 1,PARA1,Heading"/>
    <w:basedOn w:val="Normal"/>
    <w:next w:val="Normal"/>
    <w:link w:val="Heading1Char"/>
    <w:autoRedefine/>
    <w:uiPriority w:val="9"/>
    <w:qFormat/>
    <w:rsid w:val="006709D6"/>
    <w:pPr>
      <w:keepNext/>
      <w:numPr>
        <w:numId w:val="19"/>
      </w:numPr>
      <w:pBdr>
        <w:top w:val="single" w:sz="18" w:space="1" w:color="auto"/>
        <w:bottom w:val="single" w:sz="18" w:space="1" w:color="auto"/>
      </w:pBdr>
      <w:spacing w:before="240" w:after="120"/>
      <w:outlineLvl w:val="0"/>
    </w:pPr>
    <w:rPr>
      <w:rFonts w:ascii="Arial" w:hAnsi="Arial"/>
      <w:b/>
      <w:kern w:val="28"/>
      <w:sz w:val="28"/>
      <w:szCs w:val="28"/>
      <w:lang w:val="pt-PT" w:eastAsia="en-US"/>
    </w:rPr>
  </w:style>
  <w:style w:type="paragraph" w:styleId="Heading2">
    <w:name w:val="heading 2"/>
    <w:aliases w:val="Chapter Number/Appendix Letter,chn,2 headline,h,pc plus heading2,título 2,H2,gonza 2,A,h2,Header 2,l2,Level 2 Head,Level 2 Topic Heading,style2,Sub-heading,Section,Func Header,Tempo Heading 2,Outline2,Major,Heading 1.1,Head2,Heading 2 Hidden,2"/>
    <w:basedOn w:val="Normal"/>
    <w:next w:val="Normal"/>
    <w:link w:val="Heading2Char"/>
    <w:qFormat/>
    <w:rsid w:val="000D3743"/>
    <w:pPr>
      <w:keepNext/>
      <w:numPr>
        <w:ilvl w:val="1"/>
        <w:numId w:val="19"/>
      </w:numPr>
      <w:spacing w:before="120" w:after="120"/>
      <w:outlineLvl w:val="1"/>
    </w:pPr>
    <w:rPr>
      <w:rFonts w:ascii="Arial" w:hAnsi="Arial"/>
      <w:b/>
      <w:szCs w:val="20"/>
      <w:lang w:val="en-US" w:eastAsia="en-US"/>
    </w:rPr>
  </w:style>
  <w:style w:type="paragraph" w:styleId="Heading3">
    <w:name w:val="heading 3"/>
    <w:aliases w:val="3 bullet,b,bullet,SECOND,Second,BLANK2,h3,4 bullet,bdullet,pc heading3,l3,Level 3 Head,H3,3,título 3,PARA3,Table Attribute Heading,TextProp,TextProp1,31,TextProp2,32,TextProp3,33,TextProp4,34,TextProp5,35,TextProp6,36,TextProp7,37,TextProp8,e"/>
    <w:basedOn w:val="Normal"/>
    <w:next w:val="Normal"/>
    <w:link w:val="Heading3Char"/>
    <w:uiPriority w:val="9"/>
    <w:qFormat/>
    <w:rsid w:val="0051001E"/>
    <w:pPr>
      <w:keepNext/>
      <w:numPr>
        <w:ilvl w:val="2"/>
        <w:numId w:val="19"/>
      </w:numPr>
      <w:spacing w:before="240"/>
      <w:outlineLvl w:val="2"/>
    </w:pPr>
    <w:rPr>
      <w:rFonts w:ascii="Arial" w:hAnsi="Arial"/>
      <w:b/>
      <w:szCs w:val="20"/>
      <w:lang w:val="en-US" w:eastAsia="en-US"/>
    </w:rPr>
  </w:style>
  <w:style w:type="paragraph" w:styleId="Heading4">
    <w:name w:val="heading 4"/>
    <w:aliases w:val="4 dash,d,H4,HEADLINE 4,ADVICE 4,título,dash,h4,Map Title,Headp"/>
    <w:basedOn w:val="Normal"/>
    <w:next w:val="Normal"/>
    <w:link w:val="Heading4Char"/>
    <w:qFormat/>
    <w:pPr>
      <w:keepNext/>
      <w:numPr>
        <w:ilvl w:val="3"/>
        <w:numId w:val="19"/>
      </w:numPr>
      <w:spacing w:before="240" w:after="60"/>
      <w:outlineLvl w:val="3"/>
    </w:pPr>
    <w:rPr>
      <w:rFonts w:ascii="Arial" w:hAnsi="Arial"/>
      <w:b/>
      <w:szCs w:val="20"/>
      <w:lang w:val="en-US" w:eastAsia="en-US"/>
    </w:rPr>
  </w:style>
  <w:style w:type="paragraph" w:styleId="Heading5">
    <w:name w:val="heading 5"/>
    <w:aliases w:val="HEADLINE 5,ADVICE 5,H5,h5,ASAPHeading 5,Titulo 5,Level 5,Level 51,Level 52,Level 511,h51,Level 53,Level 512,h52,Para5,Numbered 5 (HP),Numbered 5 (SBC),Bullet point,Bullet point1,Bullet point2,Bullet point3,Bullet point11,Bullet point21"/>
    <w:basedOn w:val="Normal"/>
    <w:next w:val="Normal"/>
    <w:qFormat/>
    <w:rsid w:val="000B04A4"/>
    <w:pPr>
      <w:numPr>
        <w:ilvl w:val="4"/>
        <w:numId w:val="19"/>
      </w:numPr>
      <w:tabs>
        <w:tab w:val="clear" w:pos="3702"/>
        <w:tab w:val="num" w:pos="1434"/>
      </w:tabs>
      <w:spacing w:before="240" w:after="60"/>
      <w:ind w:left="1434"/>
      <w:outlineLvl w:val="4"/>
    </w:pPr>
    <w:rPr>
      <w:rFonts w:ascii="Arial" w:hAnsi="Arial"/>
      <w:b/>
      <w:sz w:val="22"/>
      <w:szCs w:val="20"/>
      <w:lang w:val="en-US" w:eastAsia="en-US"/>
    </w:rPr>
  </w:style>
  <w:style w:type="paragraph" w:styleId="Heading6">
    <w:name w:val="heading 6"/>
    <w:aliases w:val="HEADLINE 6,ADVICE 6,H6,ASAPHeading 6,Flag Bold,Level 6,Sub-bullet point,Sub-bullet point1,Sub-bullet point2,Sub-bullet point3,Sub-bullet point11,Sub-bullet point21,Sub-bullet point4,Sub-bullet point12,Sub-bullet point22,Sub-bullet point5"/>
    <w:basedOn w:val="Normal"/>
    <w:next w:val="Normal"/>
    <w:qFormat/>
    <w:rsid w:val="007D5012"/>
    <w:pPr>
      <w:numPr>
        <w:ilvl w:val="5"/>
        <w:numId w:val="19"/>
      </w:numPr>
      <w:spacing w:before="240" w:after="60"/>
      <w:outlineLvl w:val="5"/>
    </w:pPr>
    <w:rPr>
      <w:rFonts w:ascii="Arial" w:hAnsi="Arial"/>
      <w:b/>
      <w:sz w:val="22"/>
      <w:szCs w:val="20"/>
      <w:lang w:val="en-US" w:eastAsia="en-US"/>
    </w:rPr>
  </w:style>
  <w:style w:type="paragraph" w:styleId="Heading7">
    <w:name w:val="heading 7"/>
    <w:aliases w:val="marcador,HEADLINE 7,ADVICE 7,DO NOT USE,Heading 7 (do not use),Para no numbering,Para no numbering1,Para no numbering2,Para no numbering3,Para no numbering11,Para no numbering21,Para no numbering4,Para no numbering12,Para no numbering22"/>
    <w:basedOn w:val="Normal"/>
    <w:next w:val="Normal"/>
    <w:qFormat/>
    <w:rsid w:val="00290AA7"/>
    <w:pPr>
      <w:numPr>
        <w:ilvl w:val="6"/>
        <w:numId w:val="19"/>
      </w:numPr>
      <w:spacing w:before="240" w:after="60"/>
      <w:outlineLvl w:val="6"/>
    </w:pPr>
    <w:rPr>
      <w:rFonts w:ascii="Arial" w:hAnsi="Arial"/>
      <w:b/>
      <w:sz w:val="20"/>
      <w:szCs w:val="20"/>
      <w:lang w:val="en-US" w:eastAsia="en-US"/>
    </w:rPr>
  </w:style>
  <w:style w:type="paragraph" w:styleId="Heading8">
    <w:name w:val="heading 8"/>
    <w:aliases w:val="Vedlegg,HEADLINE 8,ADVICE 8,8 DO NOT USE,Heading 8 (do not use),No num/gap,No num/gap1,No num/gap2,No num/gap3,No num/gap11,No num/gap21,No num/gap4,No num/gap12,No num/gap22,No num/gap5,No num/gap6,No num/gap13,No num/gap23,No num/gap31"/>
    <w:basedOn w:val="Normal"/>
    <w:next w:val="Normal"/>
    <w:link w:val="Heading8Char"/>
    <w:uiPriority w:val="9"/>
    <w:qFormat/>
    <w:pPr>
      <w:numPr>
        <w:ilvl w:val="7"/>
        <w:numId w:val="19"/>
      </w:numPr>
      <w:spacing w:before="240" w:after="60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Heading9">
    <w:name w:val="heading 9"/>
    <w:aliases w:val="Uvedl,HEADLINE 9,ADVICE 9,appendix,Titre 10,Titre 101,Titre 102,Titre 1011,Titre 103,Titre 1012,Titre 104,Titre 1013,Titre 105,Titre 1014,Titre 106,Titre 1015,Titre 107,Titre 108,Titre 109,Titre 1010,Titre 1016,Titre 1017,Titre 1018,Titre 1019"/>
    <w:basedOn w:val="Normal"/>
    <w:next w:val="Normal"/>
    <w:qFormat/>
    <w:pPr>
      <w:numPr>
        <w:ilvl w:val="8"/>
        <w:numId w:val="19"/>
      </w:numPr>
      <w:spacing w:before="240" w:after="60"/>
      <w:outlineLvl w:val="8"/>
    </w:pPr>
    <w:rPr>
      <w:rFonts w:ascii="Arial" w:hAnsi="Arial"/>
      <w:b/>
      <w:i/>
      <w:sz w:val="1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rFonts w:ascii="Arial" w:hAnsi="Arial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Arial" w:hAnsi="Arial"/>
      <w:sz w:val="16"/>
      <w:szCs w:val="20"/>
      <w:lang w:val="en-US" w:eastAsia="en-US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lang w:val="en-US" w:eastAsia="en-US"/>
    </w:rPr>
  </w:style>
  <w:style w:type="table" w:styleId="TableGrid">
    <w:name w:val="Table Grid"/>
    <w:basedOn w:val="TableNormal"/>
    <w:rsid w:val="0028173B"/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717B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445BAB"/>
    <w:rPr>
      <w:rFonts w:ascii="Arial" w:hAnsi="Arial"/>
      <w:sz w:val="22"/>
    </w:rPr>
  </w:style>
  <w:style w:type="paragraph" w:styleId="TOC2">
    <w:name w:val="toc 2"/>
    <w:basedOn w:val="Normal"/>
    <w:next w:val="Normal"/>
    <w:autoRedefine/>
    <w:uiPriority w:val="39"/>
    <w:rsid w:val="00445BAB"/>
    <w:pPr>
      <w:tabs>
        <w:tab w:val="left" w:pos="960"/>
        <w:tab w:val="right" w:leader="dot" w:pos="8636"/>
      </w:tabs>
      <w:ind w:left="240"/>
    </w:pPr>
    <w:rPr>
      <w:rFonts w:ascii="Arial" w:hAnsi="Arial"/>
      <w:noProof/>
      <w:sz w:val="20"/>
    </w:rPr>
  </w:style>
  <w:style w:type="paragraph" w:customStyle="1" w:styleId="TtuloAlternativo1">
    <w:name w:val="Título Alternativo 1"/>
    <w:basedOn w:val="Normal"/>
    <w:rsid w:val="0052007A"/>
    <w:pPr>
      <w:numPr>
        <w:numId w:val="3"/>
      </w:numPr>
      <w:tabs>
        <w:tab w:val="clear" w:pos="1800"/>
        <w:tab w:val="num" w:pos="720"/>
      </w:tabs>
      <w:spacing w:after="240"/>
      <w:ind w:left="720" w:right="567"/>
      <w:jc w:val="both"/>
    </w:pPr>
    <w:rPr>
      <w:rFonts w:ascii="Tahoma" w:hAnsi="Tahoma" w:cs="Tahoma"/>
      <w:b/>
      <w:sz w:val="20"/>
    </w:rPr>
  </w:style>
  <w:style w:type="paragraph" w:customStyle="1" w:styleId="Passo">
    <w:name w:val="Passo"/>
    <w:rsid w:val="0052007A"/>
    <w:pPr>
      <w:numPr>
        <w:numId w:val="2"/>
      </w:numPr>
      <w:tabs>
        <w:tab w:val="clear" w:pos="1440"/>
        <w:tab w:val="num" w:pos="720"/>
      </w:tabs>
      <w:spacing w:after="120"/>
      <w:ind w:left="714" w:hanging="357"/>
    </w:pPr>
    <w:rPr>
      <w:rFonts w:ascii="Tahoma" w:hAnsi="Tahoma" w:cs="Tahoma"/>
      <w:color w:val="0000FF"/>
    </w:rPr>
  </w:style>
  <w:style w:type="paragraph" w:styleId="BodyText">
    <w:name w:val="Body Text"/>
    <w:basedOn w:val="Normal"/>
    <w:rsid w:val="0052007A"/>
    <w:pPr>
      <w:keepLines/>
      <w:widowControl w:val="0"/>
      <w:spacing w:after="120" w:line="240" w:lineRule="atLeast"/>
      <w:ind w:left="540" w:hanging="180"/>
    </w:pPr>
    <w:rPr>
      <w:rFonts w:ascii="Tahoma" w:hAnsi="Tahoma" w:cs="Tahoma"/>
      <w:i/>
      <w:iCs/>
      <w:color w:val="0000FF"/>
      <w:sz w:val="20"/>
      <w:szCs w:val="20"/>
      <w:lang w:eastAsia="en-US"/>
    </w:rPr>
  </w:style>
  <w:style w:type="character" w:customStyle="1" w:styleId="FooterChar">
    <w:name w:val="Footer Char"/>
    <w:link w:val="Footer"/>
    <w:uiPriority w:val="99"/>
    <w:locked/>
    <w:rsid w:val="00900E5D"/>
    <w:rPr>
      <w:rFonts w:ascii="Arial" w:hAnsi="Arial"/>
      <w:sz w:val="16"/>
      <w:lang w:val="en-US" w:eastAsia="en-US"/>
    </w:rPr>
  </w:style>
  <w:style w:type="paragraph" w:customStyle="1" w:styleId="StyleHeading212pt">
    <w:name w:val="Style Heading 2 + 12 pt"/>
    <w:basedOn w:val="Heading2"/>
    <w:rsid w:val="00C44971"/>
    <w:pPr>
      <w:numPr>
        <w:numId w:val="4"/>
      </w:numPr>
      <w:autoSpaceDE w:val="0"/>
      <w:autoSpaceDN w:val="0"/>
      <w:adjustRightInd w:val="0"/>
      <w:spacing w:before="0" w:after="0"/>
    </w:pPr>
    <w:rPr>
      <w:rFonts w:cs="Arial"/>
      <w:bCs/>
      <w:lang w:val="pt-BR" w:eastAsia="pt-BR"/>
    </w:rPr>
  </w:style>
  <w:style w:type="paragraph" w:styleId="BalloonText">
    <w:name w:val="Balloon Text"/>
    <w:basedOn w:val="Normal"/>
    <w:link w:val="BalloonTextChar"/>
    <w:uiPriority w:val="99"/>
    <w:rsid w:val="00BE62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E621F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Chapter Number/Appendix Letter Char,chn Char,2 headline Char,h Char,pc plus heading2 Char,título 2 Char,H2 Char,gonza 2 Char,A Char,h2 Char,Header 2 Char,l2 Char,Level 2 Head Char,Level 2 Topic Heading Char,style2 Char,Sub-heading Char"/>
    <w:link w:val="Heading2"/>
    <w:locked/>
    <w:rsid w:val="000D3743"/>
    <w:rPr>
      <w:rFonts w:ascii="Arial" w:hAnsi="Arial"/>
      <w:b/>
      <w:sz w:val="24"/>
      <w:lang w:val="en-US" w:eastAsia="en-US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"/>
    <w:basedOn w:val="Normal"/>
    <w:next w:val="Normal"/>
    <w:link w:val="CaptionChar1"/>
    <w:qFormat/>
    <w:rsid w:val="001C0AC2"/>
    <w:pPr>
      <w:spacing w:before="80" w:after="40"/>
      <w:ind w:left="1134"/>
      <w:jc w:val="center"/>
    </w:pPr>
    <w:rPr>
      <w:rFonts w:ascii="Helvetica" w:hAnsi="Helvetica"/>
      <w:bCs/>
      <w:i/>
      <w:sz w:val="18"/>
      <w:szCs w:val="20"/>
      <w:lang w:val="en-GB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4F5524"/>
    <w:pPr>
      <w:spacing w:before="80"/>
      <w:ind w:left="720"/>
      <w:contextualSpacing/>
      <w:jc w:val="both"/>
    </w:pPr>
    <w:rPr>
      <w:rFonts w:ascii="Helvetica" w:hAnsi="Helvetica"/>
      <w:sz w:val="20"/>
      <w:lang w:val="en-GB" w:eastAsia="en-US"/>
    </w:rPr>
  </w:style>
  <w:style w:type="paragraph" w:customStyle="1" w:styleId="CharChar">
    <w:name w:val="Char Char"/>
    <w:basedOn w:val="Normal"/>
    <w:rsid w:val="000F23BD"/>
    <w:pPr>
      <w:spacing w:after="160" w:line="240" w:lineRule="exact"/>
      <w:jc w:val="both"/>
    </w:pPr>
    <w:rPr>
      <w:rFonts w:ascii="Verdana" w:hAnsi="Verdana"/>
      <w:sz w:val="20"/>
      <w:szCs w:val="20"/>
      <w:lang w:val="en-US" w:eastAsia="en-US"/>
    </w:rPr>
  </w:style>
  <w:style w:type="paragraph" w:styleId="TOC3">
    <w:name w:val="toc 3"/>
    <w:basedOn w:val="Header"/>
    <w:next w:val="Normal"/>
    <w:uiPriority w:val="39"/>
    <w:rsid w:val="000F23BD"/>
    <w:pPr>
      <w:tabs>
        <w:tab w:val="clear" w:pos="4320"/>
        <w:tab w:val="clear" w:pos="8640"/>
      </w:tabs>
      <w:spacing w:before="160" w:after="160"/>
      <w:ind w:left="340"/>
      <w:jc w:val="both"/>
    </w:pPr>
    <w:rPr>
      <w:rFonts w:ascii="Helvetica" w:hAnsi="Helvetica"/>
      <w:b/>
      <w:iCs/>
      <w:szCs w:val="24"/>
      <w:lang w:val="en-GB"/>
    </w:rPr>
  </w:style>
  <w:style w:type="paragraph" w:styleId="FootnoteText">
    <w:name w:val="footnote text"/>
    <w:basedOn w:val="Normal"/>
    <w:link w:val="FootnoteTextChar"/>
    <w:rsid w:val="000F23BD"/>
    <w:pPr>
      <w:spacing w:before="60"/>
      <w:jc w:val="right"/>
    </w:pPr>
    <w:rPr>
      <w:rFonts w:ascii="Helvetica" w:hAnsi="Helvetica"/>
      <w:sz w:val="16"/>
      <w:szCs w:val="20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0F23BD"/>
    <w:rPr>
      <w:rFonts w:ascii="Helvetica" w:hAnsi="Helvetica"/>
      <w:sz w:val="16"/>
      <w:lang w:val="en-GB" w:eastAsia="en-US"/>
    </w:rPr>
  </w:style>
  <w:style w:type="paragraph" w:customStyle="1" w:styleId="Bullets1">
    <w:name w:val="Bullets 1"/>
    <w:basedOn w:val="Normal"/>
    <w:next w:val="Normal"/>
    <w:rsid w:val="000F23BD"/>
    <w:pPr>
      <w:tabs>
        <w:tab w:val="num" w:pos="1664"/>
      </w:tabs>
      <w:spacing w:before="80" w:after="80"/>
      <w:ind w:left="1664" w:hanging="360"/>
      <w:jc w:val="both"/>
    </w:pPr>
    <w:rPr>
      <w:rFonts w:ascii="Arial" w:hAnsi="Arial"/>
      <w:sz w:val="20"/>
      <w:szCs w:val="20"/>
      <w:lang w:val="en-GB" w:eastAsia="en-US"/>
    </w:rPr>
  </w:style>
  <w:style w:type="paragraph" w:customStyle="1" w:styleId="Bullets2">
    <w:name w:val="Bullets 2"/>
    <w:basedOn w:val="Bullets1"/>
    <w:rsid w:val="000F23BD"/>
  </w:style>
  <w:style w:type="character" w:styleId="FollowedHyperlink">
    <w:name w:val="FollowedHyperlink"/>
    <w:basedOn w:val="DefaultParagraphFont"/>
    <w:rsid w:val="000F23BD"/>
    <w:rPr>
      <w:rFonts w:ascii="Arial" w:hAnsi="Arial"/>
      <w:color w:val="800080"/>
      <w:sz w:val="20"/>
      <w:u w:val="single"/>
    </w:rPr>
  </w:style>
  <w:style w:type="paragraph" w:customStyle="1" w:styleId="HeaderBase">
    <w:name w:val="Header Base"/>
    <w:basedOn w:val="Normal"/>
    <w:rsid w:val="000F23BD"/>
    <w:pPr>
      <w:spacing w:before="80"/>
      <w:ind w:left="1134"/>
      <w:jc w:val="both"/>
    </w:pPr>
    <w:rPr>
      <w:rFonts w:ascii="Arial" w:hAnsi="Arial"/>
      <w:sz w:val="20"/>
      <w:szCs w:val="20"/>
      <w:lang w:val="en-GB" w:eastAsia="en-US"/>
    </w:rPr>
  </w:style>
  <w:style w:type="paragraph" w:customStyle="1" w:styleId="TableHeader">
    <w:name w:val="Table Header"/>
    <w:basedOn w:val="Normal"/>
    <w:rsid w:val="000F23BD"/>
    <w:pPr>
      <w:spacing w:before="80" w:after="40"/>
      <w:jc w:val="both"/>
    </w:pPr>
    <w:rPr>
      <w:rFonts w:ascii="Helvetica" w:hAnsi="Helvetica"/>
      <w:b/>
      <w:color w:val="FFFFFF"/>
      <w:sz w:val="20"/>
      <w:szCs w:val="20"/>
      <w:lang w:val="en-GB" w:eastAsia="en-US"/>
    </w:rPr>
  </w:style>
  <w:style w:type="paragraph" w:customStyle="1" w:styleId="TableContent">
    <w:name w:val="Table Content"/>
    <w:basedOn w:val="Normal"/>
    <w:rsid w:val="000F23BD"/>
    <w:pPr>
      <w:spacing w:before="80"/>
      <w:jc w:val="both"/>
    </w:pPr>
    <w:rPr>
      <w:rFonts w:ascii="Helvetica" w:hAnsi="Helvetica"/>
      <w:sz w:val="20"/>
      <w:szCs w:val="20"/>
      <w:lang w:val="en-GB" w:eastAsia="en-US"/>
    </w:rPr>
  </w:style>
  <w:style w:type="paragraph" w:styleId="TOC4">
    <w:name w:val="toc 4"/>
    <w:basedOn w:val="Header"/>
    <w:next w:val="Normal"/>
    <w:rsid w:val="000F23BD"/>
    <w:pPr>
      <w:tabs>
        <w:tab w:val="clear" w:pos="4320"/>
        <w:tab w:val="clear" w:pos="8640"/>
      </w:tabs>
      <w:spacing w:before="120" w:after="120"/>
      <w:ind w:left="510"/>
      <w:jc w:val="both"/>
    </w:pPr>
    <w:rPr>
      <w:rFonts w:ascii="Helvetica" w:hAnsi="Helvetica"/>
      <w:b/>
      <w:sz w:val="18"/>
      <w:szCs w:val="21"/>
      <w:lang w:val="en-GB"/>
    </w:rPr>
  </w:style>
  <w:style w:type="paragraph" w:customStyle="1" w:styleId="Normaltitle">
    <w:name w:val="Normal title"/>
    <w:basedOn w:val="Normal"/>
    <w:next w:val="Normal"/>
    <w:rsid w:val="000F23BD"/>
    <w:pPr>
      <w:spacing w:before="40"/>
      <w:ind w:left="1134"/>
      <w:jc w:val="both"/>
    </w:pPr>
    <w:rPr>
      <w:rFonts w:ascii="Arial" w:hAnsi="Arial"/>
      <w:b/>
      <w:sz w:val="20"/>
      <w:szCs w:val="20"/>
      <w:lang w:val="en-GB" w:eastAsia="en-US"/>
    </w:rPr>
  </w:style>
  <w:style w:type="paragraph" w:customStyle="1" w:styleId="HeaderName">
    <w:name w:val="Header Name"/>
    <w:basedOn w:val="Header"/>
    <w:rsid w:val="000F23BD"/>
    <w:pPr>
      <w:tabs>
        <w:tab w:val="clear" w:pos="4320"/>
        <w:tab w:val="clear" w:pos="8640"/>
      </w:tabs>
      <w:spacing w:before="80" w:after="40"/>
      <w:jc w:val="both"/>
    </w:pPr>
    <w:rPr>
      <w:lang w:val="en-GB"/>
    </w:rPr>
  </w:style>
  <w:style w:type="paragraph" w:styleId="TOC5">
    <w:name w:val="toc 5"/>
    <w:basedOn w:val="Header"/>
    <w:next w:val="Normal"/>
    <w:rsid w:val="000F23BD"/>
    <w:pPr>
      <w:tabs>
        <w:tab w:val="clear" w:pos="4320"/>
        <w:tab w:val="clear" w:pos="8640"/>
      </w:tabs>
      <w:spacing w:before="80" w:after="80"/>
      <w:ind w:left="680"/>
      <w:jc w:val="both"/>
    </w:pPr>
    <w:rPr>
      <w:rFonts w:ascii="Helvetica" w:hAnsi="Helvetica"/>
      <w:b/>
      <w:sz w:val="16"/>
      <w:szCs w:val="21"/>
      <w:lang w:val="en-GB"/>
    </w:rPr>
  </w:style>
  <w:style w:type="paragraph" w:styleId="TOC6">
    <w:name w:val="toc 6"/>
    <w:basedOn w:val="Header"/>
    <w:next w:val="Normal"/>
    <w:autoRedefine/>
    <w:rsid w:val="000F23BD"/>
    <w:pPr>
      <w:tabs>
        <w:tab w:val="clear" w:pos="4320"/>
        <w:tab w:val="clear" w:pos="8640"/>
      </w:tabs>
      <w:spacing w:before="60" w:after="40"/>
      <w:ind w:left="851"/>
      <w:jc w:val="both"/>
    </w:pPr>
    <w:rPr>
      <w:rFonts w:ascii="Helvetica" w:hAnsi="Helvetica"/>
      <w:b/>
      <w:sz w:val="16"/>
      <w:szCs w:val="21"/>
      <w:lang w:val="en-GB"/>
    </w:rPr>
  </w:style>
  <w:style w:type="paragraph" w:styleId="TOC7">
    <w:name w:val="toc 7"/>
    <w:basedOn w:val="Normal"/>
    <w:next w:val="Normal"/>
    <w:autoRedefine/>
    <w:rsid w:val="000F23BD"/>
    <w:pPr>
      <w:spacing w:before="80"/>
      <w:ind w:left="1440"/>
      <w:jc w:val="both"/>
    </w:pPr>
    <w:rPr>
      <w:rFonts w:ascii="Helvetica" w:hAnsi="Helvetica"/>
      <w:sz w:val="20"/>
      <w:lang w:val="en-GB" w:eastAsia="en-US"/>
    </w:rPr>
  </w:style>
  <w:style w:type="paragraph" w:styleId="TOC8">
    <w:name w:val="toc 8"/>
    <w:basedOn w:val="Normal"/>
    <w:next w:val="Normal"/>
    <w:autoRedefine/>
    <w:rsid w:val="000F23BD"/>
    <w:pPr>
      <w:spacing w:before="80"/>
      <w:ind w:left="1680"/>
      <w:jc w:val="both"/>
    </w:pPr>
    <w:rPr>
      <w:rFonts w:ascii="Helvetica" w:hAnsi="Helvetica"/>
      <w:sz w:val="20"/>
      <w:lang w:val="en-GB" w:eastAsia="en-US"/>
    </w:rPr>
  </w:style>
  <w:style w:type="paragraph" w:styleId="TOC9">
    <w:name w:val="toc 9"/>
    <w:basedOn w:val="Normal"/>
    <w:next w:val="Normal"/>
    <w:autoRedefine/>
    <w:rsid w:val="000F23BD"/>
    <w:pPr>
      <w:spacing w:before="80"/>
      <w:ind w:left="1920"/>
      <w:jc w:val="both"/>
    </w:pPr>
    <w:rPr>
      <w:rFonts w:ascii="Helvetica" w:hAnsi="Helvetica"/>
      <w:sz w:val="20"/>
      <w:lang w:val="en-GB" w:eastAsia="en-US"/>
    </w:rPr>
  </w:style>
  <w:style w:type="paragraph" w:customStyle="1" w:styleId="Namefooter">
    <w:name w:val="Name footer"/>
    <w:basedOn w:val="Footer"/>
    <w:rsid w:val="000F23BD"/>
    <w:pPr>
      <w:tabs>
        <w:tab w:val="clear" w:pos="4320"/>
        <w:tab w:val="clear" w:pos="8640"/>
        <w:tab w:val="right" w:pos="6840"/>
      </w:tabs>
      <w:spacing w:before="40"/>
      <w:jc w:val="both"/>
    </w:pPr>
    <w:rPr>
      <w:b/>
      <w:lang w:val="pt-PT"/>
    </w:rPr>
  </w:style>
  <w:style w:type="paragraph" w:customStyle="1" w:styleId="Title1">
    <w:name w:val="Title 1"/>
    <w:basedOn w:val="Normal"/>
    <w:next w:val="Normal"/>
    <w:rsid w:val="000F23BD"/>
    <w:pPr>
      <w:pBdr>
        <w:bottom w:val="single" w:sz="12" w:space="4" w:color="auto"/>
      </w:pBdr>
      <w:spacing w:before="120" w:after="240" w:line="240" w:lineRule="atLeast"/>
      <w:jc w:val="both"/>
    </w:pPr>
    <w:rPr>
      <w:rFonts w:ascii="Helvetica" w:hAnsi="Helvetica" w:cs="Arial"/>
      <w:b/>
      <w:bCs/>
      <w:kern w:val="28"/>
      <w:sz w:val="36"/>
      <w:szCs w:val="32"/>
      <w:lang w:val="en-GB" w:eastAsia="en-US"/>
    </w:rPr>
  </w:style>
  <w:style w:type="paragraph" w:customStyle="1" w:styleId="Index">
    <w:name w:val="Index"/>
    <w:basedOn w:val="Title1"/>
    <w:next w:val="Normal"/>
    <w:rsid w:val="000F23BD"/>
    <w:pPr>
      <w:keepNext/>
      <w:keepLines/>
      <w:pageBreakBefore/>
      <w:pBdr>
        <w:bottom w:val="single" w:sz="6" w:space="4" w:color="auto"/>
      </w:pBdr>
      <w:spacing w:after="360" w:line="240" w:lineRule="auto"/>
    </w:pPr>
    <w:rPr>
      <w:spacing w:val="20"/>
      <w:sz w:val="32"/>
    </w:rPr>
  </w:style>
  <w:style w:type="paragraph" w:styleId="Subtitle">
    <w:name w:val="Subtitle"/>
    <w:basedOn w:val="Normal"/>
    <w:next w:val="Normal"/>
    <w:link w:val="SubtitleChar"/>
    <w:qFormat/>
    <w:rsid w:val="000F23BD"/>
    <w:pPr>
      <w:keepNext/>
      <w:keepLines/>
      <w:tabs>
        <w:tab w:val="right" w:leader="dot" w:pos="8222"/>
        <w:tab w:val="right" w:leader="dot" w:pos="8280"/>
      </w:tabs>
      <w:spacing w:before="120" w:after="120" w:line="240" w:lineRule="atLeast"/>
      <w:ind w:firstLine="108"/>
      <w:jc w:val="both"/>
    </w:pPr>
    <w:rPr>
      <w:rFonts w:ascii="Helvetica" w:hAnsi="Helvetica"/>
      <w:b/>
      <w:snapToGrid w:val="0"/>
      <w:color w:val="000000"/>
      <w:kern w:val="28"/>
      <w:sz w:val="28"/>
      <w:szCs w:val="20"/>
      <w:lang w:val="en-GB" w:eastAsia="en-US"/>
    </w:rPr>
  </w:style>
  <w:style w:type="character" w:customStyle="1" w:styleId="SubtitleChar">
    <w:name w:val="Subtitle Char"/>
    <w:basedOn w:val="DefaultParagraphFont"/>
    <w:link w:val="Subtitle"/>
    <w:rsid w:val="000F23BD"/>
    <w:rPr>
      <w:rFonts w:ascii="Helvetica" w:hAnsi="Helvetica"/>
      <w:b/>
      <w:snapToGrid w:val="0"/>
      <w:color w:val="000000"/>
      <w:kern w:val="28"/>
      <w:sz w:val="28"/>
      <w:lang w:val="en-GB" w:eastAsia="en-US"/>
    </w:rPr>
  </w:style>
  <w:style w:type="paragraph" w:customStyle="1" w:styleId="HeadingAppendix">
    <w:name w:val="Heading Appendix"/>
    <w:basedOn w:val="Heading1"/>
    <w:rsid w:val="000F23BD"/>
    <w:pPr>
      <w:keepLines/>
      <w:pageBreakBefore/>
      <w:numPr>
        <w:numId w:val="0"/>
      </w:numPr>
      <w:pBdr>
        <w:top w:val="none" w:sz="0" w:space="0" w:color="auto"/>
        <w:bottom w:val="single" w:sz="8" w:space="1" w:color="auto"/>
      </w:pBdr>
      <w:tabs>
        <w:tab w:val="num" w:pos="432"/>
      </w:tabs>
      <w:spacing w:before="120" w:after="240" w:line="220" w:lineRule="atLeast"/>
      <w:ind w:left="432" w:hanging="432"/>
      <w:jc w:val="both"/>
    </w:pPr>
    <w:rPr>
      <w:rFonts w:ascii="Helvetica" w:hAnsi="Helvetica"/>
      <w:b w:val="0"/>
      <w:spacing w:val="10"/>
      <w:position w:val="6"/>
      <w:sz w:val="32"/>
      <w:szCs w:val="20"/>
      <w:lang w:val="en-GB"/>
    </w:rPr>
  </w:style>
  <w:style w:type="paragraph" w:customStyle="1" w:styleId="TOCBase">
    <w:name w:val="TOC Base"/>
    <w:basedOn w:val="Normal"/>
    <w:rsid w:val="000F23BD"/>
    <w:pPr>
      <w:tabs>
        <w:tab w:val="right" w:leader="dot" w:pos="6480"/>
      </w:tabs>
      <w:spacing w:before="80" w:after="240" w:line="240" w:lineRule="atLeast"/>
      <w:jc w:val="both"/>
    </w:pPr>
    <w:rPr>
      <w:rFonts w:ascii="Arial" w:hAnsi="Arial"/>
      <w:sz w:val="20"/>
      <w:szCs w:val="20"/>
      <w:lang w:val="en-GB" w:eastAsia="en-US"/>
    </w:rPr>
  </w:style>
  <w:style w:type="paragraph" w:styleId="TableofFigures">
    <w:name w:val="table of figures"/>
    <w:basedOn w:val="Normal"/>
    <w:next w:val="Normal"/>
    <w:rsid w:val="000F23BD"/>
    <w:pPr>
      <w:spacing w:before="80"/>
      <w:ind w:left="400" w:hanging="400"/>
      <w:jc w:val="both"/>
    </w:pPr>
    <w:rPr>
      <w:rFonts w:ascii="Helvetica" w:hAnsi="Helvetica"/>
      <w:sz w:val="20"/>
      <w:lang w:val="en-GB" w:eastAsia="en-US"/>
    </w:rPr>
  </w:style>
  <w:style w:type="paragraph" w:customStyle="1" w:styleId="wedofooter">
    <w:name w:val="wedo footer"/>
    <w:basedOn w:val="Normal"/>
    <w:rsid w:val="000F23BD"/>
    <w:pPr>
      <w:spacing w:before="40" w:after="30"/>
      <w:ind w:left="170"/>
    </w:pPr>
    <w:rPr>
      <w:rFonts w:ascii="Arial" w:hAnsi="Arial"/>
      <w:color w:val="333333"/>
      <w:sz w:val="14"/>
      <w:lang w:val="pt-PT" w:eastAsia="en-US"/>
    </w:rPr>
  </w:style>
  <w:style w:type="character" w:styleId="Strong">
    <w:name w:val="Strong"/>
    <w:basedOn w:val="DefaultParagraphFont"/>
    <w:uiPriority w:val="22"/>
    <w:qFormat/>
    <w:rsid w:val="000F23BD"/>
    <w:rPr>
      <w:b/>
      <w:bCs/>
    </w:rPr>
  </w:style>
  <w:style w:type="paragraph" w:customStyle="1" w:styleId="ndice">
    <w:name w:val="Índice"/>
    <w:basedOn w:val="Normal"/>
    <w:rsid w:val="000F23BD"/>
    <w:pPr>
      <w:suppressLineNumbers/>
      <w:suppressAutoHyphens/>
    </w:pPr>
    <w:rPr>
      <w:rFonts w:ascii="Arial" w:hAnsi="Arial" w:cs="Tahoma"/>
      <w:sz w:val="20"/>
      <w:szCs w:val="20"/>
      <w:lang w:val="en-US" w:eastAsia="ar-SA"/>
    </w:rPr>
  </w:style>
  <w:style w:type="paragraph" w:customStyle="1" w:styleId="WW-Caption1111">
    <w:name w:val="WW-Caption1111"/>
    <w:basedOn w:val="Normal"/>
    <w:next w:val="Normal"/>
    <w:rsid w:val="000F23BD"/>
    <w:pPr>
      <w:suppressAutoHyphens/>
      <w:spacing w:before="120" w:after="120"/>
    </w:pPr>
    <w:rPr>
      <w:rFonts w:ascii="Arial" w:hAnsi="Arial"/>
      <w:b/>
      <w:bCs/>
      <w:sz w:val="20"/>
      <w:szCs w:val="20"/>
      <w:lang w:val="en-US" w:eastAsia="ar-SA"/>
    </w:rPr>
  </w:style>
  <w:style w:type="character" w:customStyle="1" w:styleId="WW8Num2z1">
    <w:name w:val="WW8Num2z1"/>
    <w:rsid w:val="000F23BD"/>
    <w:rPr>
      <w:rFonts w:ascii="Courier New" w:hAnsi="Courier New"/>
    </w:rPr>
  </w:style>
  <w:style w:type="character" w:customStyle="1" w:styleId="WW8Num10z2">
    <w:name w:val="WW8Num10z2"/>
    <w:rsid w:val="000F23BD"/>
    <w:rPr>
      <w:rFonts w:ascii="Wingdings" w:hAnsi="Wingdings"/>
    </w:rPr>
  </w:style>
  <w:style w:type="paragraph" w:styleId="ListNumber">
    <w:name w:val="List Number"/>
    <w:next w:val="Normal"/>
    <w:rsid w:val="000F23BD"/>
    <w:pPr>
      <w:widowControl w:val="0"/>
      <w:tabs>
        <w:tab w:val="num" w:pos="432"/>
      </w:tabs>
      <w:spacing w:before="120"/>
      <w:ind w:left="432" w:hanging="432"/>
    </w:pPr>
    <w:rPr>
      <w:rFonts w:ascii="Courier New" w:hAnsi="Courier New"/>
      <w:noProof/>
      <w:snapToGrid w:val="0"/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0F23BD"/>
    <w:pPr>
      <w:spacing w:after="160" w:line="240" w:lineRule="exact"/>
      <w:jc w:val="both"/>
    </w:pPr>
    <w:rPr>
      <w:rFonts w:ascii="Verdana" w:hAnsi="Verdana"/>
      <w:sz w:val="20"/>
      <w:szCs w:val="20"/>
      <w:lang w:val="en-US" w:eastAsia="en-US"/>
    </w:rPr>
  </w:style>
  <w:style w:type="paragraph" w:customStyle="1" w:styleId="Indentado1">
    <w:name w:val="Indentado1"/>
    <w:basedOn w:val="Normal"/>
    <w:next w:val="Normal"/>
    <w:autoRedefine/>
    <w:rsid w:val="000F23BD"/>
    <w:pPr>
      <w:spacing w:before="80"/>
      <w:ind w:left="1134"/>
      <w:jc w:val="both"/>
    </w:pPr>
    <w:rPr>
      <w:rFonts w:ascii="Helvetica" w:hAnsi="Helvetica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0F23BD"/>
    <w:pPr>
      <w:spacing w:before="80" w:after="120"/>
      <w:ind w:left="283"/>
      <w:jc w:val="both"/>
    </w:pPr>
    <w:rPr>
      <w:rFonts w:ascii="Helvetica" w:hAnsi="Helvetica"/>
      <w:sz w:val="20"/>
      <w:lang w:val="en-GB" w:eastAsia="en-US"/>
    </w:rPr>
  </w:style>
  <w:style w:type="character" w:customStyle="1" w:styleId="BodyTextIndentChar">
    <w:name w:val="Body Text Indent Char"/>
    <w:basedOn w:val="DefaultParagraphFont"/>
    <w:link w:val="BodyTextIndent"/>
    <w:rsid w:val="000F23BD"/>
    <w:rPr>
      <w:rFonts w:ascii="Helvetica" w:hAnsi="Helvetica"/>
      <w:szCs w:val="24"/>
      <w:lang w:val="en-GB" w:eastAsia="en-US"/>
    </w:rPr>
  </w:style>
  <w:style w:type="paragraph" w:customStyle="1" w:styleId="CharCharCharCharCharChar">
    <w:name w:val="Char Char Char Char Char Char"/>
    <w:basedOn w:val="Normal"/>
    <w:rsid w:val="000F23BD"/>
    <w:pPr>
      <w:spacing w:after="160" w:line="240" w:lineRule="exact"/>
      <w:jc w:val="both"/>
    </w:pPr>
    <w:rPr>
      <w:rFonts w:ascii="Verdana" w:hAnsi="Verdana"/>
      <w:sz w:val="20"/>
      <w:szCs w:val="20"/>
      <w:lang w:val="en-US" w:eastAsia="en-US"/>
    </w:rPr>
  </w:style>
  <w:style w:type="paragraph" w:customStyle="1" w:styleId="xl32">
    <w:name w:val="xl32"/>
    <w:basedOn w:val="Normal"/>
    <w:rsid w:val="000F23B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  <w:lang w:val="en-US" w:eastAsia="en-US"/>
    </w:rPr>
  </w:style>
  <w:style w:type="paragraph" w:styleId="Index1">
    <w:name w:val="index 1"/>
    <w:basedOn w:val="Normal"/>
    <w:next w:val="Normal"/>
    <w:autoRedefine/>
    <w:rsid w:val="000F23BD"/>
    <w:pPr>
      <w:spacing w:before="80"/>
      <w:ind w:left="200" w:hanging="200"/>
      <w:jc w:val="both"/>
    </w:pPr>
    <w:rPr>
      <w:rFonts w:ascii="Helvetica" w:hAnsi="Helvetica"/>
      <w:sz w:val="20"/>
      <w:lang w:val="en-GB" w:eastAsia="en-US"/>
    </w:rPr>
  </w:style>
  <w:style w:type="paragraph" w:customStyle="1" w:styleId="CharCharCharCharCharCharCharCharCharCharCharCharCharCharCharCharCharCharCharChar">
    <w:name w:val="Char Char Char Char Char Char Char Char Char Char Char Char Char Char Char Char Char Char Char Char"/>
    <w:basedOn w:val="Normal"/>
    <w:rsid w:val="000F23BD"/>
    <w:pPr>
      <w:spacing w:after="160" w:line="240" w:lineRule="exact"/>
      <w:jc w:val="both"/>
    </w:pPr>
    <w:rPr>
      <w:rFonts w:ascii="Verdana" w:hAnsi="Verdana"/>
      <w:sz w:val="20"/>
      <w:szCs w:val="20"/>
      <w:lang w:val="en-US" w:eastAsia="en-US"/>
    </w:rPr>
  </w:style>
  <w:style w:type="paragraph" w:styleId="DocumentMap">
    <w:name w:val="Document Map"/>
    <w:basedOn w:val="Normal"/>
    <w:link w:val="DocumentMapChar"/>
    <w:rsid w:val="000F23BD"/>
    <w:pPr>
      <w:shd w:val="clear" w:color="auto" w:fill="000080"/>
      <w:spacing w:before="80"/>
      <w:ind w:left="1134"/>
      <w:jc w:val="both"/>
    </w:pPr>
    <w:rPr>
      <w:rFonts w:ascii="Tahoma" w:hAnsi="Tahoma" w:cs="Tahoma"/>
      <w:sz w:val="20"/>
      <w:szCs w:val="20"/>
      <w:lang w:val="en-GB" w:eastAsia="en-US"/>
    </w:rPr>
  </w:style>
  <w:style w:type="character" w:customStyle="1" w:styleId="DocumentMapChar">
    <w:name w:val="Document Map Char"/>
    <w:basedOn w:val="DefaultParagraphFont"/>
    <w:link w:val="DocumentMap"/>
    <w:rsid w:val="000F23BD"/>
    <w:rPr>
      <w:rFonts w:ascii="Tahoma" w:hAnsi="Tahoma" w:cs="Tahoma"/>
      <w:shd w:val="clear" w:color="auto" w:fill="000080"/>
      <w:lang w:val="en-GB" w:eastAsia="en-US"/>
    </w:rPr>
  </w:style>
  <w:style w:type="character" w:customStyle="1" w:styleId="txtcpro">
    <w:name w:val="txtcpro"/>
    <w:basedOn w:val="DefaultParagraphFont"/>
    <w:rsid w:val="000F23BD"/>
  </w:style>
  <w:style w:type="character" w:customStyle="1" w:styleId="Heading4Char">
    <w:name w:val="Heading 4 Char"/>
    <w:aliases w:val="4 dash Char,d Char,H4 Char,HEADLINE 4 Char,ADVICE 4 Char,título Char,dash Char,h4 Char,Map Title Char,Headp Char"/>
    <w:basedOn w:val="DefaultParagraphFont"/>
    <w:link w:val="Heading4"/>
    <w:rsid w:val="00A37B53"/>
    <w:rPr>
      <w:rFonts w:ascii="Arial" w:hAnsi="Arial"/>
      <w:b/>
      <w:sz w:val="24"/>
      <w:lang w:val="en-US" w:eastAsia="en-US"/>
    </w:rPr>
  </w:style>
  <w:style w:type="character" w:styleId="CommentReference">
    <w:name w:val="annotation reference"/>
    <w:basedOn w:val="DefaultParagraphFont"/>
    <w:semiHidden/>
    <w:unhideWhenUsed/>
    <w:rsid w:val="00B25D7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B25D7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5D70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B25D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25D70"/>
    <w:rPr>
      <w:b/>
      <w:bCs/>
    </w:rPr>
  </w:style>
  <w:style w:type="character" w:customStyle="1" w:styleId="CaptionChar1">
    <w:name w:val="Caption Char1"/>
    <w:aliases w:val="Caption Char Char,Caption Char2 Char Char,Caption Char1 Char Char Char,Caption Char Char Char Char Char,Caption Char Char1 Char Char,Caption Char1 Char1 Char,Caption Char Char Char1 Char"/>
    <w:basedOn w:val="DefaultParagraphFont"/>
    <w:link w:val="Caption"/>
    <w:rsid w:val="0009232B"/>
    <w:rPr>
      <w:rFonts w:ascii="Helvetica" w:hAnsi="Helvetica"/>
      <w:bCs/>
      <w:i/>
      <w:sz w:val="18"/>
      <w:lang w:val="en-GB" w:eastAsia="en-US"/>
    </w:rPr>
  </w:style>
  <w:style w:type="character" w:styleId="Emphasis">
    <w:name w:val="Emphasis"/>
    <w:basedOn w:val="DefaultParagraphFont"/>
    <w:qFormat/>
    <w:rsid w:val="00B31D8D"/>
    <w:rPr>
      <w:i/>
      <w:iCs/>
    </w:rPr>
  </w:style>
  <w:style w:type="character" w:customStyle="1" w:styleId="Heading3Char">
    <w:name w:val="Heading 3 Char"/>
    <w:aliases w:val="3 bullet Char,b Char,bullet Char,SECOND Char,Second Char,BLANK2 Char,h3 Char,4 bullet Char,bdullet Char,pc heading3 Char,l3 Char,Level 3 Head Char,H3 Char,3 Char,título 3 Char,PARA3 Char,Table Attribute Heading Char,TextProp Char,31 Char"/>
    <w:basedOn w:val="DefaultParagraphFont"/>
    <w:link w:val="Heading3"/>
    <w:uiPriority w:val="9"/>
    <w:rsid w:val="0051001E"/>
    <w:rPr>
      <w:rFonts w:ascii="Arial" w:hAnsi="Arial"/>
      <w:b/>
      <w:sz w:val="24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43DED"/>
    <w:pPr>
      <w:keepLines/>
      <w:numPr>
        <w:numId w:val="0"/>
      </w:numPr>
      <w:pBdr>
        <w:top w:val="none" w:sz="0" w:space="0" w:color="auto"/>
        <w:bottom w:val="none" w:sz="0" w:space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customStyle="1" w:styleId="StyleHeading8Centered">
    <w:name w:val="Style Heading 8 + Centered"/>
    <w:basedOn w:val="Heading8"/>
    <w:rsid w:val="00304415"/>
    <w:pPr>
      <w:keepNext/>
      <w:numPr>
        <w:ilvl w:val="0"/>
        <w:numId w:val="0"/>
      </w:numPr>
      <w:tabs>
        <w:tab w:val="left" w:pos="6078"/>
      </w:tabs>
      <w:spacing w:before="0" w:after="0"/>
      <w:jc w:val="center"/>
    </w:pPr>
    <w:rPr>
      <w:b/>
      <w:bCs/>
      <w:i w:val="0"/>
      <w:sz w:val="22"/>
      <w:lang w:val="pt-BR" w:eastAsia="pt-BR"/>
    </w:rPr>
  </w:style>
  <w:style w:type="character" w:customStyle="1" w:styleId="Heading8Char">
    <w:name w:val="Heading 8 Char"/>
    <w:aliases w:val="Vedlegg Char,HEADLINE 8 Char,ADVICE 8 Char,8 DO NOT USE Char,Heading 8 (do not use) Char,No num/gap Char,No num/gap1 Char,No num/gap2 Char,No num/gap3 Char,No num/gap11 Char,No num/gap21 Char,No num/gap4 Char,No num/gap12 Char"/>
    <w:basedOn w:val="DefaultParagraphFont"/>
    <w:link w:val="Heading8"/>
    <w:uiPriority w:val="9"/>
    <w:rsid w:val="00304415"/>
    <w:rPr>
      <w:rFonts w:ascii="Arial" w:hAnsi="Arial"/>
      <w:i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304415"/>
    <w:rPr>
      <w:rFonts w:ascii="Arial" w:hAnsi="Arial"/>
      <w:lang w:val="en-US" w:eastAsia="en-US"/>
    </w:rPr>
  </w:style>
  <w:style w:type="paragraph" w:customStyle="1" w:styleId="Estilo1">
    <w:name w:val="Estilo1"/>
    <w:basedOn w:val="Normal"/>
    <w:link w:val="Estilo1Char"/>
    <w:qFormat/>
    <w:rsid w:val="00304415"/>
    <w:pPr>
      <w:spacing w:after="200" w:line="276" w:lineRule="auto"/>
      <w:contextualSpacing/>
    </w:pPr>
    <w:rPr>
      <w:rFonts w:ascii="Arial" w:eastAsia="Calibri" w:hAnsi="Arial" w:cs="Arial"/>
      <w:b/>
      <w:lang w:eastAsia="en-US"/>
    </w:rPr>
  </w:style>
  <w:style w:type="character" w:customStyle="1" w:styleId="Estilo1Char">
    <w:name w:val="Estilo1 Char"/>
    <w:link w:val="Estilo1"/>
    <w:rsid w:val="00304415"/>
    <w:rPr>
      <w:rFonts w:ascii="Arial" w:eastAsia="Calibri" w:hAnsi="Arial" w:cs="Arial"/>
      <w:b/>
      <w:sz w:val="24"/>
      <w:szCs w:val="24"/>
      <w:lang w:eastAsia="en-US"/>
    </w:rPr>
  </w:style>
  <w:style w:type="character" w:customStyle="1" w:styleId="Heading1Char">
    <w:name w:val="Heading 1 Char"/>
    <w:aliases w:val="1 ghost Char,g Char,ghost Char,H1 Char,Main heading Char,Part Char,Document Char,h1 Char,Chapter Char,Main Section Char,Outline1 Char,Project 1 Char,RFS Char,Tempo Heading 1 Char,1 Char,HEADLINE 1 Char,5 Char,8-project Char,8-prosj.1 Char"/>
    <w:basedOn w:val="DefaultParagraphFont"/>
    <w:link w:val="Heading1"/>
    <w:uiPriority w:val="9"/>
    <w:rsid w:val="006709D6"/>
    <w:rPr>
      <w:rFonts w:ascii="Arial" w:hAnsi="Arial"/>
      <w:b/>
      <w:kern w:val="28"/>
      <w:sz w:val="28"/>
      <w:szCs w:val="28"/>
      <w:lang w:val="pt-PT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04415"/>
    <w:rPr>
      <w:rFonts w:ascii="Helvetica" w:hAnsi="Helvetica"/>
      <w:szCs w:val="24"/>
      <w:lang w:val="en-GB" w:eastAsia="en-US"/>
    </w:rPr>
  </w:style>
  <w:style w:type="paragraph" w:customStyle="1" w:styleId="Default">
    <w:name w:val="Default"/>
    <w:rsid w:val="00304415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customStyle="1" w:styleId="Tabela">
    <w:name w:val="Tabela"/>
    <w:basedOn w:val="Normal"/>
    <w:next w:val="Normal"/>
    <w:qFormat/>
    <w:rsid w:val="00C476C1"/>
    <w:pPr>
      <w:tabs>
        <w:tab w:val="num" w:pos="1855"/>
      </w:tabs>
      <w:spacing w:before="40" w:after="40"/>
      <w:jc w:val="both"/>
    </w:pPr>
    <w:rPr>
      <w:rFonts w:ascii="Helvetica" w:hAnsi="Helvetica"/>
      <w:sz w:val="18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image" Target="media/image9.png"/><Relationship Id="rId39" Type="http://schemas.openxmlformats.org/officeDocument/2006/relationships/footer" Target="footer3.xml"/><Relationship Id="rId21" Type="http://schemas.microsoft.com/office/2011/relationships/commentsExtended" Target="commentsExtended.xml"/><Relationship Id="rId34" Type="http://schemas.openxmlformats.org/officeDocument/2006/relationships/image" Target="media/image17.jp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Word_97_-_2003_Document1.doc"/><Relationship Id="rId20" Type="http://schemas.openxmlformats.org/officeDocument/2006/relationships/comments" Target="comments.xml"/><Relationship Id="rId29" Type="http://schemas.openxmlformats.org/officeDocument/2006/relationships/image" Target="media/image12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ackup\Wedo\RMS\RB\STI\STI%2082134\Sistema%20-%20DFXXX%20-%20Nome%20da%20Funcionalida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2872BEA344FC41BF23D5054E7116B0" ma:contentTypeVersion="0" ma:contentTypeDescription="Crie um novo documento." ma:contentTypeScope="" ma:versionID="0e9b630855ee7576b4196f536fabcde6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8CB3F-F7A7-42AB-96B2-49B8C5254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B0EFFE-B488-42B8-B464-66BAC20E8F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932374-D123-4B32-95DE-385D994C29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DDAF16E-41EB-4EB3-8346-623E1E77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Sistema - DFXXX - Nome da Funcionalidade</Template>
  <TotalTime>612</TotalTime>
  <Pages>85</Pages>
  <Words>19231</Words>
  <Characters>103852</Characters>
  <Application>Microsoft Office Word</Application>
  <DocSecurity>0</DocSecurity>
  <Lines>865</Lines>
  <Paragraphs>245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Especificação de Casos de Uso</vt:lpstr>
      <vt:lpstr>Especificação de Casos de Uso</vt:lpstr>
    </vt:vector>
  </TitlesOfParts>
  <Company>Oi - Simples Assim</Company>
  <LinksUpToDate>false</LinksUpToDate>
  <CharactersWithSpaces>122838</CharactersWithSpaces>
  <SharedDoc>false</SharedDoc>
  <HLinks>
    <vt:vector size="30" baseType="variant"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_Toc327812911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_Toc327812910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_Toc327812909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_Toc327812908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_Toc327812907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Casos de Uso</dc:title>
  <dc:creator>WeDo Technologies</dc:creator>
  <cp:keywords>caso de uso; user case</cp:keywords>
  <cp:lastModifiedBy>Mariá Sumienski</cp:lastModifiedBy>
  <cp:revision>33</cp:revision>
  <dcterms:created xsi:type="dcterms:W3CDTF">2017-09-27T19:26:00Z</dcterms:created>
  <dcterms:modified xsi:type="dcterms:W3CDTF">2017-10-30T16:50:00Z</dcterms:modified>
</cp:coreProperties>
</file>